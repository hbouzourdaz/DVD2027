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841" w:rsidRPr="00DD5841" w:rsidRDefault="00DD5841" w:rsidP="00221A41">
      <w:pPr>
        <w:spacing w:after="0" w:line="240" w:lineRule="auto"/>
        <w:rPr>
          <w:rFonts w:ascii="Angsana New" w:hAnsi="Angsana New" w:cs="Angsana New"/>
          <w:sz w:val="36"/>
          <w:szCs w:val="36"/>
          <w:rtl/>
          <w:lang w:bidi="ar-DZ"/>
        </w:rPr>
      </w:pPr>
      <w:r w:rsidRPr="00DD5841">
        <w:rPr>
          <w:rFonts w:ascii="Angsana New" w:hAnsi="Angsana New" w:cs="Angsana New"/>
          <w:b/>
          <w:bCs/>
          <w:noProof/>
          <w:sz w:val="36"/>
          <w:szCs w:val="36"/>
          <w:u w:val="singl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9692255" wp14:editId="7156E062">
                <wp:simplePos x="0" y="0"/>
                <wp:positionH relativeFrom="column">
                  <wp:posOffset>-72779</wp:posOffset>
                </wp:positionH>
                <wp:positionV relativeFrom="paragraph">
                  <wp:posOffset>-33987</wp:posOffset>
                </wp:positionV>
                <wp:extent cx="7200000" cy="0"/>
                <wp:effectExtent l="0" t="0" r="0" b="0"/>
                <wp:wrapNone/>
                <wp:docPr id="7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B123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left:0;text-align:left;margin-left:-5.75pt;margin-top:-2.7pt;width:566.95pt;height: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" strokeweight="1.5pt"/>
            </w:pict>
          </mc:Fallback>
        </mc:AlternateContent>
      </w:r>
      <w:r w:rsidRPr="00DD5841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متوسطة</w:t>
      </w:r>
      <w:r w:rsidRPr="00DD5841">
        <w:rPr>
          <w:rFonts w:ascii="Angsana New" w:hAnsi="Angsana New" w:cs="Times New Roman" w:hint="cs"/>
          <w:b/>
          <w:bCs/>
          <w:sz w:val="36"/>
          <w:szCs w:val="36"/>
          <w:u w:val="single"/>
          <w:rtl/>
          <w:lang w:bidi="ar-DZ"/>
        </w:rPr>
        <w:t>: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</w:t>
      </w:r>
      <w:r w:rsidRPr="00DD5841">
        <w:rPr>
          <w:rFonts w:ascii="Sakkal Majalla" w:hAnsi="Sakkal Majalla" w:cs="Sakkal Majalla" w:hint="cs"/>
          <w:sz w:val="36"/>
          <w:szCs w:val="36"/>
          <w:rtl/>
          <w:lang w:bidi="ar-DZ"/>
        </w:rPr>
        <w:t>بوشارب يوسف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</w:t>
      </w:r>
      <w:r w:rsidRPr="00DD5841">
        <w:rPr>
          <w:rFonts w:ascii="Angsana New" w:hAnsi="Angsana New" w:cs="Times New Roman"/>
          <w:b/>
          <w:bCs/>
          <w:sz w:val="36"/>
          <w:szCs w:val="36"/>
          <w:rtl/>
          <w:lang w:bidi="ar-DZ"/>
        </w:rPr>
        <w:t>–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</w:t>
      </w:r>
      <w:r w:rsidRPr="00DD5841">
        <w:rPr>
          <w:rFonts w:ascii="Sakkal Majalla" w:hAnsi="Sakkal Majalla" w:cs="Sakkal Majalla" w:hint="cs"/>
          <w:sz w:val="36"/>
          <w:szCs w:val="36"/>
          <w:rtl/>
          <w:lang w:bidi="ar-DZ"/>
        </w:rPr>
        <w:t>الحاسي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</w:t>
      </w:r>
      <w:proofErr w:type="gramStart"/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-  </w:t>
      </w:r>
      <w:proofErr w:type="gramEnd"/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              </w:t>
      </w:r>
      <w:r>
        <w:rPr>
          <w:rFonts w:ascii="Angsana New" w:hAnsi="Angsana New" w:cs="Angsana New" w:hint="cs"/>
          <w:b/>
          <w:bCs/>
          <w:sz w:val="36"/>
          <w:szCs w:val="36"/>
          <w:rtl/>
          <w:lang w:bidi="ar-DZ"/>
        </w:rPr>
        <w:t>2023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>/</w:t>
      </w:r>
      <w:r w:rsidRPr="00221A41">
        <w:rPr>
          <w:rFonts w:ascii="Angsana New" w:hAnsi="Angsana New" w:cs="Angsana New" w:hint="cs"/>
          <w:b/>
          <w:bCs/>
          <w:sz w:val="36"/>
          <w:szCs w:val="36"/>
          <w:rtl/>
          <w:lang w:bidi="ar-DZ"/>
        </w:rPr>
        <w:t>2024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                     </w:t>
      </w:r>
      <w:r w:rsidR="00221A41" w:rsidRPr="00221A41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</w:t>
      </w:r>
      <w:r w:rsidR="00221A41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</w:t>
      </w:r>
      <w:r w:rsidRPr="00221A41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المستوى</w:t>
      </w:r>
      <w:r w:rsidRPr="00221A41">
        <w:rPr>
          <w:rFonts w:ascii="Angsana New" w:hAnsi="Angsana New" w:cs="Angsana New"/>
          <w:b/>
          <w:bCs/>
          <w:sz w:val="36"/>
          <w:szCs w:val="36"/>
          <w:u w:val="single"/>
          <w:rtl/>
          <w:lang w:bidi="ar-DZ"/>
        </w:rPr>
        <w:t xml:space="preserve"> </w:t>
      </w:r>
      <w:r w:rsidRPr="00221A41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: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</w:t>
      </w:r>
      <w:r w:rsidRPr="00DD5841">
        <w:rPr>
          <w:rFonts w:ascii="Sakkal Majalla" w:hAnsi="Sakkal Majalla" w:cs="Sakkal Majalla" w:hint="cs"/>
          <w:sz w:val="36"/>
          <w:szCs w:val="36"/>
          <w:rtl/>
          <w:lang w:bidi="ar-DZ"/>
        </w:rPr>
        <w:t>الرابعة</w:t>
      </w:r>
      <w:r w:rsidRPr="00DD5841">
        <w:rPr>
          <w:rFonts w:ascii="Angsana New" w:hAnsi="Angsana New" w:cs="Angsana New"/>
          <w:sz w:val="36"/>
          <w:szCs w:val="36"/>
          <w:lang w:bidi="ar-DZ"/>
        </w:rPr>
        <w:t xml:space="preserve"> </w:t>
      </w:r>
      <w:r w:rsidRPr="00DD5841">
        <w:rPr>
          <w:rFonts w:ascii="Sakkal Majalla" w:hAnsi="Sakkal Majalla" w:cs="Sakkal Majalla" w:hint="cs"/>
          <w:sz w:val="36"/>
          <w:szCs w:val="36"/>
          <w:rtl/>
          <w:lang w:bidi="ar-DZ"/>
        </w:rPr>
        <w:t>متوسط</w:t>
      </w:r>
    </w:p>
    <w:p w:rsidR="00DD5841" w:rsidRPr="00DD5841" w:rsidRDefault="00DD5841" w:rsidP="00DD5841">
      <w:pPr>
        <w:spacing w:line="240" w:lineRule="auto"/>
        <w:jc w:val="center"/>
        <w:rPr>
          <w:rFonts w:ascii="Angsana New" w:hAnsi="Angsana New" w:cs="Angsana New"/>
          <w:b/>
          <w:bCs/>
          <w:sz w:val="36"/>
          <w:szCs w:val="36"/>
          <w:rtl/>
          <w:lang w:bidi="ar-DZ"/>
        </w:rPr>
      </w:pPr>
      <w:r w:rsidRPr="00DD5841">
        <w:rPr>
          <w:rFonts w:ascii="Angsana New" w:hAnsi="Angsana New" w:cs="Angsana New"/>
          <w:b/>
          <w:bCs/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EAF0B6" wp14:editId="4C21392D">
                <wp:simplePos x="0" y="0"/>
                <wp:positionH relativeFrom="margin">
                  <wp:posOffset>-73016</wp:posOffset>
                </wp:positionH>
                <wp:positionV relativeFrom="paragraph">
                  <wp:posOffset>335290</wp:posOffset>
                </wp:positionV>
                <wp:extent cx="7200000" cy="0"/>
                <wp:effectExtent l="0" t="0" r="20320" b="19050"/>
                <wp:wrapNone/>
                <wp:docPr id="8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F77CB" id="AutoShape 7" o:spid="_x0000_s1026" type="#_x0000_t32" style="position:absolute;left:0;text-align:left;margin-left:-5.75pt;margin-top:26.4pt;width:566.95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" strokeweight="1.5pt">
                <w10:wrap anchorx="margin"/>
              </v:shape>
            </w:pict>
          </mc:Fallback>
        </mc:AlternateContent>
      </w:r>
      <w:r w:rsidRPr="00DD5841">
        <w:rPr>
          <w:rFonts w:ascii="Angsana New" w:hAnsi="Angsana New" w:cs="Sakkal Majalla" w:hint="cs"/>
          <w:b/>
          <w:bCs/>
          <w:noProof/>
          <w:sz w:val="36"/>
          <w:szCs w:val="36"/>
          <w:rtl/>
          <w:lang w:val="en-US" w:eastAsia="en-US"/>
        </w:rPr>
        <w:t>الامتحان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</w:t>
      </w:r>
      <w:r w:rsidRPr="00DD5841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التجريبي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</w:t>
      </w:r>
      <w:r w:rsidRPr="00DD5841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في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</w:t>
      </w:r>
      <w:r w:rsidRPr="00DD5841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مادة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: </w:t>
      </w:r>
      <w:r w:rsidRPr="00DD5841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العلوم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</w:t>
      </w:r>
      <w:r w:rsidRPr="00DD5841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الفيزيائية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</w:t>
      </w:r>
      <w:r w:rsidRPr="00DD5841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والتكنولوجيا</w:t>
      </w:r>
      <w:r w:rsidRPr="00DD5841">
        <w:rPr>
          <w:rFonts w:ascii="Angsana New" w:hAnsi="Angsana New" w:cs="Angsana New"/>
          <w:b/>
          <w:bCs/>
          <w:sz w:val="36"/>
          <w:szCs w:val="36"/>
          <w:lang w:bidi="ar-DZ"/>
        </w:rPr>
        <w:t xml:space="preserve">       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        </w:t>
      </w:r>
      <w:r w:rsidR="00221A41">
        <w:rPr>
          <w:rFonts w:ascii="Angsana New" w:hAnsi="Angsana New" w:cs="Angsana New" w:hint="cs"/>
          <w:b/>
          <w:bCs/>
          <w:sz w:val="36"/>
          <w:szCs w:val="36"/>
          <w:rtl/>
          <w:lang w:bidi="ar-DZ"/>
        </w:rPr>
        <w:t xml:space="preserve">                       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 </w:t>
      </w:r>
      <w:r w:rsidRPr="00DD5841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المــــــــــــــــــــدة</w:t>
      </w:r>
      <w:r w:rsidRPr="00DD5841">
        <w:rPr>
          <w:rFonts w:ascii="Angsana New" w:hAnsi="Angsana New" w:cs="Times New Roman" w:hint="cs"/>
          <w:b/>
          <w:bCs/>
          <w:sz w:val="36"/>
          <w:szCs w:val="36"/>
          <w:u w:val="single"/>
          <w:rtl/>
          <w:lang w:bidi="ar-DZ"/>
        </w:rPr>
        <w:t>:</w:t>
      </w:r>
      <w:r w:rsidRPr="00DD5841">
        <w:rPr>
          <w:rFonts w:ascii="Angsana New" w:hAnsi="Angsana New" w:cs="Angsana New"/>
          <w:b/>
          <w:bCs/>
          <w:sz w:val="36"/>
          <w:szCs w:val="36"/>
          <w:rtl/>
          <w:lang w:bidi="ar-DZ"/>
        </w:rPr>
        <w:t xml:space="preserve"> </w:t>
      </w:r>
      <w:r w:rsidRPr="00DD5841">
        <w:rPr>
          <w:rFonts w:ascii="Angsana New" w:hAnsi="Angsana New" w:cs="Sakkal Majalla" w:hint="cs"/>
          <w:sz w:val="36"/>
          <w:szCs w:val="36"/>
          <w:rtl/>
          <w:lang w:bidi="ar-DZ"/>
        </w:rPr>
        <w:t>ساعة ونصف</w:t>
      </w:r>
    </w:p>
    <w:p w:rsidR="004F5E9A" w:rsidRPr="00D16300" w:rsidRDefault="0031519A" w:rsidP="00D16300">
      <w:pPr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D1630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الوضعية</w:t>
      </w:r>
      <w:r w:rsidR="004F5E9A" w:rsidRPr="00D1630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4F5E9A" w:rsidRPr="00D1630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الآول</w:t>
      </w:r>
      <w:r w:rsidRPr="00D1630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ى</w:t>
      </w:r>
      <w:proofErr w:type="spellEnd"/>
      <w:r w:rsidR="004F5E9A" w:rsidRPr="00D1630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:</w:t>
      </w:r>
    </w:p>
    <w:p w:rsidR="005202E3" w:rsidRPr="00D16300" w:rsidRDefault="004369C5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5488239</wp:posOffset>
                </wp:positionH>
                <wp:positionV relativeFrom="paragraph">
                  <wp:posOffset>1281951</wp:posOffset>
                </wp:positionV>
                <wp:extent cx="1064525" cy="313898"/>
                <wp:effectExtent l="0" t="0" r="21590" b="10160"/>
                <wp:wrapNone/>
                <wp:docPr id="3429" name="Rectangle 3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525" cy="313898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2797" w:rsidRDefault="001C2797" w:rsidP="004369C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29" o:spid="_x0000_s1026" style="position:absolute;left:0;text-align:left;margin-left:432.15pt;margin-top:100.95pt;width:83.8pt;height:24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" fillcolor="white [3201]" strokecolor="black [3213]" strokeweight=".25pt">
                <v:textbox>
                  <w:txbxContent>
                    <w:p w:rsidR="001C2797" w:rsidRDefault="001C2797" w:rsidP="004369C5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rect>
            </w:pict>
          </mc:Fallback>
        </mc:AlternateContent>
      </w:r>
      <w:r w:rsidR="007963C0" w:rsidRPr="00D16300">
        <w:rPr>
          <w:rFonts w:ascii="Sakkal Majalla" w:hAnsi="Sakkal Majalla" w:cs="Sakkal Majalla"/>
          <w:sz w:val="28"/>
          <w:szCs w:val="28"/>
          <w:rtl/>
          <w:lang w:bidi="ar-DZ"/>
        </w:rPr>
        <w:t>في عطلة الشتاء</w:t>
      </w:r>
      <w:r w:rsidR="00E775EC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توجه أستاذ الفيزياء الى المخبر بغية تحضير كمية قليلة من غاز الكلور</w:t>
      </w:r>
      <w:r w:rsidR="008B0D19">
        <w:rPr>
          <w:rFonts w:ascii="Sakkal Majalla" w:hAnsi="Sakkal Majalla" w:cs="Sakkal Majalla" w:hint="cs"/>
          <w:sz w:val="28"/>
          <w:szCs w:val="28"/>
          <w:rtl/>
          <w:lang w:bidi="ar-DZ"/>
        </w:rPr>
        <w:t>،</w:t>
      </w:r>
      <w:r w:rsidR="00E775EC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5202E3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وهذا </w:t>
      </w:r>
      <w:r w:rsidR="007963C0" w:rsidRPr="00D16300">
        <w:rPr>
          <w:rFonts w:ascii="Sakkal Majalla" w:hAnsi="Sakkal Majalla" w:cs="Sakkal Majalla"/>
          <w:sz w:val="28"/>
          <w:szCs w:val="28"/>
          <w:rtl/>
          <w:lang w:bidi="ar-DZ"/>
        </w:rPr>
        <w:t>بإجراء</w:t>
      </w:r>
      <w:r w:rsidR="005202E3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التحليل </w:t>
      </w:r>
      <w:proofErr w:type="spellStart"/>
      <w:r w:rsidR="005202E3" w:rsidRPr="00D16300">
        <w:rPr>
          <w:rFonts w:ascii="Sakkal Majalla" w:hAnsi="Sakkal Majalla" w:cs="Sakkal Majalla"/>
          <w:sz w:val="28"/>
          <w:szCs w:val="28"/>
          <w:rtl/>
          <w:lang w:bidi="ar-DZ"/>
        </w:rPr>
        <w:t>الكهرائي</w:t>
      </w:r>
      <w:proofErr w:type="spellEnd"/>
      <w:r w:rsidR="005202E3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البسيط لمحلول كلور الفضة فوجد ملصقات أربع </w:t>
      </w:r>
      <w:proofErr w:type="spellStart"/>
      <w:r w:rsidR="005202E3" w:rsidRPr="00D16300">
        <w:rPr>
          <w:rFonts w:ascii="Sakkal Majalla" w:hAnsi="Sakkal Majalla" w:cs="Sakkal Majalla"/>
          <w:sz w:val="28"/>
          <w:szCs w:val="28"/>
          <w:rtl/>
          <w:lang w:bidi="ar-DZ"/>
        </w:rPr>
        <w:t>قارورات</w:t>
      </w:r>
      <w:proofErr w:type="spellEnd"/>
      <w:r w:rsidR="005202E3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قد سقطت على الأرض بفعل الرطوبة مستعينا بمعارفك والوثائق الآتية</w:t>
      </w:r>
      <w:r w:rsidR="007963C0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(الوثيقة 01 +الوثيقة 02)</w:t>
      </w:r>
      <w:r w:rsidR="005202E3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اشرح العمل الذي قام به الأستاذ لإرجاع كل ملصقة الى قارورتها المناسبة متبعا التعليمات التالية:</w:t>
      </w:r>
    </w:p>
    <w:tbl>
      <w:tblPr>
        <w:tblStyle w:val="Grilledutableau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76"/>
        <w:gridCol w:w="850"/>
        <w:gridCol w:w="992"/>
        <w:gridCol w:w="943"/>
        <w:gridCol w:w="709"/>
        <w:gridCol w:w="840"/>
        <w:gridCol w:w="284"/>
        <w:gridCol w:w="776"/>
        <w:gridCol w:w="776"/>
        <w:gridCol w:w="833"/>
        <w:gridCol w:w="749"/>
      </w:tblGrid>
      <w:tr w:rsidR="00807E68" w:rsidRPr="00D16300" w:rsidTr="007963C0">
        <w:trPr>
          <w:jc w:val="right"/>
        </w:trPr>
        <w:tc>
          <w:tcPr>
            <w:tcW w:w="5093" w:type="dxa"/>
            <w:gridSpan w:val="6"/>
            <w:tcBorders>
              <w:right w:val="single" w:sz="4" w:space="0" w:color="auto"/>
            </w:tcBorders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الصيغ الكيميائية لبعض الشوارد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2389" w:type="dxa"/>
            <w:gridSpan w:val="4"/>
            <w:tcBorders>
              <w:left w:val="single" w:sz="4" w:space="0" w:color="auto"/>
            </w:tcBorders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أسماء المحاليل</w:t>
            </w:r>
          </w:p>
        </w:tc>
      </w:tr>
      <w:tr w:rsidR="00807E68" w:rsidRPr="00D16300" w:rsidTr="007963C0">
        <w:trPr>
          <w:jc w:val="right"/>
        </w:trPr>
        <w:tc>
          <w:tcPr>
            <w:tcW w:w="776" w:type="dxa"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شاردة الفضة</w:t>
            </w:r>
          </w:p>
        </w:tc>
        <w:tc>
          <w:tcPr>
            <w:tcW w:w="850" w:type="dxa"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شاردة الحديد الثنائي</w:t>
            </w:r>
          </w:p>
        </w:tc>
        <w:tc>
          <w:tcPr>
            <w:tcW w:w="992" w:type="dxa"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شاردة الحديد الثلاثي</w:t>
            </w:r>
          </w:p>
        </w:tc>
        <w:tc>
          <w:tcPr>
            <w:tcW w:w="926" w:type="dxa"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شاردة </w:t>
            </w:r>
            <w:proofErr w:type="spellStart"/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الكبريتات</w:t>
            </w:r>
            <w:proofErr w:type="spellEnd"/>
          </w:p>
        </w:tc>
        <w:tc>
          <w:tcPr>
            <w:tcW w:w="709" w:type="dxa"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شاردة الكلور</w:t>
            </w:r>
          </w:p>
        </w:tc>
        <w:tc>
          <w:tcPr>
            <w:tcW w:w="840" w:type="dxa"/>
            <w:tcBorders>
              <w:right w:val="single" w:sz="4" w:space="0" w:color="auto"/>
            </w:tcBorders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شاردة النحاس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649" w:type="dxa"/>
            <w:vMerge w:val="restart"/>
            <w:tcBorders>
              <w:left w:val="single" w:sz="4" w:space="0" w:color="auto"/>
            </w:tcBorders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كلور الحديد الثنائي</w:t>
            </w:r>
          </w:p>
        </w:tc>
        <w:tc>
          <w:tcPr>
            <w:tcW w:w="677" w:type="dxa"/>
            <w:vMerge w:val="restart"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كلور الحديد الثلاثي</w:t>
            </w:r>
          </w:p>
        </w:tc>
        <w:tc>
          <w:tcPr>
            <w:tcW w:w="779" w:type="dxa"/>
            <w:vMerge w:val="restart"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كبريتات النحاس</w:t>
            </w:r>
          </w:p>
        </w:tc>
        <w:tc>
          <w:tcPr>
            <w:tcW w:w="284" w:type="dxa"/>
            <w:vMerge w:val="restart"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كلور الفضة</w:t>
            </w:r>
          </w:p>
        </w:tc>
      </w:tr>
      <w:tr w:rsidR="00807E68" w:rsidRPr="00D16300" w:rsidTr="007963C0">
        <w:trPr>
          <w:jc w:val="right"/>
        </w:trPr>
        <w:tc>
          <w:tcPr>
            <w:tcW w:w="776" w:type="dxa"/>
          </w:tcPr>
          <w:p w:rsidR="00807E68" w:rsidRPr="00D16300" w:rsidRDefault="00CD110A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b/>
                <w:bCs/>
                <w:position w:val="-10"/>
                <w:sz w:val="28"/>
                <w:szCs w:val="28"/>
              </w:rPr>
              <w:object w:dxaOrig="48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95pt;height:18.25pt" o:ole="">
                  <v:imagedata r:id="rId6" o:title=""/>
                </v:shape>
                <o:OLEObject Type="Embed" ProgID="Equation.3" ShapeID="_x0000_i1025" DrawAspect="Content" ObjectID="_1777304313" r:id="rId7"/>
              </w:object>
            </w:r>
          </w:p>
        </w:tc>
        <w:tc>
          <w:tcPr>
            <w:tcW w:w="850" w:type="dxa"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b/>
                <w:bCs/>
                <w:position w:val="-6"/>
                <w:sz w:val="28"/>
                <w:szCs w:val="28"/>
              </w:rPr>
              <w:object w:dxaOrig="520" w:dyaOrig="320">
                <v:shape id="_x0000_i1026" type="#_x0000_t75" style="width:30.1pt;height:16.1pt" o:ole="">
                  <v:imagedata r:id="rId8" o:title=""/>
                </v:shape>
                <o:OLEObject Type="Embed" ProgID="Equation.3" ShapeID="_x0000_i1026" DrawAspect="Content" ObjectID="_1777304314" r:id="rId9"/>
              </w:object>
            </w:r>
          </w:p>
        </w:tc>
        <w:tc>
          <w:tcPr>
            <w:tcW w:w="992" w:type="dxa"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b/>
                <w:bCs/>
                <w:position w:val="-6"/>
                <w:sz w:val="28"/>
                <w:szCs w:val="28"/>
              </w:rPr>
              <w:object w:dxaOrig="499" w:dyaOrig="320">
                <v:shape id="_x0000_i1027" type="#_x0000_t75" style="width:29pt;height:16.1pt" o:ole="">
                  <v:imagedata r:id="rId10" o:title=""/>
                </v:shape>
                <o:OLEObject Type="Embed" ProgID="Equation.3" ShapeID="_x0000_i1027" DrawAspect="Content" ObjectID="_1777304315" r:id="rId11"/>
              </w:object>
            </w:r>
          </w:p>
        </w:tc>
        <w:tc>
          <w:tcPr>
            <w:tcW w:w="926" w:type="dxa"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b/>
                <w:bCs/>
                <w:position w:val="-10"/>
                <w:sz w:val="28"/>
                <w:szCs w:val="28"/>
              </w:rPr>
              <w:object w:dxaOrig="600" w:dyaOrig="380">
                <v:shape id="_x0000_i1028" type="#_x0000_t75" style="width:35.45pt;height:19.35pt" o:ole="">
                  <v:imagedata r:id="rId12" o:title=""/>
                </v:shape>
                <o:OLEObject Type="Embed" ProgID="Equation.3" ShapeID="_x0000_i1028" DrawAspect="Content" ObjectID="_1777304316" r:id="rId13"/>
              </w:object>
            </w:r>
          </w:p>
        </w:tc>
        <w:tc>
          <w:tcPr>
            <w:tcW w:w="709" w:type="dxa"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b/>
                <w:bCs/>
                <w:position w:val="-6"/>
                <w:sz w:val="28"/>
                <w:szCs w:val="28"/>
              </w:rPr>
              <w:object w:dxaOrig="400" w:dyaOrig="320">
                <v:shape id="_x0000_i1029" type="#_x0000_t75" style="width:23.65pt;height:16.1pt" o:ole="">
                  <v:imagedata r:id="rId14" o:title=""/>
                </v:shape>
                <o:OLEObject Type="Embed" ProgID="Equation.3" ShapeID="_x0000_i1029" DrawAspect="Content" ObjectID="_1777304317" r:id="rId15"/>
              </w:object>
            </w:r>
          </w:p>
        </w:tc>
        <w:tc>
          <w:tcPr>
            <w:tcW w:w="840" w:type="dxa"/>
            <w:tcBorders>
              <w:right w:val="single" w:sz="4" w:space="0" w:color="auto"/>
            </w:tcBorders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b/>
                <w:bCs/>
                <w:position w:val="-6"/>
                <w:sz w:val="28"/>
                <w:szCs w:val="28"/>
              </w:rPr>
              <w:object w:dxaOrig="540" w:dyaOrig="320">
                <v:shape id="_x0000_i1030" type="#_x0000_t75" style="width:31.15pt;height:16.1pt" o:ole="">
                  <v:imagedata r:id="rId16" o:title=""/>
                </v:shape>
                <o:OLEObject Type="Embed" ProgID="Equation.3" ShapeID="_x0000_i1030" DrawAspect="Content" ObjectID="_1777304318" r:id="rId17"/>
              </w:objec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649" w:type="dxa"/>
            <w:vMerge/>
            <w:tcBorders>
              <w:left w:val="single" w:sz="4" w:space="0" w:color="auto"/>
            </w:tcBorders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677" w:type="dxa"/>
            <w:vMerge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779" w:type="dxa"/>
            <w:vMerge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284" w:type="dxa"/>
            <w:vMerge/>
          </w:tcPr>
          <w:p w:rsidR="00807E68" w:rsidRPr="00D16300" w:rsidRDefault="00807E68" w:rsidP="008B0D19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</w:tbl>
    <w:p w:rsidR="005202E3" w:rsidRPr="00D16300" w:rsidRDefault="00807E68" w:rsidP="008854D5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8067D83" wp14:editId="0C09FC7C">
                <wp:simplePos x="0" y="0"/>
                <wp:positionH relativeFrom="column">
                  <wp:posOffset>59055</wp:posOffset>
                </wp:positionH>
                <wp:positionV relativeFrom="paragraph">
                  <wp:posOffset>93345</wp:posOffset>
                </wp:positionV>
                <wp:extent cx="463550" cy="299720"/>
                <wp:effectExtent l="0" t="0" r="12700" b="24130"/>
                <wp:wrapNone/>
                <wp:docPr id="3426" name="Rectangle 3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299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chemeClr val="bg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C2797" w:rsidRPr="00807E68" w:rsidRDefault="001C2797" w:rsidP="00807E68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67D83" id="Rectangle 3426" o:spid="_x0000_s1027" style="position:absolute;left:0;text-align:left;margin-left:4.65pt;margin-top:7.35pt;width:36.5pt;height:23.6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" fillcolor="window" strokecolor="white [3212]" strokeweight="2pt">
                <v:textbox>
                  <w:txbxContent>
                    <w:p w:rsidR="001C2797" w:rsidRPr="00807E68" w:rsidRDefault="001C2797" w:rsidP="00807E68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04</w:t>
                      </w:r>
                    </w:p>
                  </w:txbxContent>
                </v:textbox>
              </v:rect>
            </w:pict>
          </mc:Fallback>
        </mc:AlternateContent>
      </w:r>
      <w:r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27D81E" wp14:editId="719AE424">
                <wp:simplePos x="0" y="0"/>
                <wp:positionH relativeFrom="column">
                  <wp:posOffset>825509</wp:posOffset>
                </wp:positionH>
                <wp:positionV relativeFrom="paragraph">
                  <wp:posOffset>81915</wp:posOffset>
                </wp:positionV>
                <wp:extent cx="464024" cy="300014"/>
                <wp:effectExtent l="0" t="0" r="12700" b="24130"/>
                <wp:wrapNone/>
                <wp:docPr id="3427" name="Rectangle 3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24" cy="30001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chemeClr val="bg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C2797" w:rsidRPr="00807E68" w:rsidRDefault="001C2797" w:rsidP="00807E68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7D81E" id="Rectangle 3427" o:spid="_x0000_s1028" style="position:absolute;left:0;text-align:left;margin-left:65pt;margin-top:6.45pt;width:36.55pt;height:23.6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" fillcolor="window" strokecolor="white [3212]" strokeweight="2pt">
                <v:textbox>
                  <w:txbxContent>
                    <w:p w:rsidR="001C2797" w:rsidRPr="00807E68" w:rsidRDefault="001C2797" w:rsidP="00807E68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03</w:t>
                      </w:r>
                    </w:p>
                  </w:txbxContent>
                </v:textbox>
              </v:rect>
            </w:pict>
          </mc:Fallback>
        </mc:AlternateContent>
      </w:r>
      <w:r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2F32FC" wp14:editId="53C3DBC4">
                <wp:simplePos x="0" y="0"/>
                <wp:positionH relativeFrom="column">
                  <wp:posOffset>2431424</wp:posOffset>
                </wp:positionH>
                <wp:positionV relativeFrom="paragraph">
                  <wp:posOffset>71755</wp:posOffset>
                </wp:positionV>
                <wp:extent cx="464024" cy="300014"/>
                <wp:effectExtent l="0" t="0" r="12700" b="24130"/>
                <wp:wrapNone/>
                <wp:docPr id="3425" name="Rectangle 3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24" cy="30001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2797" w:rsidRPr="00807E68" w:rsidRDefault="001C2797" w:rsidP="00807E68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807E6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F32FC" id="Rectangle 3425" o:spid="_x0000_s1029" style="position:absolute;left:0;text-align:left;margin-left:191.45pt;margin-top:5.65pt;width:36.55pt;height:23.6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" fillcolor="white [3201]" strokecolor="white [3212]" strokeweight="2pt">
                <v:textbox>
                  <w:txbxContent>
                    <w:p w:rsidR="001C2797" w:rsidRPr="00807E68" w:rsidRDefault="001C2797" w:rsidP="00807E68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807E6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rect>
            </w:pict>
          </mc:Fallback>
        </mc:AlternateContent>
      </w:r>
      <w:r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BD2CF76" wp14:editId="016DB2DE">
                <wp:simplePos x="0" y="0"/>
                <wp:positionH relativeFrom="column">
                  <wp:posOffset>1647133</wp:posOffset>
                </wp:positionH>
                <wp:positionV relativeFrom="paragraph">
                  <wp:posOffset>70674</wp:posOffset>
                </wp:positionV>
                <wp:extent cx="464024" cy="300014"/>
                <wp:effectExtent l="0" t="0" r="12700" b="24130"/>
                <wp:wrapNone/>
                <wp:docPr id="3428" name="Rectangle 3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24" cy="30001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chemeClr val="bg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C2797" w:rsidRPr="00807E68" w:rsidRDefault="001C2797" w:rsidP="00807E68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2CF76" id="Rectangle 3428" o:spid="_x0000_s1030" style="position:absolute;left:0;text-align:left;margin-left:129.7pt;margin-top:5.55pt;width:36.55pt;height:23.6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" fillcolor="window" strokecolor="white [3212]" strokeweight="2pt">
                <v:textbox>
                  <w:txbxContent>
                    <w:p w:rsidR="001C2797" w:rsidRPr="00807E68" w:rsidRDefault="001C2797" w:rsidP="00807E68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02</w:t>
                      </w:r>
                    </w:p>
                  </w:txbxContent>
                </v:textbox>
              </v:rect>
            </w:pict>
          </mc:Fallback>
        </mc:AlternateContent>
      </w:r>
      <w:r w:rsidR="005202E3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1) اكتب الصيغة </w:t>
      </w:r>
      <w:proofErr w:type="spellStart"/>
      <w:r w:rsidR="005202E3" w:rsidRPr="00D16300">
        <w:rPr>
          <w:rFonts w:ascii="Sakkal Majalla" w:hAnsi="Sakkal Majalla" w:cs="Sakkal Majalla"/>
          <w:sz w:val="28"/>
          <w:szCs w:val="28"/>
          <w:rtl/>
          <w:lang w:bidi="ar-DZ"/>
        </w:rPr>
        <w:t>الشاردية</w:t>
      </w:r>
      <w:proofErr w:type="spellEnd"/>
      <w:r w:rsidR="005202E3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لكل محلول من المحاليل الأربعة.</w:t>
      </w:r>
    </w:p>
    <w:p w:rsidR="005202E3" w:rsidRPr="00D16300" w:rsidRDefault="008854D5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414BF58" wp14:editId="0AFD6C83">
                <wp:simplePos x="0" y="0"/>
                <wp:positionH relativeFrom="column">
                  <wp:posOffset>-10615</wp:posOffset>
                </wp:positionH>
                <wp:positionV relativeFrom="paragraph">
                  <wp:posOffset>53198</wp:posOffset>
                </wp:positionV>
                <wp:extent cx="3084394" cy="1918970"/>
                <wp:effectExtent l="0" t="0" r="20955" b="24130"/>
                <wp:wrapNone/>
                <wp:docPr id="3398" name="Groupe 3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4394" cy="1918970"/>
                          <a:chOff x="0" y="532263"/>
                          <a:chExt cx="4107441" cy="2836953"/>
                        </a:xfrm>
                      </wpg:grpSpPr>
                      <wpg:grpSp>
                        <wpg:cNvPr id="21" name="Groupe 21"/>
                        <wpg:cNvGrpSpPr/>
                        <wpg:grpSpPr>
                          <a:xfrm>
                            <a:off x="2088107" y="545911"/>
                            <a:ext cx="900752" cy="2073853"/>
                            <a:chOff x="0" y="0"/>
                            <a:chExt cx="900752" cy="2073853"/>
                          </a:xfrm>
                        </wpg:grpSpPr>
                        <wpg:grpSp>
                          <wpg:cNvPr id="19" name="Groupe 19"/>
                          <wpg:cNvGrpSpPr/>
                          <wpg:grpSpPr>
                            <a:xfrm>
                              <a:off x="0" y="0"/>
                              <a:ext cx="900752" cy="2073853"/>
                              <a:chOff x="0" y="0"/>
                              <a:chExt cx="900752" cy="2073853"/>
                            </a:xfrm>
                          </wpg:grpSpPr>
                          <wps:wsp>
                            <wps:cNvPr id="16" name="Cylindre 16"/>
                            <wps:cNvSpPr/>
                            <wps:spPr>
                              <a:xfrm>
                                <a:off x="0" y="150125"/>
                                <a:ext cx="900752" cy="1923728"/>
                              </a:xfrm>
                              <a:prstGeom prst="can">
                                <a:avLst>
                                  <a:gd name="adj" fmla="val 51866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Bouée 17"/>
                            <wps:cNvSpPr/>
                            <wps:spPr>
                              <a:xfrm>
                                <a:off x="13648" y="95534"/>
                                <a:ext cx="885825" cy="545465"/>
                              </a:xfrm>
                              <a:prstGeom prst="donut">
                                <a:avLst>
                                  <a:gd name="adj" fmla="val 43304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Cylindre 18"/>
                            <wps:cNvSpPr/>
                            <wps:spPr>
                              <a:xfrm>
                                <a:off x="218364" y="0"/>
                                <a:ext cx="449561" cy="422910"/>
                              </a:xfrm>
                              <a:prstGeom prst="can">
                                <a:avLst>
                                  <a:gd name="adj" fmla="val 49188"/>
                                </a:avLst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" name="Cylindre 20"/>
                          <wps:cNvSpPr/>
                          <wps:spPr>
                            <a:xfrm>
                              <a:off x="0" y="928047"/>
                              <a:ext cx="900430" cy="1132764"/>
                            </a:xfrm>
                            <a:prstGeom prst="can">
                              <a:avLst>
                                <a:gd name="adj" fmla="val 32587"/>
                              </a:avLst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2" name="Groupe 22"/>
                        <wpg:cNvGrpSpPr/>
                        <wpg:grpSpPr>
                          <a:xfrm>
                            <a:off x="1023582" y="532263"/>
                            <a:ext cx="900752" cy="2073853"/>
                            <a:chOff x="0" y="0"/>
                            <a:chExt cx="900752" cy="2073853"/>
                          </a:xfrm>
                        </wpg:grpSpPr>
                        <wpg:grpSp>
                          <wpg:cNvPr id="23" name="Groupe 23"/>
                          <wpg:cNvGrpSpPr/>
                          <wpg:grpSpPr>
                            <a:xfrm>
                              <a:off x="0" y="0"/>
                              <a:ext cx="900752" cy="2073853"/>
                              <a:chOff x="0" y="0"/>
                              <a:chExt cx="900752" cy="2073853"/>
                            </a:xfrm>
                          </wpg:grpSpPr>
                          <wps:wsp>
                            <wps:cNvPr id="24" name="Cylindre 24"/>
                            <wps:cNvSpPr/>
                            <wps:spPr>
                              <a:xfrm>
                                <a:off x="0" y="150125"/>
                                <a:ext cx="900752" cy="1923728"/>
                              </a:xfrm>
                              <a:prstGeom prst="can">
                                <a:avLst>
                                  <a:gd name="adj" fmla="val 51866"/>
                                </a:avLst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Bouée 25"/>
                            <wps:cNvSpPr/>
                            <wps:spPr>
                              <a:xfrm>
                                <a:off x="13648" y="95534"/>
                                <a:ext cx="885825" cy="545465"/>
                              </a:xfrm>
                              <a:prstGeom prst="donut">
                                <a:avLst>
                                  <a:gd name="adj" fmla="val 43304"/>
                                </a:avLst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Cylindre 26"/>
                            <wps:cNvSpPr/>
                            <wps:spPr>
                              <a:xfrm>
                                <a:off x="218364" y="0"/>
                                <a:ext cx="449561" cy="422910"/>
                              </a:xfrm>
                              <a:prstGeom prst="can">
                                <a:avLst>
                                  <a:gd name="adj" fmla="val 49188"/>
                                </a:avLst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7" name="Cylindre 27"/>
                          <wps:cNvSpPr/>
                          <wps:spPr>
                            <a:xfrm>
                              <a:off x="0" y="928047"/>
                              <a:ext cx="900430" cy="1132764"/>
                            </a:xfrm>
                            <a:prstGeom prst="can">
                              <a:avLst>
                                <a:gd name="adj" fmla="val 32587"/>
                              </a:avLst>
                            </a:prstGeom>
                            <a:solidFill>
                              <a:srgbClr val="00B0F0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" name="Groupe 28"/>
                        <wpg:cNvGrpSpPr/>
                        <wpg:grpSpPr>
                          <a:xfrm>
                            <a:off x="3152633" y="532263"/>
                            <a:ext cx="900752" cy="2073853"/>
                            <a:chOff x="0" y="0"/>
                            <a:chExt cx="900752" cy="2073853"/>
                          </a:xfrm>
                        </wpg:grpSpPr>
                        <wpg:grpSp>
                          <wpg:cNvPr id="29" name="Groupe 29"/>
                          <wpg:cNvGrpSpPr/>
                          <wpg:grpSpPr>
                            <a:xfrm>
                              <a:off x="0" y="0"/>
                              <a:ext cx="900752" cy="2073853"/>
                              <a:chOff x="0" y="0"/>
                              <a:chExt cx="900752" cy="2073853"/>
                            </a:xfrm>
                          </wpg:grpSpPr>
                          <wps:wsp>
                            <wps:cNvPr id="30" name="Cylindre 30"/>
                            <wps:cNvSpPr/>
                            <wps:spPr>
                              <a:xfrm>
                                <a:off x="0" y="150125"/>
                                <a:ext cx="900752" cy="1923728"/>
                              </a:xfrm>
                              <a:prstGeom prst="can">
                                <a:avLst>
                                  <a:gd name="adj" fmla="val 51866"/>
                                </a:avLst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" name="Bouée 31"/>
                            <wps:cNvSpPr/>
                            <wps:spPr>
                              <a:xfrm>
                                <a:off x="13648" y="95534"/>
                                <a:ext cx="885825" cy="545465"/>
                              </a:xfrm>
                              <a:prstGeom prst="donut">
                                <a:avLst>
                                  <a:gd name="adj" fmla="val 43304"/>
                                </a:avLst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7" name="Cylindre 917"/>
                            <wps:cNvSpPr/>
                            <wps:spPr>
                              <a:xfrm>
                                <a:off x="218364" y="0"/>
                                <a:ext cx="449561" cy="422910"/>
                              </a:xfrm>
                              <a:prstGeom prst="can">
                                <a:avLst>
                                  <a:gd name="adj" fmla="val 49188"/>
                                </a:avLst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18" name="Cylindre 918"/>
                          <wps:cNvSpPr/>
                          <wps:spPr>
                            <a:xfrm>
                              <a:off x="0" y="928047"/>
                              <a:ext cx="900430" cy="1132764"/>
                            </a:xfrm>
                            <a:prstGeom prst="can">
                              <a:avLst>
                                <a:gd name="adj" fmla="val 32587"/>
                              </a:avLst>
                            </a:prstGeom>
                            <a:solidFill>
                              <a:srgbClr val="FF0000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19" name="Groupe 919"/>
                        <wpg:cNvGrpSpPr/>
                        <wpg:grpSpPr>
                          <a:xfrm>
                            <a:off x="0" y="559558"/>
                            <a:ext cx="900752" cy="2073853"/>
                            <a:chOff x="0" y="0"/>
                            <a:chExt cx="900752" cy="2073853"/>
                          </a:xfrm>
                        </wpg:grpSpPr>
                        <wpg:grpSp>
                          <wpg:cNvPr id="920" name="Groupe 920"/>
                          <wpg:cNvGrpSpPr/>
                          <wpg:grpSpPr>
                            <a:xfrm>
                              <a:off x="0" y="0"/>
                              <a:ext cx="900752" cy="2073853"/>
                              <a:chOff x="0" y="0"/>
                              <a:chExt cx="900752" cy="2073853"/>
                            </a:xfrm>
                          </wpg:grpSpPr>
                          <wps:wsp>
                            <wps:cNvPr id="921" name="Cylindre 921"/>
                            <wps:cNvSpPr/>
                            <wps:spPr>
                              <a:xfrm>
                                <a:off x="0" y="150125"/>
                                <a:ext cx="900752" cy="1923728"/>
                              </a:xfrm>
                              <a:prstGeom prst="can">
                                <a:avLst>
                                  <a:gd name="adj" fmla="val 51866"/>
                                </a:avLst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22" name="Bouée 922"/>
                            <wps:cNvSpPr/>
                            <wps:spPr>
                              <a:xfrm>
                                <a:off x="13648" y="95534"/>
                                <a:ext cx="885825" cy="545465"/>
                              </a:xfrm>
                              <a:prstGeom prst="donut">
                                <a:avLst>
                                  <a:gd name="adj" fmla="val 43304"/>
                                </a:avLst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23" name="Cylindre 923"/>
                            <wps:cNvSpPr/>
                            <wps:spPr>
                              <a:xfrm>
                                <a:off x="218364" y="0"/>
                                <a:ext cx="449561" cy="422910"/>
                              </a:xfrm>
                              <a:prstGeom prst="can">
                                <a:avLst>
                                  <a:gd name="adj" fmla="val 49188"/>
                                </a:avLst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24" name="Cylindre 924"/>
                          <wps:cNvSpPr/>
                          <wps:spPr>
                            <a:xfrm>
                              <a:off x="0" y="928047"/>
                              <a:ext cx="900430" cy="1132764"/>
                            </a:xfrm>
                            <a:prstGeom prst="can">
                              <a:avLst>
                                <a:gd name="adj" fmla="val 32587"/>
                              </a:avLst>
                            </a:prstGeom>
                            <a:solidFill>
                              <a:srgbClr val="92D050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25" name="Rectangle 925"/>
                        <wps:cNvSpPr/>
                        <wps:spPr>
                          <a:xfrm>
                            <a:off x="3261279" y="2715071"/>
                            <a:ext cx="846162" cy="6541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C2797" w:rsidRPr="00807E68" w:rsidRDefault="001C2797" w:rsidP="00712609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bidi="ar-DZ"/>
                                </w:rPr>
                              </w:pPr>
                              <w:r w:rsidRPr="00807E68">
                                <w:rPr>
                                  <w:rFonts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 xml:space="preserve">اللون أحمر </w:t>
                              </w:r>
                              <w:proofErr w:type="spellStart"/>
                              <w:r w:rsidRPr="00807E68">
                                <w:rPr>
                                  <w:rFonts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>آجوري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2115390" y="2715712"/>
                            <a:ext cx="846162" cy="65350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chemeClr val="bg1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1C2797" w:rsidRPr="00807E68" w:rsidRDefault="001C2797" w:rsidP="00712609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bidi="ar-DZ"/>
                                </w:rPr>
                              </w:pPr>
                              <w:r w:rsidRPr="00807E68">
                                <w:rPr>
                                  <w:rFonts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>لا لون له (شفاف)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2" name="Rectangle 3392"/>
                        <wps:cNvSpPr/>
                        <wps:spPr>
                          <a:xfrm>
                            <a:off x="1037230" y="2715905"/>
                            <a:ext cx="846162" cy="53226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chemeClr val="bg1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1C2797" w:rsidRPr="00807E68" w:rsidRDefault="001C2797" w:rsidP="00AA06AD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bidi="ar-DZ"/>
                                </w:rPr>
                              </w:pPr>
                              <w:r w:rsidRPr="00807E68">
                                <w:rPr>
                                  <w:rFonts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 xml:space="preserve">اللون أزرق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3" name="Rectangle 3393"/>
                        <wps:cNvSpPr/>
                        <wps:spPr>
                          <a:xfrm>
                            <a:off x="13648" y="2715712"/>
                            <a:ext cx="846162" cy="59297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chemeClr val="bg1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1C2797" w:rsidRPr="00807E68" w:rsidRDefault="001C2797" w:rsidP="00AA06AD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bidi="ar-DZ"/>
                                </w:rPr>
                              </w:pPr>
                              <w:r w:rsidRPr="00807E68">
                                <w:rPr>
                                  <w:rFonts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>اللون أخضر فاتح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14BF58" id="Groupe 3398" o:spid="_x0000_s1031" style="position:absolute;left:0;text-align:left;margin-left:-.85pt;margin-top:4.2pt;width:242.85pt;height:151.1pt;z-index:251694080;mso-width-relative:margin;mso-height-relative:margin" coordorigin=",5322" coordsize="41074,28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">
                <v:group id="Groupe 21" o:spid="_x0000_s1032" style="position:absolute;left:20881;top:5459;width:9007;height:20738" coordsize="9007,207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Groupe 19" o:spid="_x0000_s1033" style="position:absolute;width:9007;height:20738" coordsize="9007,207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<v:shapetype id="_x0000_t22" coordsize="21600,21600" o:spt="22" adj="5400" path="m10800,qx0@1l0@2qy10800,21600,21600@2l21600@1qy10800,xem0@1qy10800@0,21600@1nfe">
                      <v:formulas>
                        <v:f eqn="val #0"/>
                        <v:f eqn="prod #0 1 2"/>
                        <v:f eqn="sum height 0 @1"/>
                      </v:formulas>
                      <v:path o:extrusionok="f" gradientshapeok="t" o:connecttype="custom" o:connectlocs="10800,@0;10800,0;0,10800;10800,21600;21600,10800" o:connectangles="270,270,180,90,0" textboxrect="0,@0,21600,@2"/>
                      <v:handles>
                        <v:h position="center,#0" yrange="0,10800"/>
                      </v:handles>
                      <o:complex v:ext="view"/>
                    </v:shapetype>
                    <v:shape id="Cylindre 16" o:spid="_x0000_s1034" type="#_x0000_t22" style="position:absolute;top:1501;width:9007;height:192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/aJ8QA&#10;AADbAAAADwAAAGRycy9kb3ducmV2LnhtbERPTWvCQBC9F/oflin0IroxoGjqJkhpUQ8FjSL0NmSn&#10;SdrsbMhuNfn3bkHobR7vc1ZZbxpxoc7VlhVMJxEI4sLqmksFp+P7eAHCeWSNjWVSMJCDLH18WGGi&#10;7ZUPdMl9KUIIuwQVVN63iZSuqMigm9iWOHBftjPoA+xKqTu8hnDTyDiK5tJgzaGhwpZeKyp+8l+j&#10;YCOj2UdcD5+b+G25/p7uzTDanZV6furXLyA89f5ffHdvdZg/h79fwgEy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/2ifEAAAA2wAAAA8AAAAAAAAAAAAAAAAAmAIAAGRycy9k&#10;b3ducmV2LnhtbFBLBQYAAAAABAAEAPUAAACJAwAAAAA=&#10;" adj="5246" fillcolor="white [3201]" strokecolor="black [3200]" strokeweight="2pt"/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Bouée 17" o:spid="_x0000_s1035" type="#_x0000_t23" style="position:absolute;left:136;top:955;width:8858;height:54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0/GMIA&#10;AADbAAAADwAAAGRycy9kb3ducmV2LnhtbERPzWrCQBC+F3yHZQQvRTcKbSTNRkSxVKgHtQ8wzU6T&#10;YHY27K4x7dN3hUJv8/H9Tr4aTCt6cr6xrGA+S0AQl1Y3XCn4OO+mSxA+IGtsLZOCb/KwKkYPOWba&#10;3vhI/SlUIoawz1BBHUKXSenLmgz6me2II/dlncEQoaukdniL4aaViyR5lgYbjg01drSpqbycrkbB&#10;5v2TaGsWj6n7CXJ7kHvfvz4pNRkP6xcQgYbwL/5zv+k4P4X7L/EAWf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DT8YwgAAANsAAAAPAAAAAAAAAAAAAAAAAJgCAABkcnMvZG93&#10;bnJldi54bWxQSwUGAAAAAAQABAD1AAAAhwMAAAAA&#10;" adj="5760" fillcolor="white [3201]" strokecolor="black [3200]" strokeweight="2pt"/>
                    <v:shape id="Cylindre 18" o:spid="_x0000_s1036" type="#_x0000_t22" style="position:absolute;left:2183;width:4496;height:42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Qa08IA&#10;AADbAAAADwAAAGRycy9kb3ducmV2LnhtbESPQW/CMAyF75P2HyJP2m2kcBhQCIhNQupthcLdakxb&#10;kThVE6D79/NhEjdb7/m9z+vt6J260xC7wAamkwwUcR1sx42BU7X/WICKCdmiC0wGfinCdvP6ssbc&#10;hgcf6H5MjZIQjjkaaFPqc61j3ZLHOAk9sWiXMHhMsg6NtgM+JNw7PcuyT+2xY2losafvlurr8eYN&#10;lJWL5f6nrop5F85FGTK3/Loa8/427lagEo3paf6/LqzgC6z8IgPo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xBrTwgAAANsAAAAPAAAAAAAAAAAAAAAAAJgCAABkcnMvZG93&#10;bnJldi54bWxQSwUGAAAAAAQABAD1AAAAhwMAAAAA&#10;" adj="10625" fillcolor="black [3200]" strokecolor="black [1600]" strokeweight="2pt"/>
                  </v:group>
                  <v:shape id="Cylindre 20" o:spid="_x0000_s1037" type="#_x0000_t22" style="position:absolute;top:9280;width:9004;height:113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Qu/MEA&#10;AADbAAAADwAAAGRycy9kb3ducmV2LnhtbERPTWsCMRC9F/ofwhR6KZpVpJTVKCIUCrZS14LXYTNu&#10;FjeTJZnq9t83B8Hj430vVoPv1IViagMbmIwLUMR1sC03Bn4O76M3UEmQLXaBycAfJVgtHx8WWNpw&#10;5T1dKmlUDuFUogEn0pdap9qRxzQOPXHmTiF6lAxjo23Eaw73nZ4Wxav22HJucNjTxlF9rn69gdne&#10;HSbysv3efcVtqiSm42b4NOb5aVjPQQkNchff3B/WwDSvz1/yD9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DkLvzBAAAA2wAAAA8AAAAAAAAAAAAAAAAAmAIAAGRycy9kb3du&#10;cmV2LnhtbFBLBQYAAAAABAAEAPUAAACGAwAAAAA=&#10;" adj="5595" fillcolor="white [3212]" strokecolor="black [3200]" strokeweight="2pt"/>
                </v:group>
                <v:group id="Groupe 22" o:spid="_x0000_s1038" style="position:absolute;left:10235;top:5322;width:9008;height:20739" coordsize="9007,207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group id="Groupe 23" o:spid="_x0000_s1039" style="position:absolute;width:9007;height:20738" coordsize="9007,207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<v:shape id="Cylindre 24" o:spid="_x0000_s1040" type="#_x0000_t22" style="position:absolute;top:1501;width:9007;height:192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G/DsMA&#10;AADbAAAADwAAAGRycy9kb3ducmV2LnhtbESPQWvCQBSE7wX/w/KE3upGKbVEVymagPRmLK3HR/Y1&#10;Wcy+DdnVxH/vCoLHYWa+YZbrwTbiQp03jhVMJwkI4tJpw5WCn0P+9gnCB2SNjWNScCUP69XoZYmp&#10;dj3v6VKESkQI+xQV1CG0qZS+rMmin7iWOHr/rrMYouwqqTvsI9w2cpYkH9Ki4bhQY0ubmspTcbYK&#10;Tsftd/5r+vxvn/WFoTabV7tMqdfx8LUAEWgIz/CjvdMKZu9w/xJ/gF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dG/DsMAAADbAAAADwAAAAAAAAAAAAAAAACYAgAAZHJzL2Rv&#10;d25yZXYueG1sUEsFBgAAAAAEAAQA9QAAAIgDAAAAAA==&#10;" adj="5246" fillcolor="window" strokecolor="windowText" strokeweight="2pt"/>
                    <v:shape id="Bouée 25" o:spid="_x0000_s1041" type="#_x0000_t23" style="position:absolute;left:136;top:955;width:8858;height:54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z7mMMA&#10;AADbAAAADwAAAGRycy9kb3ducmV2LnhtbESPQYvCMBSE74L/ITzBm6YqinSNIoKw4kF0V9i9vW2e&#10;TbF56TZR6783guBxmPlmmNmisaW4Uu0LxwoG/QQEceZ0wbmC7691bwrCB2SNpWNScCcPi3m7NcNU&#10;uxvv6XoIuYgl7FNUYEKoUil9Zsii77uKOHonV1sMUda51DXeYrkt5TBJJtJiwXHBYEUrQ9n5cLEK&#10;hqvRUk5+tke/2Zl/s/fV5e/+q1S30yw/QARqwjv8oj915Mbw/BJ/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nz7mMMAAADbAAAADwAAAAAAAAAAAAAAAACYAgAAZHJzL2Rv&#10;d25yZXYueG1sUEsFBgAAAAAEAAQA9QAAAIgDAAAAAA==&#10;" adj="5760" fillcolor="window" strokecolor="windowText" strokeweight="2pt"/>
                    <v:shape id="Cylindre 26" o:spid="_x0000_s1042" type="#_x0000_t22" style="position:absolute;left:2183;width:4496;height:42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yDysUA&#10;AADbAAAADwAAAGRycy9kb3ducmV2LnhtbESPzWrDMBCE74G+g9hCLqGR4wbTulGCCYT0VMgPyXWx&#10;tpaptRKWkrh9+qpQyHGYmW+YxWqwnbhSH1rHCmbTDARx7XTLjYLjYfP0AiJEZI2dY1LwTQFWy4fR&#10;Akvtbryj6z42IkE4lKjAxOhLKUNtyGKYOk+cvE/XW4xJ9o3UPd4S3HYyz7JCWmw5LRj0tDZUf+0v&#10;VoGf+8nz1p131dFUHz9xkp/160mp8eNQvYGINMR7+L/9rhXkBfx9ST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jIPKxQAAANsAAAAPAAAAAAAAAAAAAAAAAJgCAABkcnMv&#10;ZG93bnJldi54bWxQSwUGAAAAAAQABAD1AAAAigMAAAAA&#10;" adj="10625" fillcolor="windowText" strokeweight="2pt"/>
                  </v:group>
                  <v:shape id="Cylindre 27" o:spid="_x0000_s1043" type="#_x0000_t22" style="position:absolute;top:9280;width:9004;height:113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ks18QA&#10;AADbAAAADwAAAGRycy9kb3ducmV2LnhtbESPT2vCQBTE7wW/w/IKvdVNPWibuooIBg9BMG3t9ZF9&#10;+YPZtzG7Jum3dwWhx2FmfsMs16NpRE+dqy0reJtGIIhzq2suFXx/7V7fQTiPrLGxTAr+yMF6NXla&#10;YqztwEfqM1+KAGEXo4LK+zaW0uUVGXRT2xIHr7CdQR9kV0rd4RDgppGzKJpLgzWHhQpb2laUn7Or&#10;UXDJirzEy6E9/aSJo/Q3KT7sSamX53HzCcLT6P/Dj/ZeK5gt4P4l/AC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pLNfEAAAA2wAAAA8AAAAAAAAAAAAAAAAAmAIAAGRycy9k&#10;b3ducmV2LnhtbFBLBQYAAAAABAAEAPUAAACJAwAAAAA=&#10;" adj="5595" fillcolor="#00b0f0" strokecolor="windowText" strokeweight="2pt"/>
                </v:group>
                <v:group id="Groupe 28" o:spid="_x0000_s1044" style="position:absolute;left:31526;top:5322;width:9007;height:20739" coordsize="9007,207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group id="Groupe 29" o:spid="_x0000_s1045" style="position:absolute;width:9007;height:20738" coordsize="9007,207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<v:shape id="Cylindre 30" o:spid="_x0000_s1046" type="#_x0000_t22" style="position:absolute;top:1501;width:9007;height:192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Mv0MEA&#10;AADbAAAADwAAAGRycy9kb3ducmV2LnhtbERPz2vCMBS+C/sfwht4s+kU5uiMZcwWZDfr2HZ8NG9t&#10;aPNSmmjrf78cBh4/vt+7fLa9uNLojWMFT0kKgrh22nCj4PNcrl5A+ICssXdMCm7kId8/LHaYaTfx&#10;ia5VaEQMYZ+hgjaEIZPS1y1Z9IkbiCP360aLIcKxkXrEKYbbXq7T9FlaNBwbWhzovaW6qy5WQfdz&#10;+Ci/zFR+n4qpMjQU2+ZYKLV8nN9eQQSaw1387z5qBZu4Pn6JP0D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czL9DBAAAA2wAAAA8AAAAAAAAAAAAAAAAAmAIAAGRycy9kb3du&#10;cmV2LnhtbFBLBQYAAAAABAAEAPUAAACGAwAAAAA=&#10;" adj="5246" fillcolor="window" strokecolor="windowText" strokeweight="2pt"/>
                    <v:shape id="Bouée 31" o:spid="_x0000_s1047" type="#_x0000_t23" style="position:absolute;left:136;top:955;width:8858;height:54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5rRsMA&#10;AADbAAAADwAAAGRycy9kb3ducmV2LnhtbESPT4vCMBTE74LfITxhb5qqIFKNIoKw4mHxH+jt2Tyb&#10;YvPSbaLWb79ZEDwOM/MbZjpvbCkeVPvCsYJ+LwFBnDldcK7gsF91xyB8QNZYOiYFL/Iwn7VbU0y1&#10;e/KWHruQiwhhn6ICE0KVSukzQxZ9z1XE0bu62mKIss6lrvEZ4baUgyQZSYsFxwWDFS0NZbfd3SoY&#10;LIcLOTptjn79Y37N1lf3y+us1FenWUxABGrCJ/xuf2sFwz78f4k/QM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J5rRsMAAADbAAAADwAAAAAAAAAAAAAAAACYAgAAZHJzL2Rv&#10;d25yZXYueG1sUEsFBgAAAAAEAAQA9QAAAIgDAAAAAA==&#10;" adj="5760" fillcolor="window" strokecolor="windowText" strokeweight="2pt"/>
                    <v:shape id="Cylindre 917" o:spid="_x0000_s1048" type="#_x0000_t22" style="position:absolute;left:2183;width:4496;height:42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DyccUA&#10;AADcAAAADwAAAGRycy9kb3ducmV2LnhtbESPT2sCMRTE7wW/Q3hCL1KzarF1a5SlUPRU8A/1+ti8&#10;bhY3L2ETdeunN0LB4zAzv2Hmy8424kxtqB0rGA0zEMSl0zVXCva7r5d3ECEia2wck4I/CrBc9J7m&#10;mGt34Q2dt7ESCcIhRwUmRp9LGUpDFsPQeeLk/brWYkyyraRu8ZLgtpHjLJtKizWnBYOePg2Vx+3J&#10;KvCvfjBZucOm2Jvi+xoH44Oe/Sj13O+KDxCRuvgI/7fXWsFs9Ab3M+kI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APJxxQAAANwAAAAPAAAAAAAAAAAAAAAAAJgCAABkcnMv&#10;ZG93bnJldi54bWxQSwUGAAAAAAQABAD1AAAAigMAAAAA&#10;" adj="10625" fillcolor="windowText" strokeweight="2pt"/>
                  </v:group>
                  <v:shape id="Cylindre 918" o:spid="_x0000_s1049" type="#_x0000_t22" style="position:absolute;top:9280;width:9004;height:113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nP1cIA&#10;AADcAAAADwAAAGRycy9kb3ducmV2LnhtbERPz2vCMBS+D/Y/hDfYbU0do2hnFBEG22VSFc+P5i2p&#10;Ni8lybTzr18OgseP7/d8ObpenCnEzrOCSVGCIG697tgo2O8+XqYgYkLW2HsmBX8UYbl4fJhjrf2F&#10;GzpvkxE5hGONCmxKQy1lbC05jIUfiDP344PDlGEwUge85HDXy9eyrKTDjnODxYHWltrT9tcp8Fe7&#10;34Rj9V2tmvX1y5jDW+MOSj0/jat3EInGdBff3J9awWyS1+Yz+Qj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+c/VwgAAANwAAAAPAAAAAAAAAAAAAAAAAJgCAABkcnMvZG93&#10;bnJldi54bWxQSwUGAAAAAAQABAD1AAAAhwMAAAAA&#10;" adj="5595" fillcolor="red" strokecolor="windowText" strokeweight="2pt"/>
                </v:group>
                <v:group id="Groupe 919" o:spid="_x0000_s1050" style="position:absolute;top:5595;width:9007;height:20739" coordsize="9007,207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Tn8L8QAAADc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N4As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Tn8L8QAAADcAAAA&#10;DwAAAAAAAAAAAAAAAACqAgAAZHJzL2Rvd25yZXYueG1sUEsFBgAAAAAEAAQA+gAAAJsDAAAAAA==&#10;">
                  <v:group id="Groupe 920" o:spid="_x0000_s1051" style="position:absolute;width:9007;height:20738" coordsize="9007,207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m+fD8IAAADcAAAADwAAAGRycy9kb3ducmV2LnhtbERPTYvCMBC9C/sfwix4&#10;07SK4naNIrIuexDBuiDehmZsi82kNLGt/94cBI+P971c96YSLTWutKwgHkcgiDOrS84V/J92owUI&#10;55E1VpZJwYMcrFcfgyUm2nZ8pDb1uQgh7BJUUHhfJ1K6rCCDbmxr4sBdbWPQB9jkUjfYhXBTyUkU&#10;zaXBkkNDgTVtC8pu6d0o+O2w20zjn3Z/u24fl9PscN7HpNTws998g/DU+7f45f7TCr4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Zvnw/CAAAA3AAAAA8A&#10;AAAAAAAAAAAAAAAAqgIAAGRycy9kb3ducmV2LnhtbFBLBQYAAAAABAAEAPoAAACZAwAAAAA=&#10;">
                    <v:shape id="Cylindre 921" o:spid="_x0000_s1052" type="#_x0000_t22" style="position:absolute;top:1501;width:9007;height:192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MlrsQA&#10;AADcAAAADwAAAGRycy9kb3ducmV2LnhtbESPQWvCQBSE7wX/w/IEb3WjB6vRVcQmIL2ZFvX4yD6T&#10;xezbkN2a9N93CwWPw8x8w2x2g23EgzpvHCuYTRMQxKXThisFX5/56xKED8gaG8ek4Ic87Lajlw2m&#10;2vV8okcRKhEh7FNUUIfQplL6siaLfupa4ujdXGcxRNlVUnfYR7ht5DxJFtKi4bhQY0uHmsp78W0V&#10;3K/vH/nZ9PnllPWFoTZ7q46ZUpPxsF+DCDSEZ/i/fdQKVvMZ/J2JR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DJa7EAAAA3AAAAA8AAAAAAAAAAAAAAAAAmAIAAGRycy9k&#10;b3ducmV2LnhtbFBLBQYAAAAABAAEAPUAAACJAwAAAAA=&#10;" adj="5246" fillcolor="window" strokecolor="windowText" strokeweight="2pt"/>
                    <v:shape id="Bouée 922" o:spid="_x0000_s1053" type="#_x0000_t23" style="position:absolute;left:136;top:955;width:8858;height:54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69bcYA&#10;AADcAAAADwAAAGRycy9kb3ducmV2LnhtbESPT2vCQBTE7wW/w/KE3pqNKYiNboIIQksPxT+F9vbM&#10;PrPB7Ns0u2r89l2h0OMwM79hFuVgW3Gh3jeOFUySFARx5XTDtYL9bv00A+EDssbWMSm4kYeyGD0s&#10;MNfuyhu6bEMtIoR9jgpMCF0upa8MWfSJ64ijd3S9xRBlX0vd4zXCbSuzNJ1Kiw3HBYMdrQxVp+3Z&#10;KshWz0s5/Xr/9G8f5sdsfHc+3L6VehwPyzmIQEP4D/+1X7WClyyD+5l4BGT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k69bcYAAADcAAAADwAAAAAAAAAAAAAAAACYAgAAZHJz&#10;L2Rvd25yZXYueG1sUEsFBgAAAAAEAAQA9QAAAIsDAAAAAA==&#10;" adj="5760" fillcolor="window" strokecolor="windowText" strokeweight="2pt"/>
                    <v:shape id="Cylindre 923" o:spid="_x0000_s1054" type="#_x0000_t22" style="position:absolute;left:2183;width:4496;height:42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c+z8UA&#10;AADcAAAADwAAAGRycy9kb3ducmV2LnhtbESPQWsCMRSE7wX/Q3iCF6lZ1yJ1a5SlIPYkaEWvj83r&#10;ZnHzEjaprv31plDocZiZb5jluretuFIXGscKppMMBHHldMO1guPn5vkVRIjIGlvHpOBOAdarwdMS&#10;C+1uvKfrIdYiQTgUqMDE6AspQ2XIYpg4T5y8L9dZjEl2tdQd3hLctjLPsrm02HBaMOjp3VB1OXxb&#10;Bf7Fj2dbd96XR1PufuI4P+vFSanRsC/fQETq43/4r/2hFSzyGfyeS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Vz7PxQAAANwAAAAPAAAAAAAAAAAAAAAAAJgCAABkcnMv&#10;ZG93bnJldi54bWxQSwUGAAAAAAQABAD1AAAAigMAAAAA&#10;" adj="10625" fillcolor="windowText" strokeweight="2pt"/>
                  </v:group>
                  <v:shape id="Cylindre 924" o:spid="_x0000_s1055" type="#_x0000_t22" style="position:absolute;top:9280;width:9004;height:113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7AX8YA&#10;AADcAAAADwAAAGRycy9kb3ducmV2LnhtbESPQWvCQBSE70L/w/IKvemmwYpGVxFBkB4qjaJ4e2Rf&#10;s8Hs2zS7avrv3YLgcZiZb5jZorO1uFLrK8cK3gcJCOLC6YpLBfvduj8G4QOyxtoxKfgjD4v5S2+G&#10;mXY3/qZrHkoRIewzVGBCaDIpfWHIoh+4hjh6P661GKJsS6lbvEW4rWWaJCNpseK4YLChlaHinF+s&#10;guPl96s5bj+Gm3T9eTrszh1PcqPU22u3nIII1IVn+NHeaAWTdAj/Z+IRk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17AX8YAAADcAAAADwAAAAAAAAAAAAAAAACYAgAAZHJz&#10;L2Rvd25yZXYueG1sUEsFBgAAAAAEAAQA9QAAAIsDAAAAAA==&#10;" adj="5595" fillcolor="#92d050" strokecolor="windowText" strokeweight="2pt"/>
                </v:group>
                <v:rect id="Rectangle 925" o:spid="_x0000_s1056" style="position:absolute;left:32612;top:27150;width:8462;height:654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Mh2sMA&#10;AADcAAAADwAAAGRycy9kb3ducmV2LnhtbESP3YrCMBSE7xd8h3AEb0RTBUWrUUQR9EL8fYBjc2yL&#10;zUlpYq1vbxYW9nKYmW+Y+bIxhaipcrllBYN+BII4sTrnVMHtuu1NQDiPrLGwTAo+5GC5aP3MMdb2&#10;zWeqLz4VAcIuRgWZ92UspUsyMuj6tiQO3sNWBn2QVSp1he8AN4UcRtFYGsw5LGRY0jqj5Hl5GQVr&#10;f6y7m/t9VehX9+Smh70b2FKpTrtZzUB4avx/+K+90wqmwxH8nglHQC6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PMh2sMAAADcAAAADwAAAAAAAAAAAAAAAACYAgAAZHJzL2Rv&#10;d25yZXYueG1sUEsFBgAAAAAEAAQA9QAAAIgDAAAAAA==&#10;" fillcolor="white [3201]" strokecolor="white [3212]" strokeweight="2pt">
                  <v:textbox>
                    <w:txbxContent>
                      <w:p w:rsidR="001C2797" w:rsidRPr="00807E68" w:rsidRDefault="001C2797" w:rsidP="0071260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lang w:bidi="ar-DZ"/>
                          </w:rPr>
                        </w:pPr>
                        <w:r w:rsidRPr="00807E68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  <w:t xml:space="preserve">اللون أحمر </w:t>
                        </w:r>
                        <w:proofErr w:type="spellStart"/>
                        <w:r w:rsidRPr="00807E68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  <w:t>آجوري</w:t>
                        </w:r>
                        <w:proofErr w:type="spellEnd"/>
                      </w:p>
                    </w:txbxContent>
                  </v:textbox>
                </v:rect>
                <v:rect id="Rectangle 926" o:spid="_x0000_s1057" style="position:absolute;left:21153;top:27157;width:8462;height:65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hVp8cA&#10;AADcAAAADwAAAGRycy9kb3ducmV2LnhtbESPQWvCQBSE70L/w/IKXqRu9BBsmlWqInhpUdtSenvs&#10;viah2bcxu2r017uC0OMwM98w+ayztThS6yvHCkbDBASxdqbiQsHnx+ppAsIHZIO1Y1JwJg+z6UMv&#10;x8y4E2/puAuFiBD2GSooQ2gyKb0uyaIfuoY4er+utRiibAtpWjxFuK3lOElSabHiuFBiQ4uS9N/u&#10;YBUM3jYprZL513ehl+/6Zz86XM61Uv3H7vUFRKAu/Ifv7bVR8DxO4XYmHgE5v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oVafHAAAA3AAAAA8AAAAAAAAAAAAAAAAAmAIAAGRy&#10;cy9kb3ducmV2LnhtbFBLBQYAAAAABAAEAPUAAACMAwAAAAA=&#10;" fillcolor="window" strokecolor="white [3212]" strokeweight="2pt">
                  <v:textbox>
                    <w:txbxContent>
                      <w:p w:rsidR="001C2797" w:rsidRPr="00807E68" w:rsidRDefault="001C2797" w:rsidP="0071260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lang w:bidi="ar-DZ"/>
                          </w:rPr>
                        </w:pPr>
                        <w:r w:rsidRPr="00807E68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  <w:t>لا لون له (شفاف)</w:t>
                        </w:r>
                      </w:p>
                    </w:txbxContent>
                  </v:textbox>
                </v:rect>
                <v:rect id="Rectangle 3392" o:spid="_x0000_s1058" style="position:absolute;left:10372;top:27159;width:8461;height:5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JuT8gA&#10;AADdAAAADwAAAGRycy9kb3ducmV2LnhtbESPT2sCMRTE74V+h/AKXko3q4LYrVGqIvTS4l9Kb4/k&#10;dXfp5mXdRF399EYoeBxm5jfMaNLaShyp8aVjBd0kBUGsnSk5V7DdLF6GIHxANlg5JgVn8jAZPz6M&#10;MDPuxCs6rkMuIoR9hgqKEOpMSq8LsugTVxNH79c1FkOUTS5Ng6cIt5XspelAWiw5LhRY06wg/bc+&#10;WAXPn8sBLdLp7jvX8y/9s+8eLudKqc5T+/4GIlAb7uH/9odR0O+/9uD2Jj4BOb4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tkm5PyAAAAN0AAAAPAAAAAAAAAAAAAAAAAJgCAABk&#10;cnMvZG93bnJldi54bWxQSwUGAAAAAAQABAD1AAAAjQMAAAAA&#10;" fillcolor="window" strokecolor="white [3212]" strokeweight="2pt">
                  <v:textbox>
                    <w:txbxContent>
                      <w:p w:rsidR="001C2797" w:rsidRPr="00807E68" w:rsidRDefault="001C2797" w:rsidP="00AA06AD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lang w:bidi="ar-DZ"/>
                          </w:rPr>
                        </w:pPr>
                        <w:r w:rsidRPr="00807E68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  <w:t xml:space="preserve">اللون أزرق </w:t>
                        </w:r>
                      </w:p>
                    </w:txbxContent>
                  </v:textbox>
                </v:rect>
                <v:rect id="Rectangle 3393" o:spid="_x0000_s1059" style="position:absolute;left:136;top:27157;width:8462;height:59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7L1MgA&#10;AADdAAAADwAAAGRycy9kb3ducmV2LnhtbESPQWsCMRSE74L/ITyhF6lZuyB2a5TWIvTSorYivT2S&#10;5+7i5mXdRF399Y1Q8DjMzDfMZNbaSpyo8aVjBcNBAoJYO1NyruDne/E4BuEDssHKMSm4kIfZtNuZ&#10;YGbcmVd0WodcRAj7DBUUIdSZlF4XZNEPXE0cvZ1rLIYom1yaBs8Rbiv5lCQjabHkuFBgTfOC9H59&#10;tAr6n8sRLZK3zTbX71/69zA8Xi+VUg+99vUFRKA23MP/7Q+jIE2fU7i9iU9AT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C3svUyAAAAN0AAAAPAAAAAAAAAAAAAAAAAJgCAABk&#10;cnMvZG93bnJldi54bWxQSwUGAAAAAAQABAD1AAAAjQMAAAAA&#10;" fillcolor="window" strokecolor="white [3212]" strokeweight="2pt">
                  <v:textbox>
                    <w:txbxContent>
                      <w:p w:rsidR="001C2797" w:rsidRPr="00807E68" w:rsidRDefault="001C2797" w:rsidP="00AA06AD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lang w:bidi="ar-DZ"/>
                          </w:rPr>
                        </w:pPr>
                        <w:r w:rsidRPr="00807E68"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  <w:t>اللون أخضر فاتح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202E3" w:rsidRPr="00D16300">
        <w:rPr>
          <w:rFonts w:ascii="Sakkal Majalla" w:hAnsi="Sakkal Majalla" w:cs="Sakkal Majalla"/>
          <w:sz w:val="28"/>
          <w:szCs w:val="28"/>
          <w:rtl/>
          <w:lang w:bidi="ar-DZ"/>
        </w:rPr>
        <w:t>2) أعط رقم القارورة الموافقة لكل محلول واستنتج صيغته الإحصائية</w:t>
      </w:r>
    </w:p>
    <w:p w:rsidR="008854D5" w:rsidRDefault="005202E3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3) بعد تعرف الأستاذ على محلول كلو الفضة وضع كمية منه في وعاء التحليل</w:t>
      </w:r>
    </w:p>
    <w:p w:rsidR="005202E3" w:rsidRPr="00D16300" w:rsidRDefault="005202E3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الكهربائي.</w:t>
      </w:r>
    </w:p>
    <w:p w:rsidR="005202E3" w:rsidRPr="00D16300" w:rsidRDefault="005202E3" w:rsidP="00255444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proofErr w:type="gramStart"/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أ- صف</w:t>
      </w:r>
      <w:proofErr w:type="gramEnd"/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طريقة للكشف عن </w:t>
      </w:r>
      <w:r w:rsidR="00255444">
        <w:rPr>
          <w:rFonts w:ascii="Sakkal Majalla" w:hAnsi="Sakkal Majalla" w:cs="Sakkal Majalla" w:hint="cs"/>
          <w:sz w:val="28"/>
          <w:szCs w:val="28"/>
          <w:rtl/>
          <w:lang w:bidi="ar-DZ"/>
        </w:rPr>
        <w:t>شاردة الكلور في</w:t>
      </w: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هذا المحلول.</w:t>
      </w:r>
    </w:p>
    <w:p w:rsidR="0031321F" w:rsidRPr="00D16300" w:rsidRDefault="005202E3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proofErr w:type="gramStart"/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ب- </w:t>
      </w:r>
      <w:r w:rsidR="0031321F" w:rsidRPr="00D16300">
        <w:rPr>
          <w:rFonts w:ascii="Sakkal Majalla" w:hAnsi="Sakkal Majalla" w:cs="Sakkal Majalla"/>
          <w:sz w:val="28"/>
          <w:szCs w:val="28"/>
          <w:rtl/>
          <w:lang w:bidi="ar-DZ"/>
        </w:rPr>
        <w:t>أكتب</w:t>
      </w:r>
      <w:proofErr w:type="gramEnd"/>
      <w:r w:rsidR="0031321F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المعادلة الكيميائية </w:t>
      </w:r>
      <w:proofErr w:type="spellStart"/>
      <w:r w:rsidR="0031321F" w:rsidRPr="00D16300">
        <w:rPr>
          <w:rFonts w:ascii="Sakkal Majalla" w:hAnsi="Sakkal Majalla" w:cs="Sakkal Majalla"/>
          <w:sz w:val="28"/>
          <w:szCs w:val="28"/>
          <w:rtl/>
          <w:lang w:bidi="ar-DZ"/>
        </w:rPr>
        <w:t>المنمذجة</w:t>
      </w:r>
      <w:proofErr w:type="spellEnd"/>
      <w:r w:rsidR="0031321F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للتحول الكيمائية الحادث عند كل مسرى. </w:t>
      </w:r>
    </w:p>
    <w:p w:rsidR="00E775EC" w:rsidRPr="00D16300" w:rsidRDefault="00D16300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2CCCFE" wp14:editId="5BC0D7A8">
                <wp:simplePos x="0" y="0"/>
                <wp:positionH relativeFrom="column">
                  <wp:posOffset>1055039</wp:posOffset>
                </wp:positionH>
                <wp:positionV relativeFrom="paragraph">
                  <wp:posOffset>62600</wp:posOffset>
                </wp:positionV>
                <wp:extent cx="1064525" cy="313898"/>
                <wp:effectExtent l="0" t="0" r="21590" b="10160"/>
                <wp:wrapNone/>
                <wp:docPr id="3430" name="Rectangle 3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525" cy="31389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C2797" w:rsidRDefault="001C2797" w:rsidP="004369C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CCCFE" id="Rectangle 3430" o:spid="_x0000_s1060" style="position:absolute;left:0;text-align:left;margin-left:83.05pt;margin-top:4.95pt;width:83.8pt;height:24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" fillcolor="window" strokecolor="black [3213]" strokeweight=".25pt">
                <v:textbox>
                  <w:txbxContent>
                    <w:p w:rsidR="001C2797" w:rsidRDefault="001C2797" w:rsidP="004369C5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02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31321F" w:rsidRPr="00D16300">
        <w:rPr>
          <w:rFonts w:ascii="Sakkal Majalla" w:hAnsi="Sakkal Majalla" w:cs="Sakkal Majalla"/>
          <w:sz w:val="28"/>
          <w:szCs w:val="28"/>
          <w:rtl/>
          <w:lang w:bidi="ar-DZ"/>
        </w:rPr>
        <w:t>ج- أكتب</w:t>
      </w:r>
      <w:proofErr w:type="gramEnd"/>
      <w:r w:rsidR="0031321F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المعادلة الاجمالية لهذا التحول الكيميائي </w:t>
      </w:r>
      <w:r w:rsidR="005202E3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E775EC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</w:p>
    <w:p w:rsidR="00DD3BE3" w:rsidRPr="00D16300" w:rsidRDefault="00DD3BE3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4) قدم بعض الاحتياطات الأمنية الواجب اتخاذها داخل مخبر الفيزياء.</w:t>
      </w:r>
    </w:p>
    <w:p w:rsidR="00DD3BE3" w:rsidRPr="00D16300" w:rsidRDefault="00DD3BE3" w:rsidP="00D16300">
      <w:pPr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D1630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31519A" w:rsidRPr="00D1630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الوضعية</w:t>
      </w:r>
      <w:r w:rsidR="00672FBB" w:rsidRPr="00D1630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الثاني</w:t>
      </w:r>
      <w:r w:rsidR="0031519A" w:rsidRPr="00D1630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ة</w:t>
      </w:r>
      <w:r w:rsidR="00672FBB" w:rsidRPr="00D1630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: </w:t>
      </w:r>
    </w:p>
    <w:p w:rsidR="008854D5" w:rsidRDefault="001E23E7" w:rsidP="008854D5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eastAsia="Times New Roman" w:hAnsi="Sakkal Majalla" w:cs="Sakkal Majalla"/>
          <w:sz w:val="28"/>
          <w:szCs w:val="28"/>
          <w:rtl/>
          <w:lang w:bidi="ar-DZ"/>
        </w:rPr>
        <w:t xml:space="preserve">   </w:t>
      </w:r>
      <w:r w:rsidRPr="00D16300">
        <w:rPr>
          <w:rFonts w:ascii="Cambria" w:eastAsia="Times New Roman" w:hAnsi="Cambria" w:cs="Cambria" w:hint="cs"/>
          <w:b/>
          <w:bCs/>
          <w:sz w:val="28"/>
          <w:szCs w:val="28"/>
          <w:rtl/>
          <w:lang w:bidi="ar-DZ"/>
        </w:rPr>
        <w:t>І</w:t>
      </w:r>
      <w:r w:rsidRPr="00D16300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>)-</w:t>
      </w:r>
      <w:r w:rsidRPr="00D16300">
        <w:rPr>
          <w:rFonts w:ascii="Sakkal Majalla" w:eastAsia="Times New Roman" w:hAnsi="Sakkal Majalla" w:cs="Sakkal Majalla"/>
          <w:sz w:val="28"/>
          <w:szCs w:val="28"/>
          <w:rtl/>
          <w:lang w:bidi="ar-DZ"/>
        </w:rPr>
        <w:t xml:space="preserve">  </w: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في ظل العدوان </w:t>
      </w:r>
      <w:r w:rsidR="008854D5">
        <w:rPr>
          <w:rFonts w:ascii="Sakkal Majalla" w:hAnsi="Sakkal Majalla" w:cs="Sakkal Majalla" w:hint="cs"/>
          <w:sz w:val="28"/>
          <w:szCs w:val="28"/>
          <w:rtl/>
          <w:lang w:bidi="ar-DZ"/>
        </w:rPr>
        <w:t>الصهيوني</w: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على غزة وإغلاق الحدود بات اسقاط الأغذية والامدادات عبر الجو الخيار المتبقي لتوزيع المعونات وايصالها الى داخل غزة</w:t>
      </w:r>
      <w:r w:rsidR="001E460C" w:rsidRPr="00D16300">
        <w:rPr>
          <w:rFonts w:ascii="Sakkal Majalla" w:hAnsi="Sakkal Majalla" w:cs="Sakkal Majalla"/>
          <w:sz w:val="28"/>
          <w:szCs w:val="28"/>
          <w:rtl/>
          <w:lang w:bidi="ar-DZ"/>
        </w:rPr>
        <w:t>.</w:t>
      </w:r>
    </w:p>
    <w:p w:rsidR="000969D0" w:rsidRPr="00D16300" w:rsidRDefault="000969D0" w:rsidP="008854D5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كان من بين المحظوظين في الحصول على المساعدات عماد، إذ وجد طرد المساعدات </w:t>
      </w:r>
      <w:r w:rsidR="00CD110A" w:rsidRPr="00D16300">
        <w:rPr>
          <w:rFonts w:ascii="Sakkal Majalla" w:hAnsi="Sakkal Majalla" w:cs="Sakkal Majalla"/>
          <w:b/>
          <w:bCs/>
          <w:position w:val="-10"/>
          <w:sz w:val="28"/>
          <w:szCs w:val="28"/>
        </w:rPr>
        <w:object w:dxaOrig="380" w:dyaOrig="320">
          <v:shape id="_x0000_i1031" type="#_x0000_t75" style="width:22.55pt;height:16.1pt" o:ole="">
            <v:imagedata r:id="rId18" o:title=""/>
          </v:shape>
          <o:OLEObject Type="Embed" ProgID="Equation.3" ShapeID="_x0000_i1031" DrawAspect="Content" ObjectID="_1777304319" r:id="rId19"/>
        </w:object>
      </w: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يطفوا في ماء بحر غزة</w:t>
      </w:r>
      <w:r w:rsidR="00C23FE8">
        <w:rPr>
          <w:rFonts w:ascii="Sakkal Majalla" w:hAnsi="Sakkal Majalla" w:cs="Sakkal Majalla" w:hint="cs"/>
          <w:sz w:val="28"/>
          <w:szCs w:val="28"/>
          <w:rtl/>
          <w:lang w:bidi="ar-DZ"/>
        </w:rPr>
        <w:t>،</w:t>
      </w: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كما في </w:t>
      </w:r>
      <w:proofErr w:type="gramStart"/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الوثيقة</w:t>
      </w:r>
      <w:r w:rsidR="008854D5">
        <w:rPr>
          <w:rFonts w:ascii="Sakkal Majalla" w:hAnsi="Sakkal Majalla" w:cs="Sakkal Majalla" w:hint="cs"/>
          <w:sz w:val="28"/>
          <w:szCs w:val="28"/>
          <w:rtl/>
          <w:lang w:bidi="ar-DZ"/>
        </w:rPr>
        <w:t>03</w:t>
      </w:r>
      <w:proofErr w:type="gramEnd"/>
    </w:p>
    <w:p w:rsidR="000969D0" w:rsidRPr="00D16300" w:rsidRDefault="00CD110A" w:rsidP="00CD110A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684852</wp:posOffset>
                </wp:positionH>
                <wp:positionV relativeFrom="paragraph">
                  <wp:posOffset>235623</wp:posOffset>
                </wp:positionV>
                <wp:extent cx="1269242" cy="368489"/>
                <wp:effectExtent l="0" t="0" r="2667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242" cy="36848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2797" w:rsidRPr="00CD110A" w:rsidRDefault="001C2797" w:rsidP="00CD110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 w:bidi="ar-DZ"/>
                              </w:rPr>
                              <w:t xml:space="preserve">طرد المساعدات </w:t>
                            </w:r>
                            <w:r>
                              <w:rPr>
                                <w:lang w:bidi="ar-DZ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61" style="position:absolute;left:0;text-align:left;margin-left:53.95pt;margin-top:18.55pt;width:99.95pt;height:2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" fillcolor="white [3201]" strokecolor="white [3212]" strokeweight="2pt">
                <v:textbox>
                  <w:txbxContent>
                    <w:p w:rsidR="001C2797" w:rsidRPr="00CD110A" w:rsidRDefault="001C2797" w:rsidP="00CD110A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val="en-US" w:bidi="ar-DZ"/>
                        </w:rPr>
                        <w:t xml:space="preserve">طرد المساعدات </w:t>
                      </w:r>
                      <w:r>
                        <w:rPr>
                          <w:lang w:bidi="ar-DZ"/>
                        </w:rPr>
                        <w:t>(S)</w:t>
                      </w:r>
                    </w:p>
                  </w:txbxContent>
                </v:textbox>
              </v:rect>
            </w:pict>
          </mc:Fallback>
        </mc:AlternateContent>
      </w:r>
      <w:r w:rsidR="001E460C"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CF6E6CF" wp14:editId="67015A01">
                <wp:simplePos x="0" y="0"/>
                <wp:positionH relativeFrom="column">
                  <wp:posOffset>-120366</wp:posOffset>
                </wp:positionH>
                <wp:positionV relativeFrom="paragraph">
                  <wp:posOffset>37702</wp:posOffset>
                </wp:positionV>
                <wp:extent cx="2920621" cy="1842448"/>
                <wp:effectExtent l="0" t="0" r="13335" b="24765"/>
                <wp:wrapNone/>
                <wp:docPr id="896" name="Rectangle 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621" cy="18424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chemeClr val="bg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C2797" w:rsidRDefault="001C2797" w:rsidP="000969D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D4F5134" wp14:editId="66EB213D">
                                  <wp:extent cx="2674952" cy="1746879"/>
                                  <wp:effectExtent l="0" t="0" r="0" b="6350"/>
                                  <wp:docPr id="3435" name="Image 34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22111" cy="17776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6E6CF" id="Rectangle 896" o:spid="_x0000_s1062" style="position:absolute;left:0;text-align:left;margin-left:-9.5pt;margin-top:2.95pt;width:229.95pt;height:145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" fillcolor="window" strokecolor="white [3212]" strokeweight="2pt">
                <v:textbox>
                  <w:txbxContent>
                    <w:p w:rsidR="001C2797" w:rsidRDefault="001C2797" w:rsidP="000969D0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D4F5134" wp14:editId="66EB213D">
                            <wp:extent cx="2674952" cy="1746879"/>
                            <wp:effectExtent l="0" t="0" r="0" b="6350"/>
                            <wp:docPr id="3435" name="Image 34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22111" cy="17776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1 -ما هي القوى المؤثرة على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الطرد </w:t>
      </w:r>
      <w:r w:rsidRPr="00D16300">
        <w:rPr>
          <w:rFonts w:ascii="Sakkal Majalla" w:hAnsi="Sakkal Majalla" w:cs="Sakkal Majalla"/>
          <w:b/>
          <w:bCs/>
          <w:position w:val="-10"/>
          <w:sz w:val="28"/>
          <w:szCs w:val="28"/>
        </w:rPr>
        <w:object w:dxaOrig="380" w:dyaOrig="320">
          <v:shape id="_x0000_i1032" type="#_x0000_t75" style="width:22.55pt;height:16.1pt" o:ole="">
            <v:imagedata r:id="rId22" o:title=""/>
          </v:shape>
          <o:OLEObject Type="Embed" ProgID="Equation.3" ShapeID="_x0000_i1032" DrawAspect="Content" ObjectID="_1777304320" r:id="rId23"/>
        </w:objec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>في هذه الحالة مع إعطاء الترميز المناسب لها.</w:t>
      </w:r>
    </w:p>
    <w:p w:rsidR="000969D0" w:rsidRPr="00D16300" w:rsidRDefault="000969D0" w:rsidP="00FE24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2-أحسب دافعة أرخميدس. علما أن طرد المساعدات</w:t>
      </w:r>
      <w:r w:rsidR="00FE2400" w:rsidRPr="00D16300">
        <w:rPr>
          <w:rFonts w:ascii="Sakkal Majalla" w:hAnsi="Sakkal Majalla" w:cs="Sakkal Majalla"/>
          <w:b/>
          <w:bCs/>
          <w:position w:val="-10"/>
          <w:sz w:val="28"/>
          <w:szCs w:val="28"/>
        </w:rPr>
        <w:object w:dxaOrig="380" w:dyaOrig="320">
          <v:shape id="_x0000_i1033" type="#_x0000_t75" style="width:17.2pt;height:16.1pt" o:ole="">
            <v:imagedata r:id="rId22" o:title=""/>
          </v:shape>
          <o:OLEObject Type="Embed" ProgID="Equation.3" ShapeID="_x0000_i1033" DrawAspect="Content" ObjectID="_1777304321" r:id="rId24"/>
        </w:object>
      </w: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أزاح ماءا كتلته</w:t>
      </w:r>
      <w:r w:rsidR="00FE2400" w:rsidRPr="00C23FE8">
        <w:rPr>
          <w:rFonts w:ascii="Sakkal Majalla" w:hAnsi="Sakkal Majalla" w:cs="Sakkal Majalla"/>
          <w:b/>
          <w:bCs/>
          <w:position w:val="-10"/>
          <w:sz w:val="28"/>
          <w:szCs w:val="28"/>
        </w:rPr>
        <w:object w:dxaOrig="1040" w:dyaOrig="320">
          <v:shape id="_x0000_i1034" type="#_x0000_t75" style="width:53.75pt;height:16.1pt" o:ole="">
            <v:imagedata r:id="rId25" o:title=""/>
          </v:shape>
          <o:OLEObject Type="Embed" ProgID="Equation.3" ShapeID="_x0000_i1034" DrawAspect="Content" ObjectID="_1777304322" r:id="rId26"/>
        </w:object>
      </w: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</w:t>
      </w:r>
    </w:p>
    <w:p w:rsidR="000969D0" w:rsidRPr="00D16300" w:rsidRDefault="000969D0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3-استنتج ثقل الطرد</w:t>
      </w:r>
      <w:r w:rsidR="00E81465" w:rsidRPr="00D16300">
        <w:rPr>
          <w:rFonts w:ascii="Sakkal Majalla" w:hAnsi="Sakkal Majalla" w:cs="Sakkal Majalla"/>
          <w:b/>
          <w:bCs/>
          <w:position w:val="-10"/>
          <w:sz w:val="28"/>
          <w:szCs w:val="28"/>
        </w:rPr>
        <w:object w:dxaOrig="380" w:dyaOrig="320">
          <v:shape id="_x0000_i1035" type="#_x0000_t75" style="width:17.2pt;height:16.1pt" o:ole="">
            <v:imagedata r:id="rId22" o:title=""/>
          </v:shape>
          <o:OLEObject Type="Embed" ProgID="Equation.3" ShapeID="_x0000_i1035" DrawAspect="Content" ObjectID="_1777304323" r:id="rId27"/>
        </w:object>
      </w: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، </w:t>
      </w:r>
      <w:proofErr w:type="gramStart"/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اذا</w:t>
      </w:r>
      <w:proofErr w:type="gramEnd"/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علمنا ان الطرد كان في حالة توازن.</w:t>
      </w:r>
    </w:p>
    <w:p w:rsidR="000969D0" w:rsidRPr="00D16300" w:rsidRDefault="008854D5" w:rsidP="00C23FE8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A0CD59" wp14:editId="20F2AA86">
                <wp:simplePos x="0" y="0"/>
                <wp:positionH relativeFrom="column">
                  <wp:posOffset>891748</wp:posOffset>
                </wp:positionH>
                <wp:positionV relativeFrom="paragraph">
                  <wp:posOffset>825718</wp:posOffset>
                </wp:positionV>
                <wp:extent cx="1064525" cy="313898"/>
                <wp:effectExtent l="0" t="0" r="21590" b="10160"/>
                <wp:wrapNone/>
                <wp:docPr id="899" name="Rectangle 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525" cy="31389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C2797" w:rsidRDefault="001C2797" w:rsidP="008854D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0CD59" id="Rectangle 899" o:spid="_x0000_s1063" style="position:absolute;left:0;text-align:left;margin-left:70.2pt;margin-top:65pt;width:83.8pt;height:24.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" fillcolor="window" strokecolor="windowText" strokeweight=".25pt">
                <v:textbox>
                  <w:txbxContent>
                    <w:p w:rsidR="001C2797" w:rsidRDefault="001C2797" w:rsidP="008854D5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03</w:t>
                      </w:r>
                    </w:p>
                  </w:txbxContent>
                </v:textbox>
              </v:rect>
            </w:pict>
          </mc:Fallback>
        </mc:AlternateContent>
      </w:r>
      <w:r w:rsidR="00C23FE8">
        <w:rPr>
          <w:rFonts w:ascii="Sakkal Majalla" w:hAnsi="Sakkal Majalla" w:cs="Sakkal Majalla" w:hint="cs"/>
          <w:sz w:val="28"/>
          <w:szCs w:val="28"/>
          <w:rtl/>
          <w:lang w:bidi="ar-DZ"/>
        </w:rPr>
        <w:t>4</w: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>-أعط مميزات</w:t>
      </w:r>
      <w:r w:rsidR="00C23FE8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هذه القوى</w: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في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</w:tblGrid>
      <w:tr w:rsidR="000969D0" w:rsidRPr="00D16300" w:rsidTr="000969D0">
        <w:trPr>
          <w:trHeight w:val="258"/>
        </w:trPr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رمز القوة </w:t>
            </w:r>
          </w:p>
        </w:tc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نقطة التأثير</w:t>
            </w:r>
          </w:p>
        </w:tc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الحامل</w:t>
            </w:r>
          </w:p>
        </w:tc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الجهة</w:t>
            </w:r>
          </w:p>
        </w:tc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الشدة</w:t>
            </w:r>
          </w:p>
        </w:tc>
      </w:tr>
      <w:tr w:rsidR="000969D0" w:rsidRPr="00D16300" w:rsidTr="000969D0">
        <w:trPr>
          <w:trHeight w:val="258"/>
        </w:trPr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  <w:tr w:rsidR="000969D0" w:rsidRPr="00D16300" w:rsidTr="000969D0">
        <w:trPr>
          <w:trHeight w:val="258"/>
        </w:trPr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1246" w:type="dxa"/>
          </w:tcPr>
          <w:p w:rsidR="000969D0" w:rsidRPr="00D16300" w:rsidRDefault="000969D0" w:rsidP="00D16300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</w:tr>
    </w:tbl>
    <w:p w:rsidR="000969D0" w:rsidRDefault="003521AE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D5841">
        <w:rPr>
          <w:rFonts w:ascii="Angsana New" w:hAnsi="Angsana New" w:cs="Angsana New"/>
          <w:b/>
          <w:bCs/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3DAD5DF" wp14:editId="1D4BA002">
                <wp:simplePos x="0" y="0"/>
                <wp:positionH relativeFrom="margin">
                  <wp:posOffset>-68239</wp:posOffset>
                </wp:positionH>
                <wp:positionV relativeFrom="paragraph">
                  <wp:posOffset>273828</wp:posOffset>
                </wp:positionV>
                <wp:extent cx="7200000" cy="0"/>
                <wp:effectExtent l="0" t="0" r="20320" b="19050"/>
                <wp:wrapNone/>
                <wp:docPr id="90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9C08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left:0;text-align:left;margin-left:-5.35pt;margin-top:21.55pt;width:566.95pt;height:0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" strokeweight="1.5pt">
                <w10:wrap anchorx="margin"/>
              </v:shape>
            </w:pict>
          </mc:Fallback>
        </mc:AlternateContent>
      </w:r>
      <w:r w:rsidR="00B44247">
        <w:rPr>
          <w:rFonts w:ascii="Sakkal Majalla" w:hAnsi="Sakkal Majalla" w:cs="Sakkal Majalla" w:hint="cs"/>
          <w:sz w:val="28"/>
          <w:szCs w:val="28"/>
          <w:rtl/>
          <w:lang w:bidi="ar-DZ"/>
        </w:rPr>
        <w:t>5</w: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>-أعط شروط توازن الطرد في هذه الحالة ثم مثل القوى المؤثرة عليه باستعمال السلم:</w:t>
      </w:r>
      <w:r w:rsidR="008C6E96" w:rsidRPr="008C6E96">
        <w:rPr>
          <w:rFonts w:ascii="Sakkal Majalla" w:hAnsi="Sakkal Majalla" w:cs="Sakkal Majalla"/>
          <w:b/>
          <w:bCs/>
          <w:position w:val="-6"/>
          <w:sz w:val="28"/>
          <w:szCs w:val="28"/>
        </w:rPr>
        <w:object w:dxaOrig="1320" w:dyaOrig="279">
          <v:shape id="_x0000_i1036" type="#_x0000_t75" style="width:77.35pt;height:13.95pt" o:ole="">
            <v:imagedata r:id="rId28" o:title=""/>
          </v:shape>
          <o:OLEObject Type="Embed" ProgID="Equation.3" ShapeID="_x0000_i1036" DrawAspect="Content" ObjectID="_1777304324" r:id="rId29"/>
        </w:object>
      </w:r>
    </w:p>
    <w:p w:rsidR="00CD2EF6" w:rsidRPr="00D16300" w:rsidRDefault="003521AE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D5841">
        <w:rPr>
          <w:rFonts w:ascii="Angsana New" w:hAnsi="Angsana New" w:cs="Angsana New"/>
          <w:b/>
          <w:bCs/>
          <w:noProof/>
          <w:sz w:val="36"/>
          <w:szCs w:val="36"/>
          <w:rtl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341B375" wp14:editId="5A8E4EF8">
                <wp:simplePos x="0" y="0"/>
                <wp:positionH relativeFrom="margin">
                  <wp:posOffset>-95534</wp:posOffset>
                </wp:positionH>
                <wp:positionV relativeFrom="paragraph">
                  <wp:posOffset>258672</wp:posOffset>
                </wp:positionV>
                <wp:extent cx="7200000" cy="0"/>
                <wp:effectExtent l="0" t="0" r="20320" b="19050"/>
                <wp:wrapNone/>
                <wp:docPr id="90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99A89E" id="AutoShape 7" o:spid="_x0000_s1026" type="#_x0000_t32" style="position:absolute;left:0;text-align:left;margin-left:-7.5pt;margin-top:20.35pt;width:566.95pt;height:0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" strokeweight="1.5pt">
                <w10:wrap anchorx="margin"/>
              </v:shape>
            </w:pict>
          </mc:Fallback>
        </mc:AlternateContent>
      </w:r>
    </w:p>
    <w:p w:rsidR="000969D0" w:rsidRPr="00D16300" w:rsidRDefault="005318A7" w:rsidP="00393FFC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63A2DE8" wp14:editId="40FFEBF5">
                <wp:simplePos x="0" y="0"/>
                <wp:positionH relativeFrom="column">
                  <wp:posOffset>16112</wp:posOffset>
                </wp:positionH>
                <wp:positionV relativeFrom="paragraph">
                  <wp:posOffset>235945</wp:posOffset>
                </wp:positionV>
                <wp:extent cx="4012442" cy="2210937"/>
                <wp:effectExtent l="0" t="0" r="26670" b="18415"/>
                <wp:wrapNone/>
                <wp:docPr id="908" name="Rectangle 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2442" cy="221093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chemeClr val="bg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C2797" w:rsidRDefault="001C2797" w:rsidP="000969D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0F6C2F3" wp14:editId="75A1CD8C">
                                  <wp:extent cx="3819523" cy="1964690"/>
                                  <wp:effectExtent l="0" t="0" r="0" b="0"/>
                                  <wp:docPr id="3436" name="Image 34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31">
                                                    <a14:imgEffect>
                                                      <a14:sharpenSoften amount="1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63094" cy="19871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A2DE8" id="Rectangle 908" o:spid="_x0000_s1064" style="position:absolute;left:0;text-align:left;margin-left:1.25pt;margin-top:18.6pt;width:315.95pt;height:174.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" fillcolor="window" strokecolor="white [3212]" strokeweight="2pt">
                <v:textbox>
                  <w:txbxContent>
                    <w:p w:rsidR="001C2797" w:rsidRDefault="001C2797" w:rsidP="000969D0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60F6C2F3" wp14:editId="75A1CD8C">
                            <wp:extent cx="3819523" cy="1964690"/>
                            <wp:effectExtent l="0" t="0" r="0" b="0"/>
                            <wp:docPr id="3436" name="Image 34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2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33">
                                              <a14:imgEffect>
                                                <a14:sharpenSoften amount="10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63094" cy="19871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1E23E7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</w:t>
      </w:r>
      <w:proofErr w:type="gramStart"/>
      <w:r w:rsidR="001E23E7" w:rsidRPr="00D16300">
        <w:rPr>
          <w:rFonts w:ascii="Cambria" w:eastAsia="Times New Roman" w:hAnsi="Cambria" w:cs="Cambria" w:hint="cs"/>
          <w:b/>
          <w:bCs/>
          <w:sz w:val="28"/>
          <w:szCs w:val="28"/>
          <w:rtl/>
          <w:lang w:bidi="ar-DZ"/>
        </w:rPr>
        <w:t>ІІ</w:t>
      </w:r>
      <w:r w:rsidR="001E23E7" w:rsidRPr="00D16300">
        <w:rPr>
          <w:rFonts w:ascii="Sakkal Majalla" w:eastAsia="Times New Roman" w:hAnsi="Sakkal Majalla" w:cs="Sakkal Majalla"/>
          <w:b/>
          <w:bCs/>
          <w:sz w:val="28"/>
          <w:szCs w:val="28"/>
          <w:rtl/>
          <w:lang w:bidi="ar-DZ"/>
        </w:rPr>
        <w:t>)-</w:t>
      </w:r>
      <w:proofErr w:type="gramEnd"/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عند وصوله للرصيف استعمل لوحة خشبية ملساء مائلة</w:t>
      </w:r>
      <w:r w:rsidR="00A4131D" w:rsidRPr="00D16300">
        <w:rPr>
          <w:rFonts w:ascii="Sakkal Majalla" w:hAnsi="Sakkal Majalla" w:cs="Sakkal Majalla"/>
          <w:b/>
          <w:bCs/>
          <w:position w:val="-10"/>
          <w:sz w:val="28"/>
          <w:szCs w:val="28"/>
        </w:rPr>
        <w:object w:dxaOrig="420" w:dyaOrig="320">
          <v:shape id="_x0000_i1037" type="#_x0000_t75" style="width:19.35pt;height:16.1pt" o:ole="">
            <v:imagedata r:id="rId34" o:title=""/>
          </v:shape>
          <o:OLEObject Type="Embed" ProgID="Equation.3" ShapeID="_x0000_i1037" DrawAspect="Content" ObjectID="_1777304325" r:id="rId35"/>
        </w:objec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1E23E7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وجرارة </w: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>لرفع هذا الطرد وتخفيف ثقله عليه</w:t>
      </w:r>
      <w:r w:rsidR="001E460C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. (انظر للوثيقة </w:t>
      </w:r>
      <w:proofErr w:type="gramStart"/>
      <w:r w:rsidR="001E460C" w:rsidRPr="00D16300">
        <w:rPr>
          <w:rFonts w:ascii="Sakkal Majalla" w:hAnsi="Sakkal Majalla" w:cs="Sakkal Majalla"/>
          <w:sz w:val="28"/>
          <w:szCs w:val="28"/>
          <w:rtl/>
          <w:lang w:bidi="ar-DZ"/>
        </w:rPr>
        <w:t>04</w: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1E460C" w:rsidRPr="00D16300">
        <w:rPr>
          <w:rFonts w:ascii="Sakkal Majalla" w:hAnsi="Sakkal Majalla" w:cs="Sakkal Majalla"/>
          <w:sz w:val="28"/>
          <w:szCs w:val="28"/>
          <w:rtl/>
          <w:lang w:bidi="ar-DZ"/>
        </w:rPr>
        <w:t>)</w:t>
      </w:r>
      <w:proofErr w:type="gramEnd"/>
    </w:p>
    <w:p w:rsidR="008C6E96" w:rsidRDefault="000F7F8B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1</w: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-اذكر القوى المؤثرة على الطرد </w:t>
      </w:r>
      <w:r w:rsidR="008670B3" w:rsidRPr="00D16300">
        <w:rPr>
          <w:rFonts w:ascii="Sakkal Majalla" w:hAnsi="Sakkal Majalla" w:cs="Sakkal Majalla"/>
          <w:b/>
          <w:bCs/>
          <w:position w:val="-10"/>
          <w:sz w:val="28"/>
          <w:szCs w:val="28"/>
        </w:rPr>
        <w:object w:dxaOrig="380" w:dyaOrig="320">
          <v:shape id="_x0000_i1038" type="#_x0000_t75" style="width:17.2pt;height:16.1pt" o:ole="">
            <v:imagedata r:id="rId22" o:title=""/>
          </v:shape>
          <o:OLEObject Type="Embed" ProgID="Equation.3" ShapeID="_x0000_i1038" DrawAspect="Content" ObjectID="_1777304326" r:id="rId36"/>
        </w:objec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مع </w:t>
      </w:r>
      <w:proofErr w:type="spellStart"/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>أعطاء</w:t>
      </w:r>
      <w:proofErr w:type="spellEnd"/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الترميز المناسب لها</w:t>
      </w:r>
      <w:r w:rsidR="008C6E9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</w:p>
    <w:p w:rsidR="000969D0" w:rsidRPr="00D16300" w:rsidRDefault="008C6E96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في هذه الحالة.</w:t>
      </w:r>
    </w:p>
    <w:p w:rsidR="000969D0" w:rsidRPr="00D16300" w:rsidRDefault="000969D0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2-مثل هذه القوى</w:t>
      </w:r>
      <w:r w:rsidR="008670B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على </w:t>
      </w:r>
      <w:proofErr w:type="gramStart"/>
      <w:r w:rsidR="008670B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الطرد </w:t>
      </w:r>
      <w:r w:rsidR="008670B3" w:rsidRPr="00D16300">
        <w:rPr>
          <w:rFonts w:ascii="Sakkal Majalla" w:hAnsi="Sakkal Majalla" w:cs="Sakkal Majalla"/>
          <w:b/>
          <w:bCs/>
          <w:position w:val="-10"/>
          <w:sz w:val="28"/>
          <w:szCs w:val="28"/>
        </w:rPr>
        <w:object w:dxaOrig="380" w:dyaOrig="320">
          <v:shape id="_x0000_i1039" type="#_x0000_t75" style="width:17.2pt;height:16.1pt" o:ole="">
            <v:imagedata r:id="rId22" o:title=""/>
          </v:shape>
          <o:OLEObject Type="Embed" ProgID="Equation.3" ShapeID="_x0000_i1039" DrawAspect="Content" ObjectID="_1777304327" r:id="rId37"/>
        </w:object>
      </w: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بشكل</w:t>
      </w:r>
      <w:proofErr w:type="gramEnd"/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كيفي</w:t>
      </w:r>
      <w:r w:rsidR="008C6E96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:rsidR="00357F74" w:rsidRDefault="00357F74" w:rsidP="00357F74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00EB388" wp14:editId="4F0A186F">
                <wp:simplePos x="0" y="0"/>
                <wp:positionH relativeFrom="column">
                  <wp:posOffset>2542568</wp:posOffset>
                </wp:positionH>
                <wp:positionV relativeFrom="paragraph">
                  <wp:posOffset>339241</wp:posOffset>
                </wp:positionV>
                <wp:extent cx="1064525" cy="313898"/>
                <wp:effectExtent l="0" t="0" r="21590" b="10160"/>
                <wp:wrapNone/>
                <wp:docPr id="900" name="Rectangle 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525" cy="31389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C2797" w:rsidRDefault="001C2797" w:rsidP="00DD07F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EB388" id="Rectangle 900" o:spid="_x0000_s1065" style="position:absolute;left:0;text-align:left;margin-left:200.2pt;margin-top:26.7pt;width:83.8pt;height:24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" fillcolor="window" strokecolor="windowText" strokeweight=".25pt">
                <v:textbox>
                  <w:txbxContent>
                    <w:p w:rsidR="001C2797" w:rsidRDefault="001C2797" w:rsidP="00DD07FA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04</w:t>
                      </w:r>
                    </w:p>
                  </w:txbxContent>
                </v:textbox>
              </v:rect>
            </w:pict>
          </mc:Fallback>
        </mc:AlternateContent>
      </w:r>
      <w:r w:rsidR="000F7F8B">
        <w:rPr>
          <w:rFonts w:ascii="Sakkal Majalla" w:hAnsi="Sakkal Majalla" w:cs="Sakkal Majalla" w:hint="cs"/>
          <w:sz w:val="28"/>
          <w:szCs w:val="28"/>
          <w:rtl/>
          <w:lang w:bidi="ar-DZ"/>
        </w:rPr>
        <w:t>3</w: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>-</w:t>
      </w:r>
      <w:proofErr w:type="gramStart"/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>اذا</w:t>
      </w:r>
      <w:proofErr w:type="gramEnd"/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علمت ان عماد توقف عن السحب وبقي شادا للحبل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،</w:t>
      </w:r>
      <w:r w:rsidR="000969D0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</w:p>
    <w:p w:rsidR="00357F74" w:rsidRPr="00D16300" w:rsidRDefault="00357F74" w:rsidP="00357F74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نعتبر في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هذه اللحظة الطرد </w:t>
      </w:r>
      <w:r w:rsidR="00A4131D" w:rsidRPr="00D16300">
        <w:rPr>
          <w:rFonts w:ascii="Sakkal Majalla" w:hAnsi="Sakkal Majalla" w:cs="Sakkal Majalla"/>
          <w:b/>
          <w:bCs/>
          <w:position w:val="-10"/>
          <w:sz w:val="28"/>
          <w:szCs w:val="28"/>
        </w:rPr>
        <w:object w:dxaOrig="380" w:dyaOrig="320">
          <v:shape id="_x0000_i1040" type="#_x0000_t75" style="width:17.2pt;height:16.1pt" o:ole="">
            <v:imagedata r:id="rId22" o:title=""/>
          </v:shape>
          <o:OLEObject Type="Embed" ProgID="Equation.3" ShapeID="_x0000_i1040" DrawAspect="Content" ObjectID="_1777304328" r:id="rId38"/>
        </w:object>
      </w: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في حالة توازن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:rsidR="000969D0" w:rsidRPr="00D16300" w:rsidRDefault="000969D0" w:rsidP="00357F74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-أعط شروط توازن الطرد </w:t>
      </w:r>
      <w:r w:rsidR="00A4131D" w:rsidRPr="00D16300">
        <w:rPr>
          <w:rFonts w:ascii="Sakkal Majalla" w:hAnsi="Sakkal Majalla" w:cs="Sakkal Majalla"/>
          <w:b/>
          <w:bCs/>
          <w:position w:val="-10"/>
          <w:sz w:val="28"/>
          <w:szCs w:val="28"/>
        </w:rPr>
        <w:object w:dxaOrig="380" w:dyaOrig="320">
          <v:shape id="_x0000_i1041" type="#_x0000_t75" style="width:17.2pt;height:16.1pt" o:ole="">
            <v:imagedata r:id="rId22" o:title=""/>
          </v:shape>
          <o:OLEObject Type="Embed" ProgID="Equation.3" ShapeID="_x0000_i1041" DrawAspect="Content" ObjectID="_1777304329" r:id="rId39"/>
        </w:object>
      </w: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في هذه الحالة</w:t>
      </w:r>
      <w:r w:rsidR="00357F74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</w:p>
    <w:p w:rsidR="00373FA4" w:rsidRPr="00D16300" w:rsidRDefault="007C365B" w:rsidP="00D16300">
      <w:pPr>
        <w:spacing w:line="240" w:lineRule="auto"/>
        <w:ind w:left="-115"/>
        <w:contextualSpacing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D16300">
        <w:rPr>
          <w:rFonts w:ascii="Sakkal Majalla" w:eastAsia="Calibri" w:hAnsi="Sakkal Majalla" w:cs="Sakkal Majalla"/>
          <w:b/>
          <w:bCs/>
          <w:noProof/>
          <w:sz w:val="28"/>
          <w:szCs w:val="28"/>
          <w:u w:val="single"/>
          <w:rtl/>
          <w:lang w:bidi="ar-DZ"/>
        </w:rPr>
        <w:t>ا</w:t>
      </w:r>
      <w:r w:rsidR="00EC7F69" w:rsidRPr="00D1630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لوضعية </w:t>
      </w:r>
      <w:proofErr w:type="spellStart"/>
      <w:r w:rsidR="00EC7F69" w:rsidRPr="00D1630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="00EC7F69" w:rsidRPr="00D16300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:</w:t>
      </w:r>
    </w:p>
    <w:p w:rsidR="00CD2EF6" w:rsidRDefault="00CD2EF6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DB16C49" wp14:editId="6A93D40B">
                <wp:simplePos x="0" y="0"/>
                <wp:positionH relativeFrom="column">
                  <wp:posOffset>357163</wp:posOffset>
                </wp:positionH>
                <wp:positionV relativeFrom="paragraph">
                  <wp:posOffset>36830</wp:posOffset>
                </wp:positionV>
                <wp:extent cx="2729552" cy="1473958"/>
                <wp:effectExtent l="0" t="0" r="1397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552" cy="147395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2797" w:rsidRDefault="001C2797" w:rsidP="00747E2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41131B7" wp14:editId="12ACFA39">
                                  <wp:extent cx="2374265" cy="1405720"/>
                                  <wp:effectExtent l="0" t="0" r="6985" b="4445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40">
                                            <a:clrChange>
                                              <a:clrFrom>
                                                <a:srgbClr val="000000"/>
                                              </a:clrFrom>
                                              <a:clrTo>
                                                <a:srgbClr val="000000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41">
                                                    <a14:imgEffect>
                                                      <a14:sharpenSoften amount="1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rcRect l="8891" r="6191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7709" cy="14314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16C49" id="Rectangle 1" o:spid="_x0000_s1066" style="position:absolute;left:0;text-align:left;margin-left:28.1pt;margin-top:2.9pt;width:214.95pt;height:116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" fillcolor="white [3201]" strokecolor="white [3212]" strokeweight="2pt">
                <v:textbox>
                  <w:txbxContent>
                    <w:p w:rsidR="001C2797" w:rsidRDefault="001C2797" w:rsidP="00747E2D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41131B7" wp14:editId="12ACFA39">
                            <wp:extent cx="2374265" cy="1405720"/>
                            <wp:effectExtent l="0" t="0" r="6985" b="4445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42">
                                      <a:clrChange>
                                        <a:clrFrom>
                                          <a:srgbClr val="000000"/>
                                        </a:clrFrom>
                                        <a:clrTo>
                                          <a:srgbClr val="000000">
                                            <a:alpha val="0"/>
                                          </a:srgbClr>
                                        </a:clrTo>
                                      </a:clrChange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43">
                                              <a14:imgEffect>
                                                <a14:sharpenSoften amount="10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rcRect l="8891" r="6191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417709" cy="143144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02B3A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  </w:t>
      </w:r>
      <w:r w:rsidR="00EC7F69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أقامت عائلتك حفلة لأختك بمناسبة نجاحها في شهادة التعليم </w:t>
      </w:r>
      <w:r w:rsidR="00E775EC" w:rsidRPr="00D16300">
        <w:rPr>
          <w:rFonts w:ascii="Sakkal Majalla" w:hAnsi="Sakkal Majalla" w:cs="Sakkal Majalla"/>
          <w:sz w:val="28"/>
          <w:szCs w:val="28"/>
          <w:rtl/>
          <w:lang w:bidi="ar-DZ"/>
        </w:rPr>
        <w:t>الابتدائي</w:t>
      </w:r>
      <w:r>
        <w:rPr>
          <w:rFonts w:ascii="Sakkal Majalla" w:hAnsi="Sakkal Majalla" w:cs="Sakkal Majalla"/>
          <w:sz w:val="28"/>
          <w:szCs w:val="28"/>
          <w:rtl/>
          <w:lang w:bidi="ar-DZ"/>
        </w:rPr>
        <w:t>،</w:t>
      </w:r>
    </w:p>
    <w:p w:rsidR="00EC7F69" w:rsidRPr="00D16300" w:rsidRDefault="00EC7F69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فبدأت أمك بالتحضيرات فألبست أختك ثوبا جميلا وسرحت شعرها.</w:t>
      </w:r>
    </w:p>
    <w:p w:rsidR="00CD2EF6" w:rsidRDefault="000F7F8B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B4CCD7E" wp14:editId="6C741943">
                <wp:simplePos x="0" y="0"/>
                <wp:positionH relativeFrom="column">
                  <wp:posOffset>2883829</wp:posOffset>
                </wp:positionH>
                <wp:positionV relativeFrom="paragraph">
                  <wp:posOffset>360993</wp:posOffset>
                </wp:positionV>
                <wp:extent cx="1064525" cy="313898"/>
                <wp:effectExtent l="0" t="0" r="21590" b="10160"/>
                <wp:wrapNone/>
                <wp:docPr id="901" name="Rectangle 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525" cy="31389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C2797" w:rsidRDefault="001C2797" w:rsidP="000F7F8B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CCD7E" id="Rectangle 901" o:spid="_x0000_s1067" style="position:absolute;left:0;text-align:left;margin-left:227.05pt;margin-top:28.4pt;width:83.8pt;height:24.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" fillcolor="window" strokecolor="windowText" strokeweight=".25pt">
                <v:textbox>
                  <w:txbxContent>
                    <w:p w:rsidR="001C2797" w:rsidRDefault="001C2797" w:rsidP="000F7F8B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05</w:t>
                      </w:r>
                    </w:p>
                  </w:txbxContent>
                </v:textbox>
              </v:rect>
            </w:pict>
          </mc:Fallback>
        </mc:AlternateContent>
      </w:r>
      <w:r w:rsidR="00EC7F69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وأثناء تسريح شعر أختك لاحظت أمك بأن الشعر ينجذب نحو المشط </w:t>
      </w:r>
      <w:r w:rsidR="00EC7F69" w:rsidRPr="00D1630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البلاستيكي</w:t>
      </w:r>
    </w:p>
    <w:p w:rsidR="00EC7F69" w:rsidRPr="00D16300" w:rsidRDefault="00EC7F69" w:rsidP="000F7F8B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ويتباعد عن بعضه البعض ويبقى منتصبا. (أنظر للوثيقة </w:t>
      </w:r>
      <w:r w:rsidR="000F7F8B">
        <w:rPr>
          <w:rFonts w:ascii="Sakkal Majalla" w:hAnsi="Sakkal Majalla" w:cs="Sakkal Majalla" w:hint="cs"/>
          <w:sz w:val="28"/>
          <w:szCs w:val="28"/>
          <w:rtl/>
          <w:lang w:bidi="ar-DZ"/>
        </w:rPr>
        <w:t>05</w:t>
      </w: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)</w:t>
      </w:r>
    </w:p>
    <w:p w:rsidR="0017491D" w:rsidRDefault="00702B3A" w:rsidP="007E1FFE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</w:t>
      </w:r>
      <w:r w:rsidR="00EC7F69" w:rsidRPr="00D16300">
        <w:rPr>
          <w:rFonts w:ascii="Sakkal Majalla" w:hAnsi="Sakkal Majalla" w:cs="Sakkal Majalla"/>
          <w:sz w:val="28"/>
          <w:szCs w:val="28"/>
          <w:rtl/>
          <w:lang w:bidi="ar-DZ"/>
        </w:rPr>
        <w:t>وأثناء الحفلة لعبت أختك مع المدعوات بالبالونات</w:t>
      </w:r>
      <w:r w:rsidR="00A10292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A10292" w:rsidRPr="00D1630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البلاستيكية</w:t>
      </w:r>
      <w:r w:rsidR="00A10292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فقامت</w:t>
      </w:r>
      <w:r w:rsidR="00EC7F69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بدلك البالون على قميصها الصوفي، </w:t>
      </w:r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وعند اقتراب البالون بآخر لاحظت </w:t>
      </w:r>
      <w:r w:rsidR="00A10292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أنهما </w:t>
      </w:r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>تجاذب</w:t>
      </w:r>
      <w:r w:rsidR="00A10292" w:rsidRPr="00D16300">
        <w:rPr>
          <w:rFonts w:ascii="Sakkal Majalla" w:hAnsi="Sakkal Majalla" w:cs="Sakkal Majalla"/>
          <w:sz w:val="28"/>
          <w:szCs w:val="28"/>
          <w:rtl/>
          <w:lang w:bidi="ar-DZ"/>
        </w:rPr>
        <w:t>ا</w:t>
      </w:r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ثم تنافر</w:t>
      </w:r>
      <w:r w:rsidR="00A10292" w:rsidRPr="00D16300">
        <w:rPr>
          <w:rFonts w:ascii="Sakkal Majalla" w:hAnsi="Sakkal Majalla" w:cs="Sakkal Majalla"/>
          <w:sz w:val="28"/>
          <w:szCs w:val="28"/>
          <w:rtl/>
          <w:lang w:bidi="ar-DZ"/>
        </w:rPr>
        <w:t>ا</w:t>
      </w:r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. (أنظر للوثيقة </w:t>
      </w:r>
      <w:r w:rsidR="007E1FFE">
        <w:rPr>
          <w:rFonts w:ascii="Sakkal Majalla" w:hAnsi="Sakkal Majalla" w:cs="Sakkal Majalla" w:hint="cs"/>
          <w:sz w:val="28"/>
          <w:szCs w:val="28"/>
          <w:rtl/>
          <w:lang w:bidi="ar-DZ"/>
        </w:rPr>
        <w:t>06</w:t>
      </w:r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>)</w:t>
      </w:r>
    </w:p>
    <w:tbl>
      <w:tblPr>
        <w:tblStyle w:val="Grilledutableau"/>
        <w:tblpPr w:leftFromText="180" w:rightFromText="180" w:vertAnchor="text" w:horzAnchor="margin" w:tblpXSpec="center" w:tblpY="-83"/>
        <w:bidiVisual/>
        <w:tblW w:w="0" w:type="auto"/>
        <w:tblLook w:val="04A0" w:firstRow="1" w:lastRow="0" w:firstColumn="1" w:lastColumn="0" w:noHBand="0" w:noVBand="1"/>
      </w:tblPr>
      <w:tblGrid>
        <w:gridCol w:w="2257"/>
        <w:gridCol w:w="1870"/>
        <w:gridCol w:w="1870"/>
      </w:tblGrid>
      <w:tr w:rsidR="008854D5" w:rsidTr="008854D5">
        <w:tc>
          <w:tcPr>
            <w:tcW w:w="2257" w:type="dxa"/>
            <w:tcBorders>
              <w:right w:val="single" w:sz="4" w:space="0" w:color="auto"/>
            </w:tcBorders>
          </w:tcPr>
          <w:p w:rsidR="008854D5" w:rsidRDefault="008854D5" w:rsidP="008854D5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40F9F7CA" wp14:editId="50A3E7DC">
                  <wp:extent cx="1295796" cy="1705970"/>
                  <wp:effectExtent l="0" t="0" r="0" b="889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53" cy="1717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854D5" w:rsidRDefault="007104C8" w:rsidP="008854D5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7104C8">
              <w:rPr>
                <w:rFonts w:ascii="Sakkal Majalla" w:hAnsi="Sakkal Majalla" w:cs="Sakkal Majalla"/>
                <w:noProof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DC6287D" wp14:editId="560C17B4">
                      <wp:simplePos x="0" y="0"/>
                      <wp:positionH relativeFrom="column">
                        <wp:posOffset>10615</wp:posOffset>
                      </wp:positionH>
                      <wp:positionV relativeFrom="paragraph">
                        <wp:posOffset>1362757</wp:posOffset>
                      </wp:positionV>
                      <wp:extent cx="1064525" cy="313898"/>
                      <wp:effectExtent l="0" t="0" r="21590" b="10160"/>
                      <wp:wrapNone/>
                      <wp:docPr id="903" name="Rectangle 9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4525" cy="31389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1C2797" w:rsidRDefault="001C2797" w:rsidP="007E1FFE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الوثيقة 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C6287D" id="Rectangle 903" o:spid="_x0000_s1068" style="position:absolute;left:0;text-align:left;margin-left:.85pt;margin-top:107.3pt;width:83.8pt;height:24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" fillcolor="window" strokecolor="windowText" strokeweight=".25pt">
                      <v:textbox>
                        <w:txbxContent>
                          <w:p w:rsidR="001C2797" w:rsidRDefault="001C2797" w:rsidP="007E1FFE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06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854D5">
              <w:rPr>
                <w:rFonts w:ascii="Sakkal Majalla" w:hAnsi="Sakkal Majalla" w:cs="Sakkal Majalla"/>
                <w:noProof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38A07B1" wp14:editId="6155C812">
                      <wp:simplePos x="0" y="0"/>
                      <wp:positionH relativeFrom="column">
                        <wp:posOffset>35731</wp:posOffset>
                      </wp:positionH>
                      <wp:positionV relativeFrom="paragraph">
                        <wp:posOffset>783884</wp:posOffset>
                      </wp:positionV>
                      <wp:extent cx="1023582" cy="0"/>
                      <wp:effectExtent l="0" t="95250" r="0" b="95250"/>
                      <wp:wrapNone/>
                      <wp:docPr id="897" name="Connecteur droit avec flèche 8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23582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6EC3FE" id="Connecteur droit avec flèche 897" o:spid="_x0000_s1026" type="#_x0000_t32" style="position:absolute;left:0;text-align:left;margin-left:2.8pt;margin-top:61.7pt;width:80.6pt;height:0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" strokecolor="black [3040]" strokeweight="2.2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870" w:type="dxa"/>
            <w:tcBorders>
              <w:left w:val="single" w:sz="4" w:space="0" w:color="auto"/>
            </w:tcBorders>
          </w:tcPr>
          <w:p w:rsidR="008854D5" w:rsidRDefault="008854D5" w:rsidP="008854D5">
            <w:pP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32E95247" wp14:editId="3C062B4F">
                  <wp:extent cx="1030908" cy="1609875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054" cy="1621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049A1" w:rsidRPr="00D16300" w:rsidRDefault="002049A1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747E2D" w:rsidRPr="00D16300" w:rsidRDefault="00747E2D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747E2D" w:rsidRPr="00D16300" w:rsidRDefault="00747E2D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747E2D" w:rsidRDefault="00747E2D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8854D5" w:rsidRPr="00D16300" w:rsidRDefault="008854D5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17491D" w:rsidRPr="00D16300" w:rsidRDefault="008C6E96" w:rsidP="0052664A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2DA333" wp14:editId="34DA9932">
                <wp:simplePos x="0" y="0"/>
                <wp:positionH relativeFrom="column">
                  <wp:posOffset>2457450</wp:posOffset>
                </wp:positionH>
                <wp:positionV relativeFrom="paragraph">
                  <wp:posOffset>229860</wp:posOffset>
                </wp:positionV>
                <wp:extent cx="1856096" cy="1310185"/>
                <wp:effectExtent l="0" t="0" r="11430" b="234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096" cy="13101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2797" w:rsidRDefault="001C2797" w:rsidP="001F149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39CF342" wp14:editId="072CF22A">
                                  <wp:extent cx="1583055" cy="1201003"/>
                                  <wp:effectExtent l="0" t="0" r="0" b="0"/>
                                  <wp:docPr id="14" name="Imag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8051" cy="12199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2DA333" id="Rectangle 13" o:spid="_x0000_s1069" style="position:absolute;left:0;text-align:left;margin-left:193.5pt;margin-top:18.1pt;width:146.15pt;height:103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" fillcolor="white [3201]" strokecolor="white [3212]" strokeweight="2pt">
                <v:textbox>
                  <w:txbxContent>
                    <w:p w:rsidR="001C2797" w:rsidRDefault="001C2797" w:rsidP="001F149A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39CF342" wp14:editId="072CF22A">
                            <wp:extent cx="1583055" cy="1201003"/>
                            <wp:effectExtent l="0" t="0" r="0" b="0"/>
                            <wp:docPr id="14" name="Imag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8051" cy="12199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D163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B86097" wp14:editId="7D5E52C0">
                <wp:simplePos x="0" y="0"/>
                <wp:positionH relativeFrom="column">
                  <wp:posOffset>16045</wp:posOffset>
                </wp:positionH>
                <wp:positionV relativeFrom="paragraph">
                  <wp:posOffset>607401</wp:posOffset>
                </wp:positionV>
                <wp:extent cx="2866030" cy="2074460"/>
                <wp:effectExtent l="0" t="0" r="10795" b="215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6030" cy="20744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chemeClr val="bg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C2797" w:rsidRDefault="001C2797" w:rsidP="00747E2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A21AAE5" wp14:editId="38A5E683">
                                  <wp:extent cx="2154038" cy="2019300"/>
                                  <wp:effectExtent l="0" t="0" r="0" b="0"/>
                                  <wp:docPr id="910" name="Image 9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0748" cy="2044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86097" id="Rectangle 3" o:spid="_x0000_s1070" style="position:absolute;left:0;text-align:left;margin-left:1.25pt;margin-top:47.85pt;width:225.65pt;height:163.3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" fillcolor="window" strokecolor="white [3212]" strokeweight="2pt">
                <v:textbox>
                  <w:txbxContent>
                    <w:p w:rsidR="001C2797" w:rsidRDefault="001C2797" w:rsidP="00747E2D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A21AAE5" wp14:editId="38A5E683">
                            <wp:extent cx="2154038" cy="2019300"/>
                            <wp:effectExtent l="0" t="0" r="0" b="0"/>
                            <wp:docPr id="910" name="Image 9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0748" cy="2044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02B3A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 </w:t>
      </w:r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بعد نهاية الحفلة عاد الأب إلى المنزل وعند دخوله مسح حذاءه على سجاد </w:t>
      </w:r>
      <w:r w:rsidR="0017491D" w:rsidRPr="00D1630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صوفي</w:t>
      </w:r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أمام الباب</w:t>
      </w:r>
      <w:r w:rsidR="001E37AB">
        <w:rPr>
          <w:rFonts w:ascii="Sakkal Majalla" w:hAnsi="Sakkal Majalla" w:cs="Sakkal Majalla" w:hint="cs"/>
          <w:sz w:val="28"/>
          <w:szCs w:val="28"/>
          <w:rtl/>
          <w:lang w:bidi="ar-DZ"/>
        </w:rPr>
        <w:t>،</w:t>
      </w:r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وأثناء قربه من لمس المقبض الحديدي شعر بوخز في يده. (أنظر للوثيقة </w:t>
      </w:r>
      <w:r w:rsidR="007E1FFE">
        <w:rPr>
          <w:rFonts w:ascii="Sakkal Majalla" w:hAnsi="Sakkal Majalla" w:cs="Sakkal Majalla" w:hint="cs"/>
          <w:sz w:val="28"/>
          <w:szCs w:val="28"/>
          <w:rtl/>
          <w:lang w:bidi="ar-DZ"/>
        </w:rPr>
        <w:t>07</w:t>
      </w:r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>)</w:t>
      </w:r>
    </w:p>
    <w:p w:rsidR="00747E2D" w:rsidRPr="00D16300" w:rsidRDefault="008854D5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02ED472" wp14:editId="0F98E9AA">
                <wp:simplePos x="0" y="0"/>
                <wp:positionH relativeFrom="column">
                  <wp:posOffset>1966595</wp:posOffset>
                </wp:positionH>
                <wp:positionV relativeFrom="paragraph">
                  <wp:posOffset>297171</wp:posOffset>
                </wp:positionV>
                <wp:extent cx="1692322" cy="668314"/>
                <wp:effectExtent l="0" t="38100" r="60325" b="36830"/>
                <wp:wrapNone/>
                <wp:docPr id="898" name="Connecteur droit avec flèche 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2322" cy="6683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42990" id="Connecteur droit avec flèche 898" o:spid="_x0000_s1026" type="#_x0000_t32" style="position:absolute;left:0;text-align:left;margin-left:154.85pt;margin-top:23.4pt;width:133.25pt;height:52.6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" strokecolor="black [3040]">
                <v:stroke endarrow="block"/>
              </v:shape>
            </w:pict>
          </mc:Fallback>
        </mc:AlternateContent>
      </w:r>
    </w:p>
    <w:p w:rsidR="0017491D" w:rsidRPr="00D16300" w:rsidRDefault="0017491D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proofErr w:type="gramStart"/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1- سم</w:t>
      </w:r>
      <w:proofErr w:type="gramEnd"/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الظاهر المبينة في هذه الوضعية.</w:t>
      </w:r>
    </w:p>
    <w:p w:rsidR="0017491D" w:rsidRPr="00D16300" w:rsidRDefault="0017491D" w:rsidP="00D163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proofErr w:type="gramStart"/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2- فسر</w:t>
      </w:r>
      <w:proofErr w:type="gramEnd"/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ما يلي:</w:t>
      </w:r>
    </w:p>
    <w:p w:rsidR="0017491D" w:rsidRPr="00D16300" w:rsidRDefault="008C6E96" w:rsidP="00357F74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7E1FFE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24A42E" wp14:editId="4CBB4F67">
                <wp:simplePos x="0" y="0"/>
                <wp:positionH relativeFrom="column">
                  <wp:posOffset>2693177</wp:posOffset>
                </wp:positionH>
                <wp:positionV relativeFrom="paragraph">
                  <wp:posOffset>128858</wp:posOffset>
                </wp:positionV>
                <wp:extent cx="1064525" cy="313898"/>
                <wp:effectExtent l="0" t="0" r="21590" b="10160"/>
                <wp:wrapNone/>
                <wp:docPr id="904" name="Rectangle 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525" cy="31389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C2797" w:rsidRDefault="001C2797" w:rsidP="007E1FFE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4A42E" id="Rectangle 904" o:spid="_x0000_s1071" style="position:absolute;left:0;text-align:left;margin-left:212.05pt;margin-top:10.15pt;width:83.8pt;height:24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" fillcolor="window" strokecolor="windowText" strokeweight=".25pt">
                <v:textbox>
                  <w:txbxContent>
                    <w:p w:rsidR="001C2797" w:rsidRDefault="001C2797" w:rsidP="007E1FFE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07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>أ- الحادثة</w:t>
      </w:r>
      <w:proofErr w:type="gramEnd"/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المبينة في الوثيقة </w:t>
      </w:r>
      <w:r w:rsidR="00357F74">
        <w:rPr>
          <w:rFonts w:ascii="Sakkal Majalla" w:hAnsi="Sakkal Majalla" w:cs="Sakkal Majalla" w:hint="cs"/>
          <w:sz w:val="28"/>
          <w:szCs w:val="28"/>
          <w:rtl/>
          <w:lang w:bidi="ar-DZ"/>
        </w:rPr>
        <w:t>05</w:t>
      </w:r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>.</w:t>
      </w:r>
    </w:p>
    <w:p w:rsidR="0017491D" w:rsidRPr="00D16300" w:rsidRDefault="0017491D" w:rsidP="00357F74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proofErr w:type="gramStart"/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>ب- الحادثة</w:t>
      </w:r>
      <w:proofErr w:type="gramEnd"/>
      <w:r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المبينة في الوثيقة </w:t>
      </w:r>
      <w:r w:rsidR="00357F74">
        <w:rPr>
          <w:rFonts w:ascii="Sakkal Majalla" w:hAnsi="Sakkal Majalla" w:cs="Sakkal Majalla" w:hint="cs"/>
          <w:sz w:val="28"/>
          <w:szCs w:val="28"/>
          <w:rtl/>
          <w:lang w:bidi="ar-DZ"/>
        </w:rPr>
        <w:t>06.</w:t>
      </w:r>
    </w:p>
    <w:p w:rsidR="00235CE2" w:rsidRPr="00D16300" w:rsidRDefault="003521AE" w:rsidP="00357F74">
      <w:pPr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DD5841">
        <w:rPr>
          <w:rFonts w:ascii="Angsana New" w:hAnsi="Angsana New" w:cs="Angsana New"/>
          <w:b/>
          <w:bCs/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5DB3A7" wp14:editId="78C1FBE2">
                <wp:simplePos x="0" y="0"/>
                <wp:positionH relativeFrom="margin">
                  <wp:posOffset>-81887</wp:posOffset>
                </wp:positionH>
                <wp:positionV relativeFrom="paragraph">
                  <wp:posOffset>395785</wp:posOffset>
                </wp:positionV>
                <wp:extent cx="7200000" cy="0"/>
                <wp:effectExtent l="0" t="0" r="20320" b="19050"/>
                <wp:wrapNone/>
                <wp:docPr id="90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AB7D46" id="AutoShape 7" o:spid="_x0000_s1026" type="#_x0000_t32" style="position:absolute;left:0;text-align:left;margin-left:-6.45pt;margin-top:31.15pt;width:566.95pt;height:0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" strokeweight="1.5pt">
                <w10:wrap anchorx="margin"/>
              </v:shape>
            </w:pict>
          </mc:Fallback>
        </mc:AlternateContent>
      </w:r>
      <w:proofErr w:type="gramStart"/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>ج- الحادثة</w:t>
      </w:r>
      <w:proofErr w:type="gramEnd"/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المبينة في الوثيقة </w:t>
      </w:r>
      <w:r w:rsidR="00357F74">
        <w:rPr>
          <w:rFonts w:ascii="Sakkal Majalla" w:hAnsi="Sakkal Majalla" w:cs="Sakkal Majalla" w:hint="cs"/>
          <w:sz w:val="28"/>
          <w:szCs w:val="28"/>
          <w:rtl/>
          <w:lang w:bidi="ar-DZ"/>
        </w:rPr>
        <w:t>07.</w:t>
      </w:r>
      <w:r w:rsidR="0017491D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</w:t>
      </w:r>
      <w:r w:rsidR="00EC7F69" w:rsidRPr="00D163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</w:t>
      </w:r>
    </w:p>
    <w:p w:rsidR="00B72211" w:rsidRPr="00433AC5" w:rsidRDefault="00B72211" w:rsidP="00B72211">
      <w:pPr>
        <w:spacing w:after="0" w:line="240" w:lineRule="auto"/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</w:pPr>
      <w:r w:rsidRPr="00433AC5">
        <w:rPr>
          <w:rFonts w:ascii="Sakkal Majalla" w:eastAsiaTheme="minorHAnsi" w:hAnsi="Sakkal Majalla" w:cs="Sakkal Majalla"/>
          <w:noProof/>
          <w:sz w:val="24"/>
          <w:szCs w:val="24"/>
          <w:u w:val="single"/>
          <w:rtl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261ECDB" wp14:editId="41C87316">
                <wp:simplePos x="0" y="0"/>
                <wp:positionH relativeFrom="column">
                  <wp:posOffset>2690798</wp:posOffset>
                </wp:positionH>
                <wp:positionV relativeFrom="paragraph">
                  <wp:posOffset>-145500</wp:posOffset>
                </wp:positionV>
                <wp:extent cx="1421130" cy="407670"/>
                <wp:effectExtent l="11430" t="8890" r="5715" b="1206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1130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797" w:rsidRPr="00C05FC1" w:rsidRDefault="001C2797" w:rsidP="00B7221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05FC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بطاقة تقييم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61ECDB" id="Rectangle 5" o:spid="_x0000_s1072" style="position:absolute;left:0;text-align:left;margin-left:211.85pt;margin-top:-11.45pt;width:111.9pt;height:32.1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" strokecolor="white">
                <v:textbox>
                  <w:txbxContent>
                    <w:p w:rsidR="001C2797" w:rsidRPr="00C05FC1" w:rsidRDefault="001C2797" w:rsidP="00B7221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05FC1">
                        <w:rPr>
                          <w:rFonts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بطاقة تقييم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Pr="00433AC5">
        <w:rPr>
          <w:rFonts w:ascii="Sakkal Majalla" w:eastAsiaTheme="minorHAnsi" w:hAnsi="Sakkal Majalla" w:cs="Sakkal Majalla"/>
          <w:sz w:val="24"/>
          <w:szCs w:val="24"/>
          <w:u w:val="single"/>
          <w:rtl/>
          <w:lang w:eastAsia="en-US" w:bidi="ar-DZ"/>
        </w:rPr>
        <w:t>المادة</w:t>
      </w:r>
      <w:r w:rsidRPr="00433AC5">
        <w:rPr>
          <w:rFonts w:ascii="Sakkal Majalla" w:eastAsiaTheme="minorHAnsi" w:hAnsi="Sakkal Majalla" w:cs="Sakkal Majalla"/>
          <w:sz w:val="24"/>
          <w:szCs w:val="24"/>
          <w:rtl/>
          <w:lang w:eastAsia="en-US" w:bidi="ar-DZ"/>
        </w:rPr>
        <w:t xml:space="preserve"> :</w:t>
      </w:r>
      <w:proofErr w:type="gramEnd"/>
      <w:r w:rsidRPr="00433AC5">
        <w:rPr>
          <w:rFonts w:ascii="Sakkal Majalla" w:eastAsiaTheme="minorHAnsi" w:hAnsi="Sakkal Majalla" w:cs="Sakkal Majalla"/>
          <w:sz w:val="24"/>
          <w:szCs w:val="24"/>
          <w:rtl/>
          <w:lang w:eastAsia="en-US" w:bidi="ar-DZ"/>
        </w:rPr>
        <w:t xml:space="preserve"> 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  <w:t xml:space="preserve">علوم فيزيائية و تكنولوجيا                                                       </w:t>
      </w:r>
      <w:r w:rsidRPr="00433AC5">
        <w:rPr>
          <w:rFonts w:ascii="Sakkal Majalla" w:eastAsiaTheme="minorHAnsi" w:hAnsi="Sakkal Majalla" w:cs="Sakkal Majalla" w:hint="cs"/>
          <w:b/>
          <w:bCs/>
          <w:sz w:val="24"/>
          <w:szCs w:val="24"/>
          <w:rtl/>
          <w:lang w:eastAsia="en-US" w:bidi="ar-DZ"/>
        </w:rPr>
        <w:t xml:space="preserve">                                                        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  <w:t xml:space="preserve">    </w:t>
      </w:r>
      <w:r w:rsidRPr="00433AC5">
        <w:rPr>
          <w:rFonts w:ascii="Sakkal Majalla" w:eastAsiaTheme="minorHAnsi" w:hAnsi="Sakkal Majalla" w:cs="Sakkal Majalla"/>
          <w:sz w:val="24"/>
          <w:szCs w:val="24"/>
          <w:u w:val="single"/>
          <w:rtl/>
          <w:lang w:eastAsia="en-US" w:bidi="ar-DZ"/>
        </w:rPr>
        <w:t>الأستاذ</w:t>
      </w:r>
      <w:r w:rsidRPr="00433AC5">
        <w:rPr>
          <w:rFonts w:ascii="Sakkal Majalla" w:eastAsiaTheme="minorHAnsi" w:hAnsi="Sakkal Majalla" w:cs="Sakkal Majalla"/>
          <w:sz w:val="24"/>
          <w:szCs w:val="24"/>
          <w:rtl/>
          <w:lang w:eastAsia="en-US" w:bidi="ar-DZ"/>
        </w:rPr>
        <w:t xml:space="preserve">: 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  <w:t>بوبكر سي بلخير</w:t>
      </w:r>
    </w:p>
    <w:p w:rsidR="00B72211" w:rsidRPr="00433AC5" w:rsidRDefault="00B72211" w:rsidP="00E737FE">
      <w:pPr>
        <w:spacing w:after="0" w:line="240" w:lineRule="auto"/>
        <w:rPr>
          <w:rFonts w:ascii="Sakkal Majalla" w:eastAsiaTheme="minorHAnsi" w:hAnsi="Sakkal Majalla" w:cs="Sakkal Majalla"/>
          <w:sz w:val="24"/>
          <w:szCs w:val="24"/>
          <w:rtl/>
          <w:lang w:eastAsia="en-US" w:bidi="ar-DZ"/>
        </w:rPr>
      </w:pPr>
      <w:r w:rsidRPr="00433AC5">
        <w:rPr>
          <w:rFonts w:ascii="Sakkal Majalla" w:eastAsiaTheme="minorHAnsi" w:hAnsi="Sakkal Majalla" w:cs="Sakkal Majalla"/>
          <w:sz w:val="24"/>
          <w:szCs w:val="24"/>
          <w:u w:val="single"/>
          <w:rtl/>
          <w:lang w:eastAsia="en-US" w:bidi="ar-DZ"/>
        </w:rPr>
        <w:t>المستوى</w:t>
      </w:r>
      <w:r w:rsidRPr="00433AC5">
        <w:rPr>
          <w:rFonts w:ascii="Sakkal Majalla" w:eastAsiaTheme="minorHAnsi" w:hAnsi="Sakkal Majalla" w:cs="Sakkal Majalla"/>
          <w:sz w:val="24"/>
          <w:szCs w:val="24"/>
          <w:rtl/>
          <w:lang w:eastAsia="en-US" w:bidi="ar-DZ"/>
        </w:rPr>
        <w:t>:</w:t>
      </w:r>
      <w:r w:rsidRPr="00433AC5">
        <w:rPr>
          <w:rFonts w:ascii="Sakkal Majalla" w:eastAsiaTheme="minorHAnsi" w:hAnsi="Sakkal Majalla" w:cs="Sakkal Majalla" w:hint="cs"/>
          <w:sz w:val="24"/>
          <w:szCs w:val="24"/>
          <w:rtl/>
          <w:lang w:eastAsia="en-US" w:bidi="ar-DZ"/>
        </w:rPr>
        <w:t xml:space="preserve"> 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  <w:t xml:space="preserve">السنة الرابعة                                                                                            </w:t>
      </w:r>
      <w:r w:rsidRPr="00433AC5">
        <w:rPr>
          <w:rFonts w:ascii="Sakkal Majalla" w:eastAsiaTheme="minorHAnsi" w:hAnsi="Sakkal Majalla" w:cs="Sakkal Majalla" w:hint="cs"/>
          <w:b/>
          <w:bCs/>
          <w:sz w:val="24"/>
          <w:szCs w:val="24"/>
          <w:rtl/>
          <w:lang w:eastAsia="en-US" w:bidi="ar-DZ"/>
        </w:rPr>
        <w:t xml:space="preserve">                                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  <w:t xml:space="preserve">   </w:t>
      </w:r>
      <w:r w:rsidRPr="00433AC5">
        <w:rPr>
          <w:rFonts w:ascii="Sakkal Majalla" w:eastAsiaTheme="minorHAnsi" w:hAnsi="Sakkal Majalla" w:cs="Sakkal Majalla"/>
          <w:sz w:val="24"/>
          <w:szCs w:val="24"/>
          <w:u w:val="single"/>
          <w:rtl/>
          <w:lang w:eastAsia="en-US" w:bidi="ar-DZ"/>
        </w:rPr>
        <w:t xml:space="preserve">تاريخ </w:t>
      </w:r>
      <w:r w:rsidR="00E737FE">
        <w:rPr>
          <w:rFonts w:ascii="Sakkal Majalla" w:eastAsiaTheme="minorHAnsi" w:hAnsi="Sakkal Majalla" w:cs="Sakkal Majalla" w:hint="cs"/>
          <w:sz w:val="24"/>
          <w:szCs w:val="24"/>
          <w:u w:val="single"/>
          <w:rtl/>
          <w:lang w:eastAsia="en-US" w:bidi="ar-DZ"/>
        </w:rPr>
        <w:t>الإجراء</w:t>
      </w:r>
      <w:r w:rsidRPr="00433AC5">
        <w:rPr>
          <w:rFonts w:ascii="Sakkal Majalla" w:eastAsiaTheme="minorHAnsi" w:hAnsi="Sakkal Majalla" w:cs="Sakkal Majalla"/>
          <w:sz w:val="24"/>
          <w:szCs w:val="24"/>
          <w:u w:val="single"/>
          <w:rtl/>
          <w:lang w:eastAsia="en-US" w:bidi="ar-DZ"/>
        </w:rPr>
        <w:t xml:space="preserve"> :</w:t>
      </w:r>
      <w:r w:rsidR="00E737FE">
        <w:rPr>
          <w:rFonts w:ascii="Sakkal Majalla" w:eastAsiaTheme="minorHAnsi" w:hAnsi="Sakkal Majalla" w:cs="Sakkal Majalla" w:hint="cs"/>
          <w:b/>
          <w:bCs/>
          <w:sz w:val="24"/>
          <w:szCs w:val="24"/>
          <w:rtl/>
          <w:lang w:eastAsia="en-US" w:bidi="ar-DZ"/>
        </w:rPr>
        <w:t>12</w:t>
      </w:r>
      <w:r w:rsidRPr="00433AC5">
        <w:rPr>
          <w:rFonts w:ascii="Sakkal Majalla" w:eastAsiaTheme="minorHAnsi" w:hAnsi="Sakkal Majalla" w:cs="Sakkal Majalla" w:hint="cs"/>
          <w:b/>
          <w:bCs/>
          <w:sz w:val="24"/>
          <w:szCs w:val="24"/>
          <w:rtl/>
          <w:lang w:eastAsia="en-US" w:bidi="ar-DZ"/>
        </w:rPr>
        <w:t xml:space="preserve"> </w:t>
      </w:r>
      <w:r>
        <w:rPr>
          <w:rFonts w:ascii="Sakkal Majalla" w:eastAsiaTheme="minorHAnsi" w:hAnsi="Sakkal Majalla" w:cs="Sakkal Majalla" w:hint="cs"/>
          <w:b/>
          <w:bCs/>
          <w:sz w:val="24"/>
          <w:szCs w:val="24"/>
          <w:rtl/>
          <w:lang w:eastAsia="en-US" w:bidi="ar-DZ"/>
        </w:rPr>
        <w:t>ماي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  <w:t xml:space="preserve"> </w:t>
      </w:r>
      <w:r w:rsidR="00E737FE">
        <w:rPr>
          <w:rFonts w:ascii="Sakkal Majalla" w:eastAsiaTheme="minorHAnsi" w:hAnsi="Sakkal Majalla" w:cs="Sakkal Majalla" w:hint="cs"/>
          <w:b/>
          <w:bCs/>
          <w:sz w:val="24"/>
          <w:szCs w:val="24"/>
          <w:rtl/>
          <w:lang w:eastAsia="en-US" w:bidi="ar-DZ"/>
        </w:rPr>
        <w:t>2024</w:t>
      </w:r>
    </w:p>
    <w:p w:rsidR="00B72211" w:rsidRPr="00433AC5" w:rsidRDefault="00B72211" w:rsidP="00B72211">
      <w:pPr>
        <w:spacing w:after="0" w:line="240" w:lineRule="auto"/>
        <w:jc w:val="center"/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</w:pPr>
      <w:r>
        <w:rPr>
          <w:rFonts w:ascii="Sakkal Majalla" w:eastAsiaTheme="minorHAnsi" w:hAnsi="Sakkal Majalla" w:cs="Sakkal Majalla" w:hint="cs"/>
          <w:b/>
          <w:bCs/>
          <w:sz w:val="24"/>
          <w:szCs w:val="24"/>
          <w:u w:val="single"/>
          <w:rtl/>
          <w:lang w:eastAsia="en-US" w:bidi="ar-DZ"/>
        </w:rPr>
        <w:t>اختبار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u w:val="single"/>
          <w:rtl/>
          <w:lang w:eastAsia="en-US" w:bidi="ar-DZ"/>
        </w:rPr>
        <w:t xml:space="preserve"> الفصل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rtl/>
          <w:lang w:val="en-US" w:eastAsia="en-US" w:bidi="ar-DZ"/>
        </w:rPr>
        <w:t xml:space="preserve">: </w:t>
      </w:r>
      <w:r>
        <w:rPr>
          <w:rFonts w:ascii="Sakkal Majalla" w:eastAsiaTheme="minorHAnsi" w:hAnsi="Sakkal Majalla" w:cs="Sakkal Majalla" w:hint="cs"/>
          <w:b/>
          <w:bCs/>
          <w:sz w:val="24"/>
          <w:szCs w:val="24"/>
          <w:rtl/>
          <w:lang w:val="en-US" w:eastAsia="en-US" w:bidi="ar-DZ"/>
        </w:rPr>
        <w:t>الثالث</w:t>
      </w:r>
    </w:p>
    <w:p w:rsidR="00B72211" w:rsidRPr="00433AC5" w:rsidRDefault="00B72211" w:rsidP="00B72211">
      <w:pPr>
        <w:spacing w:after="0" w:line="240" w:lineRule="auto"/>
        <w:rPr>
          <w:rFonts w:ascii="Sakkal Majalla" w:eastAsiaTheme="minorHAnsi" w:hAnsi="Sakkal Majalla" w:cs="Sakkal Majalla"/>
          <w:b/>
          <w:bCs/>
          <w:color w:val="000000" w:themeColor="text1"/>
          <w:sz w:val="24"/>
          <w:szCs w:val="24"/>
          <w:rtl/>
          <w:lang w:eastAsia="en-US" w:bidi="ar-DZ"/>
        </w:rPr>
      </w:pPr>
      <w:r w:rsidRPr="00433AC5">
        <w:rPr>
          <w:rFonts w:ascii="Sakkal Majalla" w:eastAsiaTheme="minorHAnsi" w:hAnsi="Sakkal Majalla" w:cs="Sakkal Majalla"/>
          <w:b/>
          <w:bCs/>
          <w:color w:val="000000" w:themeColor="text1"/>
          <w:sz w:val="24"/>
          <w:szCs w:val="24"/>
          <w:u w:val="single"/>
          <w:rtl/>
          <w:lang w:eastAsia="en-US" w:bidi="ar-DZ"/>
        </w:rPr>
        <w:t>الكفاءات أو المؤشرات المراد تقييمها</w:t>
      </w:r>
      <w:r w:rsidRPr="00433AC5">
        <w:rPr>
          <w:rFonts w:ascii="Sakkal Majalla" w:eastAsiaTheme="minorHAnsi" w:hAnsi="Sakkal Majalla" w:cs="Sakkal Majalla"/>
          <w:b/>
          <w:bCs/>
          <w:color w:val="000000" w:themeColor="text1"/>
          <w:sz w:val="24"/>
          <w:szCs w:val="24"/>
          <w:rtl/>
          <w:lang w:eastAsia="en-US" w:bidi="ar-DZ"/>
        </w:rPr>
        <w:t>:</w:t>
      </w:r>
    </w:p>
    <w:p w:rsidR="00B72211" w:rsidRPr="00433AC5" w:rsidRDefault="00B72211" w:rsidP="00B72211">
      <w:pPr>
        <w:tabs>
          <w:tab w:val="left" w:pos="176"/>
        </w:tabs>
        <w:spacing w:line="240" w:lineRule="auto"/>
        <w:ind w:left="34"/>
        <w:rPr>
          <w:rFonts w:ascii="Sakkal Majalla" w:eastAsia="Calibri" w:hAnsi="Sakkal Majalla" w:cs="Sakkal Majalla"/>
          <w:sz w:val="24"/>
          <w:szCs w:val="24"/>
          <w:lang w:val="en-GB"/>
        </w:rPr>
      </w:pPr>
      <w:r w:rsidRPr="00433AC5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 xml:space="preserve">-يتعرف على طرق </w:t>
      </w:r>
      <w:r w:rsidRPr="00433AC5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>التكهرب</w:t>
      </w:r>
      <w:r w:rsidRPr="00433AC5">
        <w:rPr>
          <w:rFonts w:ascii="Sakkal Majalla" w:eastAsia="Times New Roman" w:hAnsi="Sakkal Majalla" w:cs="Sakkal Majalla" w:hint="cs"/>
          <w:color w:val="00B050"/>
          <w:sz w:val="24"/>
          <w:szCs w:val="24"/>
          <w:rtl/>
        </w:rPr>
        <w:t>.</w:t>
      </w:r>
      <w:r w:rsidRPr="00433AC5">
        <w:rPr>
          <w:rFonts w:ascii="Sakkal Majalla" w:eastAsia="Times New Roman" w:hAnsi="Sakkal Majalla" w:cs="Sakkal Majalla" w:hint="cs"/>
          <w:sz w:val="24"/>
          <w:szCs w:val="24"/>
          <w:rtl/>
        </w:rPr>
        <w:t xml:space="preserve"> </w:t>
      </w:r>
      <w:r w:rsidRPr="00433AC5">
        <w:rPr>
          <w:rFonts w:ascii="Sakkal Majalla" w:eastAsia="Times New Roman" w:hAnsi="Sakkal Majalla" w:cs="Sakkal Majalla"/>
          <w:sz w:val="24"/>
          <w:szCs w:val="24"/>
          <w:rtl/>
        </w:rPr>
        <w:t>-</w:t>
      </w:r>
      <w:r w:rsidRPr="00433AC5">
        <w:rPr>
          <w:rFonts w:ascii="Sakkal Majalla" w:eastAsia="Calibri" w:hAnsi="Sakkal Majalla" w:cs="Sakkal Majalla"/>
          <w:sz w:val="24"/>
          <w:szCs w:val="24"/>
          <w:rtl/>
          <w:lang w:val="en-GB"/>
        </w:rPr>
        <w:t>يميز بين الشحنة الموجبة والسالبة</w:t>
      </w:r>
      <w:r w:rsidRPr="00433AC5">
        <w:rPr>
          <w:rFonts w:ascii="Sakkal Majalla" w:eastAsia="Times New Roman" w:hAnsi="Sakkal Majalla" w:cs="Sakkal Majalla"/>
          <w:color w:val="00B050"/>
          <w:sz w:val="24"/>
          <w:szCs w:val="24"/>
          <w:rtl/>
        </w:rPr>
        <w:t xml:space="preserve">. </w:t>
      </w:r>
      <w:r w:rsidRPr="00433AC5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>-يتعرف على التجاذب والتنافر بين الاجسام المشحونة كهربائيا</w:t>
      </w:r>
      <w:r w:rsidRPr="00433AC5">
        <w:rPr>
          <w:rFonts w:ascii="Sakkal Majalla" w:eastAsia="Times New Roman" w:hAnsi="Sakkal Majalla" w:cs="Sakkal Majalla"/>
          <w:color w:val="00B050"/>
          <w:sz w:val="24"/>
          <w:szCs w:val="24"/>
          <w:rtl/>
        </w:rPr>
        <w:t xml:space="preserve"> </w:t>
      </w:r>
      <w:r w:rsidRPr="00433AC5">
        <w:rPr>
          <w:rFonts w:ascii="Sakkal Majalla" w:eastAsia="Times New Roman" w:hAnsi="Sakkal Majalla" w:cs="Sakkal Majalla" w:hint="cs"/>
          <w:sz w:val="24"/>
          <w:szCs w:val="24"/>
          <w:rtl/>
        </w:rPr>
        <w:t>-يفسر</w:t>
      </w:r>
      <w:r w:rsidRPr="00433AC5">
        <w:rPr>
          <w:rFonts w:ascii="Sakkal Majalla" w:eastAsia="Times New Roman" w:hAnsi="Sakkal Majalla" w:cs="Sakkal Majalla"/>
          <w:sz w:val="24"/>
          <w:szCs w:val="24"/>
          <w:rtl/>
        </w:rPr>
        <w:t xml:space="preserve"> ظاهرة التكهرب. </w:t>
      </w:r>
    </w:p>
    <w:p w:rsidR="00B72211" w:rsidRDefault="00B72211" w:rsidP="00B72211">
      <w:pPr>
        <w:spacing w:line="240" w:lineRule="auto"/>
        <w:rPr>
          <w:rFonts w:ascii="Sakkal Majalla" w:eastAsia="Calibri" w:hAnsi="Sakkal Majalla" w:cs="Sakkal Majalla"/>
          <w:sz w:val="24"/>
          <w:szCs w:val="24"/>
          <w:u w:val="single"/>
          <w:rtl/>
          <w:lang w:eastAsia="en-US"/>
        </w:rPr>
      </w:pPr>
      <w:r w:rsidRPr="00433AC5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 xml:space="preserve"> - </w:t>
      </w:r>
      <w:r w:rsidRPr="00053D52">
        <w:rPr>
          <w:rFonts w:ascii="Sakkal Majalla" w:eastAsia="Calibri" w:hAnsi="Sakkal Majalla" w:cs="Sakkal Majalla"/>
          <w:sz w:val="24"/>
          <w:szCs w:val="24"/>
          <w:rtl/>
          <w:lang w:val="en-GB"/>
        </w:rPr>
        <w:t>-يكشف عن بعض الشوارد المعدنية باختيار الكاشف المناسب</w:t>
      </w:r>
      <w:r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>. -</w:t>
      </w:r>
      <w:r w:rsidRPr="000B5BCE">
        <w:rPr>
          <w:rFonts w:ascii="Sakkal Majalla" w:eastAsia="MS Mincho" w:hAnsi="Sakkal Majalla" w:cs="Sakkal Majalla"/>
          <w:sz w:val="24"/>
          <w:szCs w:val="24"/>
          <w:rtl/>
          <w:lang w:val="en-GB"/>
        </w:rPr>
        <w:t>يكشف عن نواتج التحليل الكهربائي</w:t>
      </w:r>
      <w:r>
        <w:rPr>
          <w:rFonts w:ascii="Sakkal Majalla" w:eastAsia="MS Mincho" w:hAnsi="Sakkal Majalla" w:cs="Sakkal Majalla" w:hint="cs"/>
          <w:sz w:val="24"/>
          <w:szCs w:val="24"/>
          <w:rtl/>
          <w:lang w:val="en-GB" w:bidi="ar-DZ"/>
        </w:rPr>
        <w:t xml:space="preserve"> ويعبر عليها بمعادلات كيميائية</w:t>
      </w:r>
      <w:r w:rsidRPr="000B5BCE">
        <w:rPr>
          <w:rFonts w:ascii="Sakkal Majalla" w:eastAsia="MS Mincho" w:hAnsi="Sakkal Majalla" w:cs="Sakkal Majalla"/>
          <w:sz w:val="24"/>
          <w:szCs w:val="24"/>
          <w:rtl/>
          <w:lang w:val="en-GB"/>
        </w:rPr>
        <w:t>.</w:t>
      </w:r>
      <w:r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 xml:space="preserve"> </w:t>
      </w:r>
      <w:r w:rsidRPr="00183735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>–</w:t>
      </w:r>
      <w:r w:rsidRPr="00183735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 xml:space="preserve"> </w:t>
      </w:r>
      <w:r>
        <w:rPr>
          <w:rFonts w:ascii="Sakkal Majalla" w:eastAsia="Calibri" w:hAnsi="Sakkal Majalla" w:cs="Sakkal Majalla" w:hint="cs"/>
          <w:sz w:val="24"/>
          <w:szCs w:val="24"/>
          <w:rtl/>
          <w:lang w:val="en-GB"/>
        </w:rPr>
        <w:t xml:space="preserve">يعبر عن بعض التفاعلات الكيميائية في المحاليل </w:t>
      </w:r>
      <w:proofErr w:type="spellStart"/>
      <w:r>
        <w:rPr>
          <w:rFonts w:ascii="Sakkal Majalla" w:eastAsia="Calibri" w:hAnsi="Sakkal Majalla" w:cs="Sakkal Majalla" w:hint="cs"/>
          <w:sz w:val="24"/>
          <w:szCs w:val="24"/>
          <w:rtl/>
          <w:lang w:val="en-GB"/>
        </w:rPr>
        <w:t>الشاردية</w:t>
      </w:r>
      <w:proofErr w:type="spellEnd"/>
      <w:r>
        <w:rPr>
          <w:rFonts w:ascii="Sakkal Majalla" w:eastAsia="Calibri" w:hAnsi="Sakkal Majalla" w:cs="Sakkal Majalla" w:hint="cs"/>
          <w:sz w:val="24"/>
          <w:szCs w:val="24"/>
          <w:rtl/>
          <w:lang w:val="en-GB"/>
        </w:rPr>
        <w:t xml:space="preserve"> بمعادلات كيميائية.</w:t>
      </w:r>
      <w:r>
        <w:rPr>
          <w:rFonts w:ascii="Sakkal Majalla" w:eastAsiaTheme="minorHAnsi" w:hAnsi="Sakkal Majalla" w:cs="Sakkal Majalla" w:hint="cs"/>
          <w:sz w:val="24"/>
          <w:szCs w:val="24"/>
          <w:u w:val="single"/>
          <w:rtl/>
          <w:lang w:eastAsia="en-US"/>
        </w:rPr>
        <w:t xml:space="preserve"> </w:t>
      </w:r>
      <w:r w:rsidRPr="003211EB">
        <w:rPr>
          <w:rFonts w:ascii="Sakkal Majalla" w:eastAsia="Calibri" w:hAnsi="Sakkal Majalla" w:cs="Sakkal Majalla" w:hint="eastAsia"/>
          <w:sz w:val="24"/>
          <w:szCs w:val="24"/>
          <w:rtl/>
          <w:lang w:val="en-GB" w:eastAsia="en-US"/>
        </w:rPr>
        <w:t>–</w:t>
      </w:r>
      <w:r w:rsidRPr="003211EB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 xml:space="preserve">يمثل كل فعل ميكانيكي يطبقه جملة م على جملة م أخرى بشعاع. </w:t>
      </w:r>
    </w:p>
    <w:p w:rsidR="00B72211" w:rsidRPr="004A16E9" w:rsidRDefault="00B72211" w:rsidP="00B72211">
      <w:pPr>
        <w:spacing w:line="240" w:lineRule="auto"/>
        <w:rPr>
          <w:rFonts w:ascii="Sakkal Majalla" w:eastAsia="Calibri" w:hAnsi="Sakkal Majalla" w:cs="Sakkal Majalla"/>
          <w:sz w:val="24"/>
          <w:szCs w:val="24"/>
          <w:rtl/>
          <w:lang w:eastAsia="en-US" w:bidi="ar-DZ"/>
        </w:rPr>
      </w:pPr>
      <w:r w:rsidRPr="003211EB">
        <w:rPr>
          <w:rFonts w:ascii="Sakkal Majalla" w:eastAsia="Calibri" w:hAnsi="Sakkal Majalla" w:cs="Sakkal Majalla" w:hint="cs"/>
          <w:sz w:val="24"/>
          <w:szCs w:val="24"/>
          <w:rtl/>
          <w:lang w:eastAsia="en-US" w:bidi="ar-DZ"/>
        </w:rPr>
        <w:t>-يطبق قانون الثقل لحسابه.</w:t>
      </w:r>
      <w:r w:rsidRPr="003211EB">
        <w:rPr>
          <w:rFonts w:ascii="Sakkal Majalla" w:eastAsia="Calibri" w:hAnsi="Sakkal Majalla" w:cs="Sakkal Majalla" w:hint="cs"/>
          <w:sz w:val="24"/>
          <w:szCs w:val="24"/>
          <w:rtl/>
          <w:lang w:val="en-GB" w:eastAsia="en-US" w:bidi="ar-DZ"/>
        </w:rPr>
        <w:t xml:space="preserve"> </w:t>
      </w:r>
      <w:r w:rsidRPr="003211EB">
        <w:rPr>
          <w:rFonts w:ascii="Sakkal Majalla" w:eastAsia="Calibri" w:hAnsi="Sakkal Majalla" w:cs="Sakkal Majalla"/>
          <w:sz w:val="24"/>
          <w:szCs w:val="24"/>
          <w:rtl/>
          <w:lang w:val="en-GB" w:eastAsia="en-US" w:bidi="ar-DZ"/>
        </w:rPr>
        <w:t xml:space="preserve">-يعرف خصائص الشعاع </w:t>
      </w:r>
      <w:r>
        <w:rPr>
          <w:rFonts w:ascii="Sakkal Majalla" w:eastAsia="Calibri" w:hAnsi="Sakkal Majalla" w:cs="Sakkal Majalla" w:hint="cs"/>
          <w:sz w:val="24"/>
          <w:szCs w:val="24"/>
          <w:rtl/>
          <w:lang w:val="en-GB" w:eastAsia="en-US" w:bidi="ar-DZ"/>
        </w:rPr>
        <w:t>ا</w:t>
      </w:r>
      <w:r w:rsidRPr="003211EB">
        <w:rPr>
          <w:rFonts w:ascii="Sakkal Majalla" w:eastAsia="Calibri" w:hAnsi="Sakkal Majalla" w:cs="Sakkal Majalla"/>
          <w:sz w:val="24"/>
          <w:szCs w:val="24"/>
          <w:rtl/>
          <w:lang w:val="en-GB" w:eastAsia="en-US" w:bidi="ar-DZ"/>
        </w:rPr>
        <w:t xml:space="preserve">لثقل </w:t>
      </w:r>
      <w:r>
        <w:rPr>
          <w:rFonts w:ascii="Sakkal Majalla" w:eastAsia="Calibri" w:hAnsi="Sakkal Majalla" w:cs="Sakkal Majalla" w:hint="cs"/>
          <w:sz w:val="24"/>
          <w:szCs w:val="24"/>
          <w:rtl/>
          <w:lang w:val="en-GB" w:eastAsia="en-US" w:bidi="ar-DZ"/>
        </w:rPr>
        <w:t>ودافعة أرخميدس ل</w:t>
      </w:r>
      <w:r w:rsidRPr="003211EB">
        <w:rPr>
          <w:rFonts w:ascii="Sakkal Majalla" w:eastAsia="Calibri" w:hAnsi="Sakkal Majalla" w:cs="Sakkal Majalla"/>
          <w:sz w:val="24"/>
          <w:szCs w:val="24"/>
          <w:rtl/>
          <w:lang w:val="en-GB" w:eastAsia="en-US" w:bidi="ar-DZ"/>
        </w:rPr>
        <w:t>جسم ما.</w:t>
      </w:r>
      <w:r w:rsidRPr="003211EB">
        <w:rPr>
          <w:rFonts w:ascii="Sakkal Majalla" w:eastAsia="Calibri" w:hAnsi="Sakkal Majalla" w:cs="Sakkal Majalla" w:hint="cs"/>
          <w:sz w:val="24"/>
          <w:szCs w:val="24"/>
          <w:rtl/>
          <w:lang w:val="en-GB" w:eastAsia="en-US" w:bidi="ar-DZ"/>
        </w:rPr>
        <w:t xml:space="preserve"> </w:t>
      </w:r>
      <w:r w:rsidRPr="003211EB">
        <w:rPr>
          <w:rFonts w:ascii="Sakkal Majalla" w:eastAsia="Calibri" w:hAnsi="Sakkal Majalla" w:cs="Sakkal Majalla"/>
          <w:sz w:val="24"/>
          <w:szCs w:val="24"/>
          <w:rtl/>
          <w:lang w:val="en-GB" w:eastAsia="en-US" w:bidi="ar-DZ"/>
        </w:rPr>
        <w:t xml:space="preserve">-يمثّل الثقل </w:t>
      </w:r>
      <w:r>
        <w:rPr>
          <w:rFonts w:ascii="Sakkal Majalla" w:eastAsia="Calibri" w:hAnsi="Sakkal Majalla" w:cs="Sakkal Majalla" w:hint="cs"/>
          <w:sz w:val="24"/>
          <w:szCs w:val="24"/>
          <w:rtl/>
          <w:lang w:val="en-GB" w:eastAsia="en-US" w:bidi="ar-DZ"/>
        </w:rPr>
        <w:t xml:space="preserve">ودافعة أرخميدس </w:t>
      </w:r>
      <w:r w:rsidRPr="003211EB">
        <w:rPr>
          <w:rFonts w:ascii="Sakkal Majalla" w:eastAsia="Calibri" w:hAnsi="Sakkal Majalla" w:cs="Sakkal Majalla"/>
          <w:sz w:val="24"/>
          <w:szCs w:val="24"/>
          <w:rtl/>
          <w:lang w:val="en-GB" w:eastAsia="en-US" w:bidi="ar-DZ"/>
        </w:rPr>
        <w:t>بشعاع</w:t>
      </w:r>
      <w:r w:rsidRPr="002E5CCC">
        <w:rPr>
          <w:rFonts w:ascii="Sakkal Majalla" w:eastAsia="Calibri" w:hAnsi="Sakkal Majalla" w:cs="Sakkal Majalla" w:hint="cs"/>
          <w:sz w:val="24"/>
          <w:szCs w:val="24"/>
          <w:rtl/>
          <w:lang w:val="en-GB" w:eastAsia="en-US" w:bidi="ar-DZ"/>
        </w:rPr>
        <w:t>.</w:t>
      </w:r>
      <w:r w:rsidRPr="002E5CCC">
        <w:rPr>
          <w:rFonts w:ascii="Sakkal Majalla" w:eastAsia="Calibri" w:hAnsi="Sakkal Majalla" w:cs="Sakkal Majalla" w:hint="cs"/>
          <w:sz w:val="24"/>
          <w:szCs w:val="24"/>
          <w:rtl/>
          <w:lang w:eastAsia="en-US" w:bidi="ar-DZ"/>
        </w:rPr>
        <w:t xml:space="preserve"> </w:t>
      </w:r>
      <w:r>
        <w:rPr>
          <w:rFonts w:ascii="Sakkal Majalla" w:eastAsia="Calibri" w:hAnsi="Sakkal Majalla" w:cs="Sakkal Majalla"/>
          <w:sz w:val="24"/>
          <w:szCs w:val="24"/>
          <w:rtl/>
          <w:lang w:eastAsia="en-US" w:bidi="ar-DZ"/>
        </w:rPr>
        <w:t>–</w:t>
      </w:r>
      <w:r>
        <w:rPr>
          <w:rFonts w:ascii="Sakkal Majalla" w:eastAsia="Calibri" w:hAnsi="Sakkal Majalla" w:cs="Sakkal Majalla" w:hint="cs"/>
          <w:sz w:val="24"/>
          <w:szCs w:val="24"/>
          <w:rtl/>
          <w:lang w:eastAsia="en-US" w:bidi="ar-DZ"/>
        </w:rPr>
        <w:t>يستنتج دافعة أرخميدس من خلال وضعية الجسم.</w:t>
      </w:r>
    </w:p>
    <w:tbl>
      <w:tblPr>
        <w:tblStyle w:val="Grilledutableau1"/>
        <w:tblpPr w:leftFromText="180" w:rightFromText="180" w:vertAnchor="text" w:horzAnchor="margin" w:tblpY="243"/>
        <w:bidiVisual/>
        <w:tblW w:w="0" w:type="auto"/>
        <w:tblLook w:val="04A0" w:firstRow="1" w:lastRow="0" w:firstColumn="1" w:lastColumn="0" w:noHBand="0" w:noVBand="1"/>
      </w:tblPr>
      <w:tblGrid>
        <w:gridCol w:w="766"/>
        <w:gridCol w:w="932"/>
        <w:gridCol w:w="985"/>
        <w:gridCol w:w="1146"/>
        <w:gridCol w:w="891"/>
        <w:gridCol w:w="977"/>
        <w:gridCol w:w="895"/>
        <w:gridCol w:w="1019"/>
        <w:gridCol w:w="891"/>
        <w:gridCol w:w="737"/>
      </w:tblGrid>
      <w:tr w:rsidR="00B72211" w:rsidRPr="00433AC5" w:rsidTr="006854CE">
        <w:trPr>
          <w:trHeight w:val="700"/>
        </w:trPr>
        <w:tc>
          <w:tcPr>
            <w:tcW w:w="766" w:type="dxa"/>
            <w:tcBorders>
              <w:tr2bl w:val="single" w:sz="4" w:space="0" w:color="auto"/>
            </w:tcBorders>
          </w:tcPr>
          <w:p w:rsidR="00B72211" w:rsidRPr="00433AC5" w:rsidRDefault="00B72211" w:rsidP="006854CE">
            <w:pPr>
              <w:jc w:val="right"/>
              <w:rPr>
                <w:rFonts w:ascii="Sakkal Majalla" w:eastAsiaTheme="minorHAnsi" w:hAnsi="Sakkal Majalla" w:cs="Sakkal Majalla"/>
                <w:sz w:val="18"/>
                <w:szCs w:val="18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sz w:val="18"/>
                <w:szCs w:val="18"/>
                <w:rtl/>
                <w:lang w:eastAsia="en-US" w:bidi="ar-DZ"/>
              </w:rPr>
              <w:t>العلامات</w:t>
            </w:r>
          </w:p>
          <w:p w:rsidR="00B72211" w:rsidRPr="00433AC5" w:rsidRDefault="00B72211" w:rsidP="006854CE">
            <w:pPr>
              <w:jc w:val="right"/>
              <w:rPr>
                <w:rFonts w:ascii="Sakkal Majalla" w:eastAsiaTheme="minorHAnsi" w:hAnsi="Sakkal Majalla" w:cs="Sakkal Majalla"/>
                <w:sz w:val="18"/>
                <w:szCs w:val="18"/>
                <w:rtl/>
                <w:lang w:eastAsia="en-US" w:bidi="ar-DZ"/>
              </w:rPr>
            </w:pPr>
          </w:p>
          <w:p w:rsidR="00B72211" w:rsidRPr="00433AC5" w:rsidRDefault="00B72211" w:rsidP="006854CE">
            <w:pPr>
              <w:rPr>
                <w:rFonts w:ascii="Sakkal Majalla" w:eastAsiaTheme="minorHAnsi" w:hAnsi="Sakkal Majalla" w:cs="Sakkal Majalla"/>
                <w:sz w:val="18"/>
                <w:szCs w:val="18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sz w:val="18"/>
                <w:szCs w:val="18"/>
                <w:rtl/>
                <w:lang w:eastAsia="en-US" w:bidi="ar-DZ"/>
              </w:rPr>
              <w:t>الأقسام</w:t>
            </w:r>
          </w:p>
        </w:tc>
        <w:tc>
          <w:tcPr>
            <w:tcW w:w="932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0 – 4.99</w:t>
            </w:r>
          </w:p>
        </w:tc>
        <w:tc>
          <w:tcPr>
            <w:tcW w:w="985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5– 9.99</w:t>
            </w:r>
          </w:p>
        </w:tc>
        <w:tc>
          <w:tcPr>
            <w:tcW w:w="1146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10– 14.99</w:t>
            </w:r>
          </w:p>
        </w:tc>
        <w:tc>
          <w:tcPr>
            <w:tcW w:w="891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15– 20</w:t>
            </w:r>
          </w:p>
        </w:tc>
        <w:tc>
          <w:tcPr>
            <w:tcW w:w="977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عدد الناجحين</w:t>
            </w:r>
          </w:p>
        </w:tc>
        <w:tc>
          <w:tcPr>
            <w:tcW w:w="895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نسبة النجاح</w:t>
            </w:r>
          </w:p>
        </w:tc>
        <w:tc>
          <w:tcPr>
            <w:tcW w:w="1019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معدل القسم</w:t>
            </w:r>
          </w:p>
        </w:tc>
        <w:tc>
          <w:tcPr>
            <w:tcW w:w="891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أعلى نقطة</w:t>
            </w:r>
          </w:p>
        </w:tc>
        <w:tc>
          <w:tcPr>
            <w:tcW w:w="737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أصغر نقطة</w:t>
            </w:r>
            <w:r w:rsidRPr="00433AC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</w:p>
        </w:tc>
      </w:tr>
      <w:tr w:rsidR="00B72211" w:rsidRPr="00433AC5" w:rsidTr="006854CE">
        <w:trPr>
          <w:trHeight w:val="303"/>
        </w:trPr>
        <w:tc>
          <w:tcPr>
            <w:tcW w:w="766" w:type="dxa"/>
          </w:tcPr>
          <w:p w:rsidR="00B72211" w:rsidRPr="00433AC5" w:rsidRDefault="00FD3B4B" w:rsidP="006854CE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rtl/>
                <w:lang w:eastAsia="en-US" w:bidi="ar-DZ"/>
              </w:rPr>
              <w:t>4م3</w:t>
            </w:r>
          </w:p>
        </w:tc>
        <w:tc>
          <w:tcPr>
            <w:tcW w:w="932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85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146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1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77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5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019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1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737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</w:tr>
      <w:tr w:rsidR="00B72211" w:rsidRPr="00433AC5" w:rsidTr="006854CE">
        <w:trPr>
          <w:trHeight w:val="320"/>
        </w:trPr>
        <w:tc>
          <w:tcPr>
            <w:tcW w:w="766" w:type="dxa"/>
          </w:tcPr>
          <w:p w:rsidR="00B72211" w:rsidRPr="00433AC5" w:rsidRDefault="00FD3B4B" w:rsidP="006854CE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rtl/>
                <w:lang w:eastAsia="en-US" w:bidi="ar-DZ"/>
              </w:rPr>
              <w:t>4م4</w:t>
            </w:r>
          </w:p>
        </w:tc>
        <w:tc>
          <w:tcPr>
            <w:tcW w:w="932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85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146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1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77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5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019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1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737" w:type="dxa"/>
          </w:tcPr>
          <w:p w:rsidR="00B72211" w:rsidRPr="00433AC5" w:rsidRDefault="00B72211" w:rsidP="006854CE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</w:tr>
    </w:tbl>
    <w:p w:rsidR="00B72211" w:rsidRPr="00433AC5" w:rsidRDefault="00B72211" w:rsidP="00B72211">
      <w:pPr>
        <w:spacing w:line="240" w:lineRule="auto"/>
        <w:rPr>
          <w:rFonts w:ascii="Sakkal Majalla" w:eastAsiaTheme="minorHAnsi" w:hAnsi="Sakkal Majalla" w:cs="Sakkal Majalla"/>
          <w:b/>
          <w:bCs/>
          <w:color w:val="000000" w:themeColor="text1"/>
          <w:sz w:val="24"/>
          <w:szCs w:val="24"/>
          <w:rtl/>
          <w:lang w:eastAsia="en-US" w:bidi="ar-DZ"/>
        </w:rPr>
      </w:pP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u w:val="single"/>
          <w:rtl/>
          <w:lang w:eastAsia="en-US" w:bidi="ar-DZ"/>
        </w:rPr>
        <w:t>تحليل النتائج:</w:t>
      </w:r>
    </w:p>
    <w:p w:rsidR="00B72211" w:rsidRPr="00433AC5" w:rsidRDefault="00B72211" w:rsidP="00B72211">
      <w:pPr>
        <w:spacing w:line="240" w:lineRule="auto"/>
        <w:rPr>
          <w:rFonts w:eastAsiaTheme="minorHAnsi"/>
          <w:color w:val="000000" w:themeColor="text1"/>
          <w:rtl/>
          <w:lang w:eastAsia="en-US" w:bidi="ar-DZ"/>
        </w:rPr>
      </w:pPr>
    </w:p>
    <w:p w:rsidR="00B72211" w:rsidRPr="00433AC5" w:rsidRDefault="00B72211" w:rsidP="00B72211">
      <w:pPr>
        <w:spacing w:line="240" w:lineRule="auto"/>
        <w:rPr>
          <w:rFonts w:eastAsiaTheme="minorHAnsi"/>
          <w:color w:val="000000" w:themeColor="text1"/>
          <w:rtl/>
          <w:lang w:eastAsia="en-US" w:bidi="ar-DZ"/>
        </w:rPr>
      </w:pPr>
    </w:p>
    <w:p w:rsidR="00B72211" w:rsidRPr="00433AC5" w:rsidRDefault="00B72211" w:rsidP="00B72211">
      <w:pPr>
        <w:spacing w:line="240" w:lineRule="auto"/>
        <w:rPr>
          <w:rFonts w:eastAsiaTheme="minorHAnsi"/>
          <w:color w:val="000000" w:themeColor="text1"/>
          <w:rtl/>
          <w:lang w:eastAsia="en-US" w:bidi="ar-DZ"/>
        </w:rPr>
      </w:pPr>
    </w:p>
    <w:tbl>
      <w:tblPr>
        <w:tblStyle w:val="Grilledutableau1"/>
        <w:tblpPr w:leftFromText="141" w:rightFromText="141" w:vertAnchor="text" w:horzAnchor="margin" w:tblpXSpec="center" w:tblpY="98"/>
        <w:bidiVisual/>
        <w:tblW w:w="10348" w:type="dxa"/>
        <w:tblLayout w:type="fixed"/>
        <w:tblLook w:val="04A0" w:firstRow="1" w:lastRow="0" w:firstColumn="1" w:lastColumn="0" w:noHBand="0" w:noVBand="1"/>
      </w:tblPr>
      <w:tblGrid>
        <w:gridCol w:w="9355"/>
        <w:gridCol w:w="993"/>
      </w:tblGrid>
      <w:tr w:rsidR="00B72211" w:rsidRPr="00433AC5" w:rsidTr="006854CE">
        <w:trPr>
          <w:trHeight w:val="554"/>
        </w:trPr>
        <w:tc>
          <w:tcPr>
            <w:tcW w:w="9355" w:type="dxa"/>
            <w:vAlign w:val="center"/>
          </w:tcPr>
          <w:p w:rsidR="00B72211" w:rsidRPr="00433AC5" w:rsidRDefault="00B72211" w:rsidP="006854CE">
            <w:pPr>
              <w:jc w:val="center"/>
              <w:rPr>
                <w:rFonts w:eastAsiaTheme="minorHAnsi"/>
                <w:b/>
                <w:bCs/>
                <w:sz w:val="24"/>
                <w:szCs w:val="24"/>
                <w:u w:val="single"/>
                <w:rtl/>
                <w:lang w:eastAsia="en-US" w:bidi="ar-DZ"/>
              </w:rPr>
            </w:pPr>
            <w:r w:rsidRPr="00433AC5">
              <w:rPr>
                <w:rFonts w:eastAsiaTheme="minorHAnsi" w:hint="cs"/>
                <w:b/>
                <w:bCs/>
                <w:color w:val="000000" w:themeColor="text1"/>
                <w:sz w:val="24"/>
                <w:szCs w:val="24"/>
                <w:rtl/>
                <w:lang w:eastAsia="en-US" w:bidi="ar-DZ"/>
              </w:rPr>
              <w:t>الإجابة النموذجية</w:t>
            </w:r>
          </w:p>
        </w:tc>
        <w:tc>
          <w:tcPr>
            <w:tcW w:w="993" w:type="dxa"/>
            <w:vAlign w:val="center"/>
          </w:tcPr>
          <w:p w:rsidR="00B72211" w:rsidRPr="00433AC5" w:rsidRDefault="00B72211" w:rsidP="006854CE">
            <w:pPr>
              <w:jc w:val="center"/>
              <w:rPr>
                <w:rFonts w:eastAsiaTheme="minorHAnsi"/>
                <w:b/>
                <w:bCs/>
                <w:rtl/>
                <w:lang w:eastAsia="en-US" w:bidi="ar-DZ"/>
              </w:rPr>
            </w:pPr>
            <w:r w:rsidRPr="00433AC5">
              <w:rPr>
                <w:rFonts w:eastAsiaTheme="minorHAnsi" w:hint="cs"/>
                <w:b/>
                <w:bCs/>
                <w:rtl/>
                <w:lang w:eastAsia="en-US" w:bidi="ar-DZ"/>
              </w:rPr>
              <w:t>العلامة</w:t>
            </w:r>
          </w:p>
        </w:tc>
      </w:tr>
      <w:tr w:rsidR="00B72211" w:rsidRPr="00433AC5" w:rsidTr="006854CE">
        <w:trPr>
          <w:trHeight w:val="5745"/>
        </w:trPr>
        <w:tc>
          <w:tcPr>
            <w:tcW w:w="9355" w:type="dxa"/>
          </w:tcPr>
          <w:p w:rsidR="00B72211" w:rsidRDefault="00B72211" w:rsidP="00973172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F64A94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u w:val="single"/>
                <w:rtl/>
                <w:lang w:eastAsia="en-US" w:bidi="ar-DZ"/>
              </w:rPr>
              <w:t>الوضعية الأولى</w:t>
            </w:r>
            <w:r w:rsidRPr="00F64A94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: </w:t>
            </w:r>
            <w:r w:rsidRPr="00F64A94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(</w:t>
            </w:r>
            <w:r w:rsidR="00973172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6.5</w:t>
            </w:r>
            <w:r w:rsidRPr="00F64A94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نقاط)</w:t>
            </w:r>
          </w:p>
          <w:p w:rsidR="00A274C9" w:rsidRDefault="00E65904" w:rsidP="00A274C9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val="en-US" w:eastAsia="en-US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1-</w:t>
            </w:r>
            <w:r w:rsidR="00A274C9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كتابة</w:t>
            </w:r>
            <w:r w:rsidR="00A274C9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الصيغة </w:t>
            </w:r>
            <w:proofErr w:type="spellStart"/>
            <w:r w:rsidR="00A274C9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="00A274C9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لكل محلول من المحاليل الأربعة</w:t>
            </w:r>
            <w:r w:rsidR="00A274C9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: </w:t>
            </w:r>
            <w:r w:rsidR="00A274C9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محلول </w:t>
            </w:r>
            <w:r w:rsidR="00A274C9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كلور الحديد الثنائي</w:t>
            </w:r>
            <w:proofErr w:type="gramStart"/>
            <w:r w:rsidR="00A274C9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</w:t>
            </w:r>
            <w:r w:rsidR="003E3D44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:</w:t>
            </w:r>
            <w:r w:rsidR="00A274C9" w:rsidRPr="00A274C9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1380" w:dyaOrig="360">
                <v:shape id="_x0000_i1042" type="#_x0000_t75" style="width:68.8pt;height:20.4pt" o:ole="">
                  <v:imagedata r:id="rId50" o:title=""/>
                </v:shape>
                <o:OLEObject Type="Embed" ProgID="Equation.3" ShapeID="_x0000_i1042" DrawAspect="Content" ObjectID="_1777304330" r:id="rId51"/>
              </w:object>
            </w:r>
            <w:r w:rsidR="00A274C9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>،</w:t>
            </w:r>
            <w:proofErr w:type="gramEnd"/>
            <w:r w:rsidR="00A274C9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</w:t>
            </w:r>
            <w:r w:rsidR="00A274C9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محلول </w:t>
            </w:r>
            <w:r w:rsidR="00A274C9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كلور الحديد الثلاثي</w:t>
            </w:r>
            <w:r w:rsidR="003E3D44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:</w:t>
            </w:r>
            <w:r w:rsidR="00A274C9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="00A274C9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</w:t>
            </w:r>
            <w:r w:rsidR="00D934A3" w:rsidRPr="00A274C9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1359" w:dyaOrig="360">
                <v:shape id="_x0000_i1043" type="#_x0000_t75" style="width:69.85pt;height:20.4pt" o:ole="">
                  <v:imagedata r:id="rId52" o:title=""/>
                </v:shape>
                <o:OLEObject Type="Embed" ProgID="Equation.3" ShapeID="_x0000_i1043" DrawAspect="Content" ObjectID="_1777304331" r:id="rId53"/>
              </w:object>
            </w:r>
            <w:r w:rsidR="00A274C9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، </w:t>
            </w:r>
            <w:r w:rsidR="00A274C9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محلول </w:t>
            </w:r>
            <w:r w:rsidR="00A274C9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كبريتات النحاس</w:t>
            </w:r>
            <w:r w:rsidR="003E3D44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:</w:t>
            </w:r>
            <w:r w:rsidR="00A274C9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</w:t>
            </w:r>
            <w:r w:rsidR="00A274C9" w:rsidRPr="00A274C9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1500" w:dyaOrig="380">
                <v:shape id="_x0000_i1044" type="#_x0000_t75" style="width:73.05pt;height:21.5pt" o:ole="">
                  <v:imagedata r:id="rId54" o:title=""/>
                </v:shape>
                <o:OLEObject Type="Embed" ProgID="Equation.3" ShapeID="_x0000_i1044" DrawAspect="Content" ObjectID="_1777304332" r:id="rId55"/>
              </w:object>
            </w:r>
            <w:r w:rsidR="00A274C9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، </w:t>
            </w:r>
            <w:r w:rsidR="00A274C9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محلول </w:t>
            </w:r>
            <w:r w:rsidR="00A274C9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كلور الفضة</w:t>
            </w:r>
            <w:r w:rsidR="003E3D44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>:</w:t>
            </w:r>
            <w:r w:rsidR="00A274C9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</w:t>
            </w:r>
            <w:r w:rsidR="00D934A3" w:rsidRPr="00A274C9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1219" w:dyaOrig="360">
                <v:shape id="_x0000_i1045" type="#_x0000_t75" style="width:62.35pt;height:20.4pt" o:ole="">
                  <v:imagedata r:id="rId56" o:title=""/>
                </v:shape>
                <o:OLEObject Type="Embed" ProgID="Equation.3" ShapeID="_x0000_i1045" DrawAspect="Content" ObjectID="_1777304333" r:id="rId57"/>
              </w:object>
            </w:r>
            <w:r w:rsidR="003E3D44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>.</w:t>
            </w:r>
          </w:p>
          <w:p w:rsidR="006854CE" w:rsidRDefault="00E65904" w:rsidP="002D39D6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val="en-US" w:eastAsia="en-US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2-</w:t>
            </w:r>
            <w:r w:rsidR="006854CE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إعطاء</w:t>
            </w:r>
            <w:r w:rsidR="006854CE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رقم القارورة الموافقة لكل محلول واستنتج صيغته الإحصائية</w:t>
            </w:r>
            <w:r w:rsidR="006854CE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: </w:t>
            </w:r>
            <w:r w:rsidR="006854C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>01:</w:t>
            </w:r>
            <w:r w:rsidR="003E3D44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</w:t>
            </w:r>
            <w:r w:rsidR="006854C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محلول </w:t>
            </w:r>
            <w:r w:rsidR="006854CE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كلور الحديد </w:t>
            </w:r>
            <w:proofErr w:type="gramStart"/>
            <w:r w:rsidR="006854CE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الثلاثي</w:t>
            </w:r>
            <w:r w:rsidR="006854CE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="006854C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</w:t>
            </w:r>
            <w:r w:rsidR="005853BC" w:rsidRPr="005853BC">
              <w:rPr>
                <w:rFonts w:ascii="Sakkal Majalla" w:eastAsia="Times New Roman" w:hAnsi="Sakkal Majalla" w:cs="Sakkal Majalla"/>
                <w:b/>
                <w:bCs/>
                <w:position w:val="-12"/>
                <w:sz w:val="24"/>
                <w:szCs w:val="24"/>
                <w:lang w:val="en-US" w:eastAsia="en-US"/>
              </w:rPr>
              <w:object w:dxaOrig="639" w:dyaOrig="360">
                <v:shape id="_x0000_i1046" type="#_x0000_t75" style="width:39.75pt;height:20.4pt" o:ole="">
                  <v:imagedata r:id="rId58" o:title=""/>
                </v:shape>
                <o:OLEObject Type="Embed" ProgID="Equation.3" ShapeID="_x0000_i1046" DrawAspect="Content" ObjectID="_1777304334" r:id="rId59"/>
              </w:object>
            </w:r>
            <w:r w:rsidR="006854C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>،</w:t>
            </w:r>
            <w:proofErr w:type="gramEnd"/>
            <w:r w:rsidR="006854C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</w:t>
            </w:r>
            <w:r w:rsidR="005853BC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>02:</w:t>
            </w:r>
            <w:r w:rsidR="003E3D44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</w:t>
            </w:r>
            <w:r w:rsidR="005853BC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محلول </w:t>
            </w:r>
            <w:r w:rsidR="005853BC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كلور الفضة</w:t>
            </w:r>
            <w:r w:rsidR="005853BC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</w:t>
            </w:r>
            <w:r w:rsidR="00E33B97" w:rsidRPr="00A274C9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700" w:dyaOrig="360">
                <v:shape id="_x0000_i1047" type="#_x0000_t75" style="width:39.75pt;height:20.4pt" o:ole="">
                  <v:imagedata r:id="rId60" o:title=""/>
                </v:shape>
                <o:OLEObject Type="Embed" ProgID="Equation.3" ShapeID="_x0000_i1047" DrawAspect="Content" ObjectID="_1777304335" r:id="rId61"/>
              </w:object>
            </w:r>
            <w:r w:rsidR="00E33B9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>، 03:</w:t>
            </w:r>
            <w:r w:rsidR="003E3D44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</w:t>
            </w:r>
            <w:r w:rsidR="00E33B9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محلول </w:t>
            </w:r>
            <w:r w:rsidR="00E33B97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كبريتات النحاس</w:t>
            </w:r>
            <w:r w:rsidR="00E33B9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</w:t>
            </w:r>
            <w:r w:rsidR="00D934A3" w:rsidRPr="00A274C9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720" w:dyaOrig="340">
                <v:shape id="_x0000_i1048" type="#_x0000_t75" style="width:40.85pt;height:19.35pt" o:ole="">
                  <v:imagedata r:id="rId62" o:title=""/>
                </v:shape>
                <o:OLEObject Type="Embed" ProgID="Equation.3" ShapeID="_x0000_i1048" DrawAspect="Content" ObjectID="_1777304336" r:id="rId63"/>
              </w:object>
            </w:r>
            <w:r w:rsidR="00E33B9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>، 04:</w:t>
            </w:r>
            <w:r w:rsidR="003E3D44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</w:t>
            </w:r>
            <w:r w:rsidR="00E33B9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محلول </w:t>
            </w:r>
            <w:r w:rsidR="00E33B97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كلور الحديد الثنائي</w:t>
            </w:r>
            <w:r w:rsidR="00E33B9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</w:t>
            </w:r>
            <w:r w:rsidR="00D934A3" w:rsidRPr="00E33B97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660" w:dyaOrig="340">
                <v:shape id="_x0000_i1049" type="#_x0000_t75" style="width:40.85pt;height:19.35pt" o:ole="">
                  <v:imagedata r:id="rId64" o:title=""/>
                </v:shape>
                <o:OLEObject Type="Embed" ProgID="Equation.3" ShapeID="_x0000_i1049" DrawAspect="Content" ObjectID="_1777304337" r:id="rId65"/>
              </w:object>
            </w:r>
            <w:r w:rsidR="002D39D6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>.</w:t>
            </w:r>
            <w:r w:rsidR="00E33B97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</w:t>
            </w:r>
          </w:p>
          <w:p w:rsidR="0009263B" w:rsidRDefault="00F85CB9" w:rsidP="0009263B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val="en-US" w:eastAsia="en-US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3-أ</w:t>
            </w:r>
            <w:r w:rsidR="00E65904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-</w:t>
            </w:r>
            <w:r w:rsidR="00D934A3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طريقة للكشف عن شارد</w:t>
            </w:r>
            <w:r w:rsidR="0009263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ة</w:t>
            </w:r>
            <w:r w:rsidR="004D6E3A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="0009263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الكلور في</w:t>
            </w:r>
            <w:r w:rsidR="00D934A3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</w:t>
            </w:r>
            <w:r w:rsidR="00D934A3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محلول </w:t>
            </w:r>
            <w:r w:rsidR="00D934A3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كلور الفضة</w:t>
            </w:r>
            <w:r w:rsidR="00D934A3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: </w:t>
            </w:r>
          </w:p>
          <w:p w:rsidR="00A53285" w:rsidRPr="00FD3B4B" w:rsidRDefault="00A53285" w:rsidP="00A53285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نضع </w:t>
            </w:r>
            <w:proofErr w:type="spellStart"/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>قيه</w:t>
            </w:r>
            <w:proofErr w:type="spellEnd"/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قطرات من </w:t>
            </w:r>
            <w:r w:rsidRPr="00765D6C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>نترات الفضة</w:t>
            </w:r>
            <w:r w:rsidRPr="00F64A94">
              <w:rPr>
                <w:rFonts w:ascii="Sakkal Majalla" w:eastAsia="Times New Roman" w:hAnsi="Sakkal Majalla" w:cs="Sakkal Majalla"/>
                <w:b/>
                <w:bCs/>
                <w:position w:val="-14"/>
                <w:sz w:val="24"/>
                <w:szCs w:val="24"/>
                <w:lang w:val="en-US" w:eastAsia="en-US"/>
              </w:rPr>
              <w:object w:dxaOrig="1840" w:dyaOrig="420">
                <v:shape id="_x0000_i1050" type="#_x0000_t75" style="width:96.7pt;height:23.65pt" o:ole="">
                  <v:imagedata r:id="rId66" o:title=""/>
                </v:shape>
                <o:OLEObject Type="Embed" ProgID="Equation.3" ShapeID="_x0000_i1050" DrawAspect="Content" ObjectID="_1777304338" r:id="rId67"/>
              </w:object>
            </w: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فنلاحظ تشكل راسب أبيض </w:t>
            </w:r>
            <w:r w:rsidRPr="00F64A94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>يسود عند تعرضه للضوء</w:t>
            </w: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دليل على وجود شوارد الكلور </w:t>
            </w:r>
            <w:r w:rsidRPr="00D16300">
              <w:rPr>
                <w:rFonts w:ascii="Sakkal Majalla" w:hAnsi="Sakkal Majalla" w:cs="Sakkal Majalla"/>
                <w:b/>
                <w:bCs/>
                <w:position w:val="-6"/>
                <w:sz w:val="28"/>
                <w:szCs w:val="28"/>
              </w:rPr>
              <w:object w:dxaOrig="400" w:dyaOrig="320">
                <v:shape id="_x0000_i1051" type="#_x0000_t75" style="width:23.65pt;height:16.1pt" o:ole="">
                  <v:imagedata r:id="rId14" o:title=""/>
                </v:shape>
                <o:OLEObject Type="Embed" ProgID="Equation.3" ShapeID="_x0000_i1051" DrawAspect="Content" ObjectID="_1777304339" r:id="rId68"/>
              </w:object>
            </w: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 </w:t>
            </w:r>
            <w:r w:rsidR="00FD3B4B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val="en-US" w:eastAsia="en-US" w:bidi="ar-DZ"/>
              </w:rPr>
              <w:t xml:space="preserve">                     </w:t>
            </w:r>
            <w:r w:rsidR="00FD3B4B" w:rsidRPr="0018167D">
              <w:rPr>
                <w:rFonts w:ascii="Sakkal Majalla" w:hAnsi="Sakkal Majalla" w:cs="Sakkal Majalla"/>
                <w:b/>
                <w:bCs/>
                <w:position w:val="-34"/>
                <w:sz w:val="28"/>
                <w:szCs w:val="28"/>
              </w:rPr>
              <w:object w:dxaOrig="2600" w:dyaOrig="800">
                <v:shape id="_x0000_i1052" type="#_x0000_t75" style="width:140.8pt;height:31.15pt" o:ole="">
                  <v:imagedata r:id="rId69" o:title=""/>
                </v:shape>
                <o:OLEObject Type="Embed" ProgID="Equation.3" ShapeID="_x0000_i1052" DrawAspect="Content" ObjectID="_1777304340" r:id="rId70"/>
              </w:object>
            </w:r>
          </w:p>
          <w:p w:rsidR="003434C6" w:rsidRPr="00FD3B4B" w:rsidRDefault="00F85CB9" w:rsidP="00FD3B4B">
            <w:pPr>
              <w:contextualSpacing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>ب/</w:t>
            </w:r>
            <w:r w:rsidR="00A274C9" w:rsidRPr="00F64A94">
              <w:rPr>
                <w:rFonts w:ascii="Sakkal Majalla" w:eastAsia="Calibri" w:hAnsi="Sakkal Majalla" w:cs="Sakkal Majalla" w:hint="cs"/>
                <w:b/>
                <w:bCs/>
                <w:color w:val="000000"/>
                <w:sz w:val="24"/>
                <w:szCs w:val="24"/>
                <w:rtl/>
                <w:lang w:val="en-US" w:eastAsia="en-US" w:bidi="ar-DZ"/>
              </w:rPr>
              <w:t xml:space="preserve">المعادلتين التصفيتين عند كل </w:t>
            </w:r>
            <w:proofErr w:type="gramStart"/>
            <w:r w:rsidR="00A274C9" w:rsidRPr="00F64A94">
              <w:rPr>
                <w:rFonts w:ascii="Sakkal Majalla" w:eastAsia="Calibri" w:hAnsi="Sakkal Majalla" w:cs="Sakkal Majalla" w:hint="cs"/>
                <w:b/>
                <w:bCs/>
                <w:color w:val="000000"/>
                <w:sz w:val="24"/>
                <w:szCs w:val="24"/>
                <w:rtl/>
                <w:lang w:val="en-US" w:eastAsia="en-US" w:bidi="ar-DZ"/>
              </w:rPr>
              <w:t>مسرى:-</w:t>
            </w:r>
            <w:proofErr w:type="gramEnd"/>
            <w:r w:rsidR="00A274C9" w:rsidRPr="00F64A94">
              <w:rPr>
                <w:rFonts w:ascii="Sakkal Majalla" w:eastAsia="Calibri" w:hAnsi="Sakkal Majalla" w:cs="Sakkal Majalla" w:hint="cs"/>
                <w:b/>
                <w:bCs/>
                <w:color w:val="000000"/>
                <w:sz w:val="24"/>
                <w:szCs w:val="24"/>
                <w:rtl/>
                <w:lang w:val="en-US" w:eastAsia="en-US" w:bidi="ar-DZ"/>
              </w:rPr>
              <w:t xml:space="preserve"> </w:t>
            </w:r>
            <w:r w:rsidR="00A274C9" w:rsidRPr="00F64A94">
              <w:rPr>
                <w:rFonts w:ascii="Sakkal Majalla" w:eastAsia="Calibri" w:hAnsi="Sakkal Majalla" w:cs="Sakkal Majalla"/>
                <w:b/>
                <w:bCs/>
                <w:color w:val="000000"/>
                <w:sz w:val="24"/>
                <w:szCs w:val="24"/>
                <w:rtl/>
                <w:lang w:eastAsia="en-US"/>
              </w:rPr>
              <w:t>عند</w:t>
            </w:r>
            <w:r w:rsidR="00A274C9" w:rsidRPr="00F64A94">
              <w:rPr>
                <w:rFonts w:ascii="Sakkal Majalla" w:eastAsia="Calibri" w:hAnsi="Sakkal Majalla" w:cs="Sakkal Majalla"/>
                <w:b/>
                <w:bCs/>
                <w:color w:val="000000"/>
                <w:sz w:val="24"/>
                <w:szCs w:val="24"/>
                <w:lang w:eastAsia="en-US"/>
              </w:rPr>
              <w:t xml:space="preserve"> </w:t>
            </w:r>
            <w:r w:rsidR="00A274C9" w:rsidRPr="00F64A94">
              <w:rPr>
                <w:rFonts w:ascii="Sakkal Majalla" w:eastAsia="Calibri" w:hAnsi="Sakkal Majalla" w:cs="Sakkal Majalla"/>
                <w:b/>
                <w:bCs/>
                <w:color w:val="000000"/>
                <w:sz w:val="24"/>
                <w:szCs w:val="24"/>
                <w:rtl/>
                <w:lang w:eastAsia="en-US"/>
              </w:rPr>
              <w:t>المهبط</w:t>
            </w:r>
            <w:r w:rsidR="00A274C9" w:rsidRPr="00F64A94">
              <w:rPr>
                <w:rFonts w:ascii="Sakkal Majalla" w:eastAsia="Calibri" w:hAnsi="Sakkal Majalla" w:cs="Sakkal Majalla" w:hint="cs"/>
                <w:b/>
                <w:bCs/>
                <w:color w:val="000000"/>
                <w:sz w:val="24"/>
                <w:szCs w:val="24"/>
                <w:rtl/>
                <w:lang w:eastAsia="en-US"/>
              </w:rPr>
              <w:t xml:space="preserve"> (-):</w:t>
            </w:r>
            <w:r w:rsidR="00A274C9" w:rsidRPr="00F64A94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 xml:space="preserve"> </w:t>
            </w:r>
            <w:r w:rsidR="00A274C9" w:rsidRPr="00F64A94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en-US" w:bidi="ar-DZ"/>
              </w:rPr>
              <w:t xml:space="preserve">             </w:t>
            </w:r>
            <w:r w:rsidR="00FD3B4B" w:rsidRPr="0018167D">
              <w:rPr>
                <w:rFonts w:ascii="Sakkal Majalla" w:hAnsi="Sakkal Majalla" w:cs="Sakkal Majalla"/>
                <w:b/>
                <w:bCs/>
                <w:position w:val="-34"/>
                <w:sz w:val="28"/>
                <w:szCs w:val="28"/>
              </w:rPr>
              <w:object w:dxaOrig="2420" w:dyaOrig="800">
                <v:shape id="_x0000_i1053" type="#_x0000_t75" style="width:131.1pt;height:33.3pt" o:ole="">
                  <v:imagedata r:id="rId71" o:title=""/>
                </v:shape>
                <o:OLEObject Type="Embed" ProgID="Equation.3" ShapeID="_x0000_i1053" DrawAspect="Content" ObjectID="_1777304341" r:id="rId72"/>
              </w:object>
            </w:r>
          </w:p>
          <w:p w:rsidR="00A274C9" w:rsidRPr="00F64A94" w:rsidRDefault="00A274C9" w:rsidP="00A274C9">
            <w:pPr>
              <w:autoSpaceDE w:val="0"/>
              <w:autoSpaceDN w:val="0"/>
              <w:adjustRightInd w:val="0"/>
              <w:ind w:left="720"/>
              <w:contextualSpacing/>
              <w:rPr>
                <w:rFonts w:ascii="Sakkal Majalla" w:eastAsia="Calibri" w:hAnsi="Sakkal Majalla" w:cs="Sakkal Majalla"/>
                <w:b/>
                <w:bCs/>
                <w:color w:val="7030A1"/>
                <w:sz w:val="24"/>
                <w:szCs w:val="24"/>
                <w:rtl/>
                <w:lang w:eastAsia="en-US" w:bidi="ar-DZ"/>
              </w:rPr>
            </w:pPr>
            <w:r w:rsidRPr="00F64A94">
              <w:rPr>
                <w:rFonts w:ascii="Sakkal Majalla" w:eastAsia="Calibri" w:hAnsi="Sakkal Majalla" w:cs="Sakkal Majalla" w:hint="cs"/>
                <w:b/>
                <w:bCs/>
                <w:color w:val="000000"/>
                <w:sz w:val="24"/>
                <w:szCs w:val="24"/>
                <w:rtl/>
                <w:lang w:eastAsia="en-US"/>
              </w:rPr>
              <w:t xml:space="preserve">                                              -</w:t>
            </w:r>
            <w:r w:rsidRPr="00F64A94">
              <w:rPr>
                <w:rFonts w:ascii="Sakkal Majalla" w:eastAsia="Calibri" w:hAnsi="Sakkal Majalla" w:cs="Sakkal Majalla"/>
                <w:b/>
                <w:bCs/>
                <w:color w:val="000000"/>
                <w:sz w:val="24"/>
                <w:szCs w:val="24"/>
                <w:rtl/>
                <w:lang w:eastAsia="en-US"/>
              </w:rPr>
              <w:t>عند</w:t>
            </w:r>
            <w:r w:rsidRPr="00F64A94">
              <w:rPr>
                <w:rFonts w:ascii="Sakkal Majalla" w:eastAsia="Calibri" w:hAnsi="Sakkal Majalla" w:cs="Sakkal Majalla"/>
                <w:b/>
                <w:bCs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F64A94">
              <w:rPr>
                <w:rFonts w:ascii="Sakkal Majalla" w:eastAsia="Calibri" w:hAnsi="Sakkal Majalla" w:cs="Sakkal Majalla"/>
                <w:b/>
                <w:bCs/>
                <w:color w:val="000000"/>
                <w:sz w:val="24"/>
                <w:szCs w:val="24"/>
                <w:rtl/>
                <w:lang w:eastAsia="en-US"/>
              </w:rPr>
              <w:t>المصعد</w:t>
            </w:r>
            <w:r w:rsidRPr="00F64A94">
              <w:rPr>
                <w:rFonts w:ascii="Sakkal Majalla" w:eastAsia="Calibri" w:hAnsi="Sakkal Majalla" w:cs="Sakkal Majalla" w:hint="cs"/>
                <w:b/>
                <w:bCs/>
                <w:color w:val="000000"/>
                <w:sz w:val="24"/>
                <w:szCs w:val="24"/>
                <w:rtl/>
                <w:lang w:eastAsia="en-US"/>
              </w:rPr>
              <w:t>(+):</w:t>
            </w:r>
            <w:r w:rsidR="0018167D" w:rsidRPr="00F64A94">
              <w:rPr>
                <w:rFonts w:ascii="Sakkal Majalla" w:eastAsia="Times New Roman" w:hAnsi="Sakkal Majalla" w:cs="Sakkal Majalla"/>
                <w:b/>
                <w:bCs/>
                <w:position w:val="-16"/>
                <w:sz w:val="24"/>
                <w:szCs w:val="24"/>
                <w:lang w:eastAsia="en-US"/>
              </w:rPr>
              <w:object w:dxaOrig="2320" w:dyaOrig="420">
                <v:shape id="_x0000_i1054" type="#_x0000_t75" style="width:113.9pt;height:22.55pt" o:ole="">
                  <v:imagedata r:id="rId73" o:title=""/>
                </v:shape>
                <o:OLEObject Type="Embed" ProgID="Equation.3" ShapeID="_x0000_i1054" DrawAspect="Content" ObjectID="_1777304342" r:id="rId74"/>
              </w:object>
            </w:r>
          </w:p>
          <w:p w:rsidR="00A274C9" w:rsidRPr="00F64A94" w:rsidRDefault="00F85CB9" w:rsidP="00A274C9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sz w:val="24"/>
                <w:szCs w:val="24"/>
                <w:rtl/>
                <w:lang w:val="en-US" w:eastAsia="en-US" w:bidi="ar-DZ"/>
              </w:rPr>
              <w:t>ج</w:t>
            </w:r>
            <w:r w:rsidR="00E65904">
              <w:rPr>
                <w:rFonts w:ascii="Sakkal Majalla" w:eastAsia="Calibri" w:hAnsi="Sakkal Majalla" w:cs="Sakkal Majalla" w:hint="cs"/>
                <w:b/>
                <w:bCs/>
                <w:color w:val="000000"/>
                <w:sz w:val="24"/>
                <w:szCs w:val="24"/>
                <w:rtl/>
                <w:lang w:val="en-US" w:eastAsia="en-US" w:bidi="ar-DZ"/>
              </w:rPr>
              <w:t>/</w:t>
            </w:r>
            <w:r w:rsidR="00A274C9" w:rsidRPr="00F64A94">
              <w:rPr>
                <w:rFonts w:ascii="Sakkal Majalla" w:eastAsia="Calibri" w:hAnsi="Sakkal Majalla" w:cs="Sakkal Majalla"/>
                <w:b/>
                <w:bCs/>
                <w:color w:val="000000"/>
                <w:sz w:val="24"/>
                <w:szCs w:val="24"/>
                <w:lang w:eastAsia="en-US"/>
              </w:rPr>
              <w:t xml:space="preserve">     </w:t>
            </w:r>
            <w:r w:rsidR="00A274C9" w:rsidRPr="00F64A94">
              <w:rPr>
                <w:rFonts w:ascii="Sakkal Majalla" w:eastAsia="Calibri" w:hAnsi="Sakkal Majalla" w:cs="Sakkal Majalla"/>
                <w:b/>
                <w:bCs/>
                <w:color w:val="000000"/>
                <w:sz w:val="24"/>
                <w:szCs w:val="24"/>
                <w:rtl/>
                <w:lang w:eastAsia="en-US"/>
              </w:rPr>
              <w:t>معادلة</w:t>
            </w:r>
            <w:r w:rsidR="00A274C9" w:rsidRPr="00F64A94">
              <w:rPr>
                <w:rFonts w:ascii="Sakkal Majalla" w:eastAsia="Calibri" w:hAnsi="Sakkal Majalla" w:cs="Sakkal Majalla"/>
                <w:b/>
                <w:bCs/>
                <w:color w:val="000000"/>
                <w:sz w:val="24"/>
                <w:szCs w:val="24"/>
                <w:lang w:eastAsia="en-US"/>
              </w:rPr>
              <w:t xml:space="preserve"> </w:t>
            </w:r>
            <w:r w:rsidR="00A274C9" w:rsidRPr="00F64A94">
              <w:rPr>
                <w:rFonts w:ascii="Sakkal Majalla" w:eastAsia="Calibri" w:hAnsi="Sakkal Majalla" w:cs="Sakkal Majalla"/>
                <w:b/>
                <w:bCs/>
                <w:color w:val="000000"/>
                <w:sz w:val="24"/>
                <w:szCs w:val="24"/>
                <w:rtl/>
                <w:lang w:eastAsia="en-US"/>
              </w:rPr>
              <w:t>التفاعل</w:t>
            </w:r>
            <w:r w:rsidR="00A274C9" w:rsidRPr="00F64A94">
              <w:rPr>
                <w:rFonts w:ascii="Sakkal Majalla" w:eastAsia="Calibri" w:hAnsi="Sakkal Majalla" w:cs="Sakkal Majalla"/>
                <w:b/>
                <w:bCs/>
                <w:color w:val="000000"/>
                <w:sz w:val="24"/>
                <w:szCs w:val="24"/>
                <w:lang w:eastAsia="en-US"/>
              </w:rPr>
              <w:t xml:space="preserve"> </w:t>
            </w:r>
            <w:r w:rsidR="00A274C9" w:rsidRPr="00F64A94">
              <w:rPr>
                <w:rFonts w:ascii="Sakkal Majalla" w:eastAsia="Calibri" w:hAnsi="Sakkal Majalla" w:cs="Sakkal Majalla"/>
                <w:b/>
                <w:bCs/>
                <w:color w:val="000000"/>
                <w:sz w:val="24"/>
                <w:szCs w:val="24"/>
                <w:rtl/>
                <w:lang w:eastAsia="en-US"/>
              </w:rPr>
              <w:t>الكيميائي الاجمالية</w:t>
            </w:r>
            <w:r w:rsidR="00A274C9" w:rsidRPr="00F64A94">
              <w:rPr>
                <w:rFonts w:ascii="Sakkal Majalla" w:eastAsia="Calibri" w:hAnsi="Sakkal Majalla" w:cs="Sakkal Majalla" w:hint="cs"/>
                <w:b/>
                <w:bCs/>
                <w:color w:val="000000"/>
                <w:sz w:val="24"/>
                <w:szCs w:val="24"/>
                <w:rtl/>
                <w:lang w:eastAsia="en-US"/>
              </w:rPr>
              <w:t>:</w:t>
            </w:r>
            <w:r w:rsidR="00D710B3" w:rsidRPr="00F64A94">
              <w:rPr>
                <w:rFonts w:ascii="Sakkal Majalla" w:eastAsia="Times New Roman" w:hAnsi="Sakkal Majalla" w:cs="Sakkal Majalla"/>
                <w:b/>
                <w:bCs/>
                <w:position w:val="-16"/>
                <w:sz w:val="24"/>
                <w:szCs w:val="24"/>
                <w:lang w:eastAsia="en-US"/>
              </w:rPr>
              <w:object w:dxaOrig="3360" w:dyaOrig="420">
                <v:shape id="_x0000_i1055" type="#_x0000_t75" style="width:164.4pt;height:22.55pt" o:ole="">
                  <v:imagedata r:id="rId75" o:title=""/>
                </v:shape>
                <o:OLEObject Type="Embed" ProgID="Equation.3" ShapeID="_x0000_i1055" DrawAspect="Content" ObjectID="_1777304343" r:id="rId76"/>
              </w:object>
            </w:r>
            <w:r w:rsidR="00A274C9" w:rsidRPr="00F64A94">
              <w:rPr>
                <w:rFonts w:ascii="Times New Roman" w:eastAsia="Calibri" w:hAnsi="Times New Roman" w:cs="Times New Roman"/>
                <w:b/>
                <w:bCs/>
                <w:color w:val="7030A1"/>
                <w:sz w:val="24"/>
                <w:szCs w:val="24"/>
                <w:lang w:eastAsia="en-US"/>
              </w:rPr>
              <w:t xml:space="preserve">   </w:t>
            </w:r>
          </w:p>
          <w:p w:rsidR="00A274C9" w:rsidRDefault="00F85CB9" w:rsidP="00A274C9">
            <w:pPr>
              <w:spacing w:after="160"/>
              <w:contextualSpacing/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4-</w:t>
            </w:r>
            <w:r w:rsidR="00705B54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بعض الاحتياطات الأمنية الواجب اتخاذها داخل مخبر الفيزياء</w:t>
            </w:r>
            <w:r w:rsidR="00705B54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 xml:space="preserve">: التهوية جيدا </w:t>
            </w:r>
            <w:r w:rsidR="00705B54"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  <w:t>–</w:t>
            </w:r>
            <w:r w:rsidR="00705B54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 xml:space="preserve">لبس القفازات </w:t>
            </w:r>
            <w:r w:rsidR="00705B54"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  <w:t>–</w:t>
            </w:r>
            <w:r w:rsidR="00705B54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 xml:space="preserve"> ارتداء النظارات</w:t>
            </w:r>
            <w:r w:rsidR="002637BA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 xml:space="preserve"> </w:t>
            </w:r>
            <w:r w:rsidR="002637BA"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  <w:t>–</w:t>
            </w:r>
            <w:r w:rsidR="002637BA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>التعامل بحذر مع المحاليل الكيميائية الخطيرة.</w:t>
            </w:r>
            <w:r w:rsidR="004F478D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 xml:space="preserve"> </w:t>
            </w:r>
            <w:r w:rsidR="00954154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>-الالتزام بالقواعد والشروط المنصوص عليها عند الدخول الى المخبر.</w:t>
            </w:r>
          </w:p>
          <w:p w:rsidR="002B2E6E" w:rsidRDefault="00705B54" w:rsidP="00634DA6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F478D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u w:val="single"/>
                <w:rtl/>
                <w:lang w:val="en-US" w:eastAsia="en-US" w:bidi="ar-DZ"/>
              </w:rPr>
              <w:t>الوضعية الثانية:</w:t>
            </w:r>
            <w:r w:rsidR="002B2E6E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u w:val="single"/>
                <w:rtl/>
                <w:lang w:val="en-US" w:eastAsia="en-US" w:bidi="ar-DZ"/>
              </w:rPr>
              <w:t xml:space="preserve"> </w:t>
            </w:r>
            <w:r w:rsidR="002B2E6E" w:rsidRPr="00F64A94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(</w:t>
            </w:r>
            <w:r w:rsidR="00634DA6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7ن</w:t>
            </w:r>
            <w:r w:rsidR="002B2E6E" w:rsidRPr="00F64A94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نقاط)</w:t>
            </w:r>
          </w:p>
          <w:p w:rsidR="009875F6" w:rsidRDefault="009875F6" w:rsidP="009875F6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  <w:proofErr w:type="gramStart"/>
            <w:r w:rsidRPr="00D16300">
              <w:rPr>
                <w:rFonts w:ascii="Cambria" w:eastAsia="Times New Roman" w:hAnsi="Cambria" w:cs="Cambria" w:hint="cs"/>
                <w:b/>
                <w:bCs/>
                <w:sz w:val="28"/>
                <w:szCs w:val="28"/>
                <w:rtl/>
                <w:lang w:bidi="ar-DZ"/>
              </w:rPr>
              <w:t>І</w:t>
            </w:r>
            <w:r w:rsidRPr="00D1630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)-</w:t>
            </w:r>
            <w:proofErr w:type="gramEnd"/>
            <w:r w:rsidRPr="00D16300">
              <w:rPr>
                <w:rFonts w:ascii="Sakkal Majalla" w:eastAsia="Times New Roman" w:hAnsi="Sakkal Majalla" w:cs="Sakkal Majalla"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1</w:t>
            </w:r>
            <w:r w:rsidR="00CA1279" w:rsidRPr="00F64A94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-</w:t>
            </w:r>
            <w:r w:rsidR="00CA1279" w:rsidRPr="00F64A94">
              <w:rPr>
                <w:rFonts w:ascii="Sakkal Majalla" w:eastAsia="Times New Roman" w:hAnsi="Sakkal Majalla" w:cs="Sakkal Majalla"/>
                <w:sz w:val="24"/>
                <w:szCs w:val="24"/>
                <w:rtl/>
                <w:lang w:bidi="ar-DZ"/>
              </w:rPr>
              <w:t xml:space="preserve">تحديد القوى المطبقة على </w:t>
            </w:r>
            <w:r w:rsidR="00CA1279">
              <w:rPr>
                <w:rFonts w:ascii="Sakkal Majalla" w:eastAsia="Times New Roman" w:hAnsi="Sakkal Majalla" w:cs="Sakkal Majalla" w:hint="cs"/>
                <w:sz w:val="24"/>
                <w:szCs w:val="24"/>
                <w:rtl/>
                <w:lang w:bidi="ar-DZ"/>
              </w:rPr>
              <w:t>الطرد</w:t>
            </w:r>
            <w:r w:rsidR="00CA1279" w:rsidRPr="00F64A94">
              <w:rPr>
                <w:rFonts w:ascii="Sakkal Majalla" w:eastAsia="Times New Roman" w:hAnsi="Sakkal Majalla" w:cs="Sakkal Majalla"/>
                <w:sz w:val="24"/>
                <w:szCs w:val="24"/>
                <w:rtl/>
                <w:lang w:bidi="ar-DZ"/>
              </w:rPr>
              <w:t xml:space="preserve"> </w:t>
            </w:r>
            <w:r w:rsidR="00CA1279" w:rsidRPr="00F64A94">
              <w:rPr>
                <w:rFonts w:ascii="Sakkal Majalla" w:eastAsia="Times New Roman" w:hAnsi="Sakkal Majalla" w:cs="Sakkal Majalla"/>
                <w:position w:val="-10"/>
                <w:sz w:val="24"/>
                <w:szCs w:val="24"/>
                <w:lang w:val="en-US" w:eastAsia="en-US"/>
              </w:rPr>
              <w:object w:dxaOrig="380" w:dyaOrig="320">
                <v:shape id="_x0000_i1056" type="#_x0000_t75" style="width:17.2pt;height:17.2pt" o:ole="">
                  <v:imagedata r:id="rId77" o:title=""/>
                </v:shape>
                <o:OLEObject Type="Embed" ProgID="Equation.3" ShapeID="_x0000_i1056" DrawAspect="Content" ObjectID="_1777304344" r:id="rId78"/>
              </w:object>
            </w:r>
            <w:r w:rsidR="00CA1279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في هذه الحالة: </w:t>
            </w:r>
            <w:r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-الثقل:  </w:t>
            </w:r>
            <w:r w:rsidRPr="00F64A94">
              <w:rPr>
                <w:rFonts w:ascii="Sakkal Majalla" w:eastAsia="Times New Roman" w:hAnsi="Sakkal Majalla" w:cs="Sakkal Majalla"/>
                <w:position w:val="-4"/>
                <w:sz w:val="24"/>
                <w:szCs w:val="24"/>
                <w:lang w:val="en-US" w:eastAsia="en-US"/>
              </w:rPr>
              <w:object w:dxaOrig="240" w:dyaOrig="320">
                <v:shape id="_x0000_i1057" type="#_x0000_t75" style="width:11.8pt;height:17.2pt" o:ole="">
                  <v:imagedata r:id="rId79" o:title=""/>
                </v:shape>
                <o:OLEObject Type="Embed" ProgID="Equation.3" ShapeID="_x0000_i1057" DrawAspect="Content" ObjectID="_1777304345" r:id="rId80"/>
              </w:object>
            </w:r>
            <w:r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.- ودافعة أرخميدس: </w:t>
            </w:r>
            <w:r w:rsidRPr="00F64A94">
              <w:rPr>
                <w:rFonts w:ascii="Sakkal Majalla" w:eastAsia="Times New Roman" w:hAnsi="Sakkal Majalla" w:cs="Sakkal Majalla"/>
                <w:position w:val="-6"/>
                <w:sz w:val="24"/>
                <w:szCs w:val="24"/>
                <w:lang w:val="en-US" w:eastAsia="en-US"/>
              </w:rPr>
              <w:object w:dxaOrig="360" w:dyaOrig="340">
                <v:shape id="_x0000_i1058" type="#_x0000_t75" style="width:17.2pt;height:18.25pt" o:ole="">
                  <v:imagedata r:id="rId81" o:title=""/>
                </v:shape>
                <o:OLEObject Type="Embed" ProgID="Equation.3" ShapeID="_x0000_i1058" DrawAspect="Content" ObjectID="_1777304346" r:id="rId82"/>
              </w:object>
            </w:r>
          </w:p>
          <w:p w:rsidR="009875F6" w:rsidRPr="00F64A94" w:rsidRDefault="009875F6" w:rsidP="009875F6">
            <w:pPr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2-</w:t>
            </w:r>
            <w:r w:rsidR="00CA1279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حساب</w:t>
            </w:r>
            <w:r w:rsidR="00CA1279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دافعة أرخميدس</w:t>
            </w:r>
            <w:r w:rsidR="00CA1279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 xml:space="preserve">: </w:t>
            </w:r>
            <w:r w:rsidR="00CA1279" w:rsidRPr="00CA1279">
              <w:rPr>
                <w:rFonts w:ascii="Sakkal Majalla" w:eastAsia="Times New Roman" w:hAnsi="Sakkal Majalla" w:cs="Sakkal Majalla"/>
                <w:position w:val="-12"/>
                <w:sz w:val="24"/>
                <w:szCs w:val="24"/>
                <w:lang w:val="en-US" w:eastAsia="en-US"/>
              </w:rPr>
              <w:object w:dxaOrig="1380" w:dyaOrig="360">
                <v:shape id="_x0000_i1059" type="#_x0000_t75" style="width:63.4pt;height:19.35pt" o:ole="">
                  <v:imagedata r:id="rId83" o:title=""/>
                </v:shape>
                <o:OLEObject Type="Embed" ProgID="Equation.3" ShapeID="_x0000_i1059" DrawAspect="Content" ObjectID="_1777304347" r:id="rId84"/>
              </w:object>
            </w:r>
            <w:r w:rsidR="00CA1279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حيث: </w:t>
            </w:r>
            <w:r w:rsidR="00CA1279" w:rsidRPr="00CA1279">
              <w:rPr>
                <w:rFonts w:ascii="Sakkal Majalla" w:eastAsia="Times New Roman" w:hAnsi="Sakkal Majalla" w:cs="Sakkal Majalla"/>
                <w:position w:val="-12"/>
                <w:sz w:val="24"/>
                <w:szCs w:val="24"/>
                <w:lang w:val="en-US" w:eastAsia="en-US"/>
              </w:rPr>
              <w:object w:dxaOrig="1280" w:dyaOrig="360">
                <v:shape id="_x0000_i1060" type="#_x0000_t75" style="width:68.8pt;height:20.4pt" o:ole="">
                  <v:imagedata r:id="rId85" o:title=""/>
                </v:shape>
                <o:OLEObject Type="Embed" ProgID="Equation.3" ShapeID="_x0000_i1060" DrawAspect="Content" ObjectID="_1777304348" r:id="rId86"/>
              </w:object>
            </w:r>
            <w:r w:rsidR="00CA1279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.و</w:t>
            </w:r>
            <w:r w:rsidR="00CA1279" w:rsidRPr="00F64A94">
              <w:rPr>
                <w:rFonts w:ascii="Sakkal Majalla" w:eastAsia="Times New Roman" w:hAnsi="Sakkal Majalla" w:cs="Sakkal Majalla"/>
                <w:position w:val="-10"/>
                <w:sz w:val="24"/>
                <w:szCs w:val="24"/>
                <w:lang w:val="en-US" w:eastAsia="en-US"/>
              </w:rPr>
              <w:object w:dxaOrig="1320" w:dyaOrig="320">
                <v:shape id="_x0000_i1061" type="#_x0000_t75" style="width:60.2pt;height:17.2pt" o:ole="">
                  <v:imagedata r:id="rId87" o:title=""/>
                </v:shape>
                <o:OLEObject Type="Embed" ProgID="Equation.3" ShapeID="_x0000_i1061" DrawAspect="Content" ObjectID="_1777304349" r:id="rId88"/>
              </w:object>
            </w:r>
            <w:r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ومنه: </w:t>
            </w:r>
            <w:r w:rsidRPr="00F64A94">
              <w:rPr>
                <w:rFonts w:ascii="Sakkal Majalla" w:eastAsia="Times New Roman" w:hAnsi="Sakkal Majalla" w:cs="Sakkal Majalla"/>
                <w:position w:val="-6"/>
                <w:sz w:val="24"/>
                <w:szCs w:val="24"/>
                <w:lang w:val="en-US" w:eastAsia="en-US"/>
              </w:rPr>
              <w:object w:dxaOrig="2100" w:dyaOrig="279">
                <v:shape id="_x0000_i1062" type="#_x0000_t75" style="width:105.3pt;height:16.1pt" o:ole="">
                  <v:imagedata r:id="rId89" o:title=""/>
                </v:shape>
                <o:OLEObject Type="Embed" ProgID="Equation.3" ShapeID="_x0000_i1062" DrawAspect="Content" ObjectID="_1777304350" r:id="rId90"/>
              </w:object>
            </w:r>
          </w:p>
          <w:p w:rsidR="00B44247" w:rsidRDefault="009875F6" w:rsidP="00B44247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</w:pPr>
            <w:r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>3-</w:t>
            </w:r>
            <w:r w:rsidR="00CA1279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استنتاج</w:t>
            </w:r>
            <w:r w:rsidR="00CA1279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ثقل الطرد</w:t>
            </w:r>
            <w:r w:rsidR="00CA1279" w:rsidRPr="00D16300">
              <w:rPr>
                <w:rFonts w:ascii="Sakkal Majalla" w:hAnsi="Sakkal Majalla" w:cs="Sakkal Majalla"/>
                <w:b/>
                <w:bCs/>
                <w:position w:val="-10"/>
                <w:sz w:val="28"/>
                <w:szCs w:val="28"/>
              </w:rPr>
              <w:object w:dxaOrig="380" w:dyaOrig="320">
                <v:shape id="_x0000_i1063" type="#_x0000_t75" style="width:17.2pt;height:16.1pt" o:ole="">
                  <v:imagedata r:id="rId91" o:title=""/>
                </v:shape>
                <o:OLEObject Type="Embed" ProgID="Equation.3" ShapeID="_x0000_i1063" DrawAspect="Content" ObjectID="_1777304351" r:id="rId92"/>
              </w:object>
            </w:r>
            <w:r w:rsidR="00CA1279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:</w:t>
            </w:r>
            <w:r w:rsidR="00D04A14">
              <w:rPr>
                <w:rFonts w:ascii="Sakkal Majalla" w:hAnsi="Sakkal Majalla" w:cs="Sakkal Majalla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="00D04A14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بما أن </w:t>
            </w:r>
            <w:r w:rsidR="00D04A14" w:rsidRPr="00F64A94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الصندوق</w:t>
            </w:r>
            <w:r w:rsidR="00D04A14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في حالة توازن</w:t>
            </w:r>
            <w:r w:rsidR="00D04A14" w:rsidRPr="00F64A94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 xml:space="preserve"> (يطفو)</w:t>
            </w:r>
            <w:r w:rsidR="00D04A14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وهو خاضع لقوتين </w:t>
            </w:r>
            <w:r w:rsidR="00B44247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فإن الشرط الثاني</w:t>
            </w:r>
            <w:r w:rsidR="00B44247" w:rsidRPr="00F64A94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 xml:space="preserve"> </w:t>
            </w:r>
            <w:r w:rsidR="00B44247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محقق ونكتب</w:t>
            </w:r>
            <w:r w:rsidR="00B44247" w:rsidRPr="00F64A94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 xml:space="preserve">: </w:t>
            </w:r>
            <w:r w:rsidR="00B44247" w:rsidRPr="00B653D1">
              <w:rPr>
                <w:rFonts w:ascii="Sakkal Majalla" w:eastAsia="Times New Roman" w:hAnsi="Sakkal Majalla" w:cs="Sakkal Majalla"/>
                <w:position w:val="-6"/>
                <w:sz w:val="24"/>
                <w:szCs w:val="24"/>
                <w:lang w:val="en-US" w:eastAsia="en-US"/>
              </w:rPr>
              <w:object w:dxaOrig="1560" w:dyaOrig="279">
                <v:shape id="_x0000_i1064" type="#_x0000_t75" style="width:1in;height:15.05pt" o:ole="">
                  <v:imagedata r:id="rId93" o:title=""/>
                </v:shape>
                <o:OLEObject Type="Embed" ProgID="Equation.3" ShapeID="_x0000_i1064" DrawAspect="Content" ObjectID="_1777304352" r:id="rId94"/>
              </w:object>
            </w:r>
          </w:p>
          <w:p w:rsidR="007436BF" w:rsidRPr="00B653D1" w:rsidRDefault="00B44247" w:rsidP="00B653D1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</w:pPr>
            <w:r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>4-</w:t>
            </w:r>
            <w:r w:rsidR="007436BF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>مميزات كل قوة: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23"/>
              <w:gridCol w:w="1990"/>
              <w:gridCol w:w="2693"/>
              <w:gridCol w:w="1701"/>
              <w:gridCol w:w="908"/>
            </w:tblGrid>
            <w:tr w:rsidR="007436BF" w:rsidRPr="00D16300" w:rsidTr="00D6385A">
              <w:trPr>
                <w:trHeight w:val="213"/>
              </w:trPr>
              <w:tc>
                <w:tcPr>
                  <w:tcW w:w="1823" w:type="dxa"/>
                </w:tcPr>
                <w:p w:rsidR="007436BF" w:rsidRPr="00D16300" w:rsidRDefault="007436BF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D1630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lastRenderedPageBreak/>
                    <w:t xml:space="preserve">رمز القوة </w:t>
                  </w:r>
                </w:p>
              </w:tc>
              <w:tc>
                <w:tcPr>
                  <w:tcW w:w="1990" w:type="dxa"/>
                </w:tcPr>
                <w:p w:rsidR="007436BF" w:rsidRPr="00D16300" w:rsidRDefault="007436BF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D1630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نقطة التأثير</w:t>
                  </w:r>
                </w:p>
              </w:tc>
              <w:tc>
                <w:tcPr>
                  <w:tcW w:w="2693" w:type="dxa"/>
                </w:tcPr>
                <w:p w:rsidR="007436BF" w:rsidRPr="00D16300" w:rsidRDefault="007436BF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D1630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الحامل</w:t>
                  </w:r>
                </w:p>
              </w:tc>
              <w:tc>
                <w:tcPr>
                  <w:tcW w:w="1701" w:type="dxa"/>
                </w:tcPr>
                <w:p w:rsidR="007436BF" w:rsidRPr="00D16300" w:rsidRDefault="007436BF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D1630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الجهة</w:t>
                  </w:r>
                </w:p>
              </w:tc>
              <w:tc>
                <w:tcPr>
                  <w:tcW w:w="908" w:type="dxa"/>
                </w:tcPr>
                <w:p w:rsidR="007436BF" w:rsidRPr="00D16300" w:rsidRDefault="007436BF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D1630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الشدة</w:t>
                  </w:r>
                </w:p>
              </w:tc>
            </w:tr>
            <w:tr w:rsidR="007436BF" w:rsidRPr="00D16300" w:rsidTr="00D6385A">
              <w:trPr>
                <w:trHeight w:val="213"/>
              </w:trPr>
              <w:tc>
                <w:tcPr>
                  <w:tcW w:w="1823" w:type="dxa"/>
                </w:tcPr>
                <w:p w:rsidR="007436BF" w:rsidRPr="00D16300" w:rsidRDefault="009B2B7C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B653D1">
                    <w:rPr>
                      <w:rFonts w:ascii="Sakkal Majalla" w:eastAsia="Times New Roman" w:hAnsi="Sakkal Majalla" w:cs="Sakkal Majalla"/>
                      <w:position w:val="-6"/>
                      <w:sz w:val="24"/>
                      <w:szCs w:val="24"/>
                      <w:lang w:val="en-US" w:eastAsia="en-US"/>
                    </w:rPr>
                    <w:object w:dxaOrig="360" w:dyaOrig="279">
                      <v:shape id="_x0000_i1065" type="#_x0000_t75" style="width:16.1pt;height:15.05pt" o:ole="">
                        <v:imagedata r:id="rId95" o:title=""/>
                      </v:shape>
                      <o:OLEObject Type="Embed" ProgID="Equation.3" ShapeID="_x0000_i1065" DrawAspect="Content" ObjectID="_1777304353" r:id="rId96"/>
                    </w:object>
                  </w:r>
                </w:p>
              </w:tc>
              <w:tc>
                <w:tcPr>
                  <w:tcW w:w="1990" w:type="dxa"/>
                </w:tcPr>
                <w:p w:rsidR="007436BF" w:rsidRPr="00D16300" w:rsidRDefault="009B2B7C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F64A94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 xml:space="preserve">مركز ثقل الجزء المغمور من </w:t>
                  </w:r>
                  <w:proofErr w:type="gramStart"/>
                  <w:r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>الطرد</w:t>
                  </w:r>
                  <w:r w:rsidRPr="00F64A94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F64A94">
                    <w:rPr>
                      <w:rFonts w:ascii="Sakkal Majalla" w:eastAsia="Times New Roman" w:hAnsi="Sakkal Majalla" w:cs="Sakkal Majalla"/>
                      <w:position w:val="-10"/>
                      <w:sz w:val="24"/>
                      <w:szCs w:val="24"/>
                      <w:lang w:val="en-US" w:eastAsia="en-US"/>
                    </w:rPr>
                    <w:object w:dxaOrig="380" w:dyaOrig="320">
                      <v:shape id="_x0000_i1066" type="#_x0000_t75" style="width:17.2pt;height:17.2pt" o:ole="">
                        <v:imagedata r:id="rId77" o:title=""/>
                      </v:shape>
                      <o:OLEObject Type="Embed" ProgID="Equation.3" ShapeID="_x0000_i1066" DrawAspect="Content" ObjectID="_1777304354" r:id="rId97"/>
                    </w:object>
                  </w:r>
                  <w:r w:rsidRPr="00F64A94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>.</w:t>
                  </w:r>
                  <w:proofErr w:type="gramEnd"/>
                </w:p>
              </w:tc>
              <w:tc>
                <w:tcPr>
                  <w:tcW w:w="2693" w:type="dxa"/>
                </w:tcPr>
                <w:p w:rsidR="007436BF" w:rsidRPr="00D16300" w:rsidRDefault="009B2B7C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F64A94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 xml:space="preserve">شاقولي مار بمركز ثقل الجزء المغمور من </w:t>
                  </w:r>
                  <w:proofErr w:type="gramStart"/>
                  <w:r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>الطرد</w:t>
                  </w:r>
                  <w:r w:rsidRPr="00F64A94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F64A94">
                    <w:rPr>
                      <w:rFonts w:ascii="Sakkal Majalla" w:eastAsia="Times New Roman" w:hAnsi="Sakkal Majalla" w:cs="Sakkal Majalla"/>
                      <w:position w:val="-10"/>
                      <w:sz w:val="24"/>
                      <w:szCs w:val="24"/>
                      <w:lang w:val="en-US" w:eastAsia="en-US"/>
                    </w:rPr>
                    <w:object w:dxaOrig="380" w:dyaOrig="320">
                      <v:shape id="_x0000_i1067" type="#_x0000_t75" style="width:17.2pt;height:17.2pt" o:ole="">
                        <v:imagedata r:id="rId77" o:title=""/>
                      </v:shape>
                      <o:OLEObject Type="Embed" ProgID="Equation.3" ShapeID="_x0000_i1067" DrawAspect="Content" ObjectID="_1777304355" r:id="rId98"/>
                    </w:object>
                  </w:r>
                  <w:r w:rsidRPr="00F64A94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>.</w:t>
                  </w:r>
                  <w:proofErr w:type="gramEnd"/>
                </w:p>
              </w:tc>
              <w:tc>
                <w:tcPr>
                  <w:tcW w:w="1701" w:type="dxa"/>
                </w:tcPr>
                <w:p w:rsidR="007436BF" w:rsidRPr="00D16300" w:rsidRDefault="009B2B7C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F64A94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 xml:space="preserve">من الأسفل الى الأعلى </w:t>
                  </w:r>
                </w:p>
              </w:tc>
              <w:tc>
                <w:tcPr>
                  <w:tcW w:w="908" w:type="dxa"/>
                </w:tcPr>
                <w:p w:rsidR="007436BF" w:rsidRPr="00D16300" w:rsidRDefault="00711686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B653D1">
                    <w:rPr>
                      <w:rFonts w:ascii="Sakkal Majalla" w:eastAsia="Times New Roman" w:hAnsi="Sakkal Majalla" w:cs="Sakkal Majalla"/>
                      <w:position w:val="-6"/>
                      <w:sz w:val="24"/>
                      <w:szCs w:val="24"/>
                      <w:lang w:val="en-US" w:eastAsia="en-US"/>
                    </w:rPr>
                    <w:object w:dxaOrig="620" w:dyaOrig="279">
                      <v:shape id="_x0000_i1068" type="#_x0000_t75" style="width:29pt;height:15.05pt" o:ole="">
                        <v:imagedata r:id="rId99" o:title=""/>
                      </v:shape>
                      <o:OLEObject Type="Embed" ProgID="Equation.3" ShapeID="_x0000_i1068" DrawAspect="Content" ObjectID="_1777304356" r:id="rId100"/>
                    </w:object>
                  </w:r>
                </w:p>
              </w:tc>
            </w:tr>
            <w:tr w:rsidR="007436BF" w:rsidRPr="00D16300" w:rsidTr="00D6385A">
              <w:trPr>
                <w:trHeight w:val="213"/>
              </w:trPr>
              <w:tc>
                <w:tcPr>
                  <w:tcW w:w="1823" w:type="dxa"/>
                </w:tcPr>
                <w:p w:rsidR="007436BF" w:rsidRPr="00D16300" w:rsidRDefault="009B2B7C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7436BF">
                    <w:rPr>
                      <w:rFonts w:ascii="Sakkal Majalla" w:eastAsia="Times New Roman" w:hAnsi="Sakkal Majalla" w:cs="Sakkal Majalla"/>
                      <w:position w:val="-4"/>
                      <w:sz w:val="24"/>
                      <w:szCs w:val="24"/>
                      <w:lang w:val="en-US" w:eastAsia="en-US"/>
                    </w:rPr>
                    <w:object w:dxaOrig="240" w:dyaOrig="260">
                      <v:shape id="_x0000_i1069" type="#_x0000_t75" style="width:17.2pt;height:20.4pt" o:ole="">
                        <v:imagedata r:id="rId101" o:title=""/>
                      </v:shape>
                      <o:OLEObject Type="Embed" ProgID="Equation.3" ShapeID="_x0000_i1069" DrawAspect="Content" ObjectID="_1777304357" r:id="rId102"/>
                    </w:object>
                  </w:r>
                </w:p>
              </w:tc>
              <w:tc>
                <w:tcPr>
                  <w:tcW w:w="1990" w:type="dxa"/>
                </w:tcPr>
                <w:p w:rsidR="007436BF" w:rsidRPr="00D16300" w:rsidRDefault="00D6385A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F64A94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 xml:space="preserve">مركز ثقل </w:t>
                  </w:r>
                  <w:proofErr w:type="gramStart"/>
                  <w:r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>الطرد</w:t>
                  </w:r>
                  <w:r w:rsidRPr="00F64A94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F64A94">
                    <w:rPr>
                      <w:rFonts w:ascii="Sakkal Majalla" w:eastAsia="Times New Roman" w:hAnsi="Sakkal Majalla" w:cs="Sakkal Majalla"/>
                      <w:position w:val="-10"/>
                      <w:sz w:val="24"/>
                      <w:szCs w:val="24"/>
                      <w:lang w:val="en-US" w:eastAsia="en-US"/>
                    </w:rPr>
                    <w:object w:dxaOrig="380" w:dyaOrig="320">
                      <v:shape id="_x0000_i1070" type="#_x0000_t75" style="width:17.2pt;height:17.2pt" o:ole="">
                        <v:imagedata r:id="rId77" o:title=""/>
                      </v:shape>
                      <o:OLEObject Type="Embed" ProgID="Equation.3" ShapeID="_x0000_i1070" DrawAspect="Content" ObjectID="_1777304358" r:id="rId103"/>
                    </w:object>
                  </w:r>
                  <w:r w:rsidRPr="00F64A94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>.</w:t>
                  </w:r>
                  <w:proofErr w:type="gramEnd"/>
                </w:p>
              </w:tc>
              <w:tc>
                <w:tcPr>
                  <w:tcW w:w="2693" w:type="dxa"/>
                </w:tcPr>
                <w:p w:rsidR="007436BF" w:rsidRPr="00D16300" w:rsidRDefault="00D6385A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F64A94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 xml:space="preserve">شاقولي مار بمركز ثقل </w:t>
                  </w:r>
                  <w:proofErr w:type="gramStart"/>
                  <w:r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>الطرد</w:t>
                  </w:r>
                  <w:r w:rsidRPr="00F64A94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Pr="00F64A94">
                    <w:rPr>
                      <w:rFonts w:ascii="Sakkal Majalla" w:eastAsia="Times New Roman" w:hAnsi="Sakkal Majalla" w:cs="Sakkal Majalla"/>
                      <w:position w:val="-10"/>
                      <w:sz w:val="24"/>
                      <w:szCs w:val="24"/>
                      <w:lang w:val="en-US" w:eastAsia="en-US"/>
                    </w:rPr>
                    <w:object w:dxaOrig="380" w:dyaOrig="320">
                      <v:shape id="_x0000_i1071" type="#_x0000_t75" style="width:17.2pt;height:17.2pt" o:ole="">
                        <v:imagedata r:id="rId77" o:title=""/>
                      </v:shape>
                      <o:OLEObject Type="Embed" ProgID="Equation.3" ShapeID="_x0000_i1071" DrawAspect="Content" ObjectID="_1777304359" r:id="rId104"/>
                    </w:object>
                  </w:r>
                  <w:r w:rsidRPr="00F64A94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>.</w:t>
                  </w:r>
                  <w:proofErr w:type="gramEnd"/>
                </w:p>
              </w:tc>
              <w:tc>
                <w:tcPr>
                  <w:tcW w:w="1701" w:type="dxa"/>
                </w:tcPr>
                <w:p w:rsidR="007436BF" w:rsidRPr="00D16300" w:rsidRDefault="00D6385A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نحو مركز الأرض</w:t>
                  </w:r>
                </w:p>
              </w:tc>
              <w:tc>
                <w:tcPr>
                  <w:tcW w:w="908" w:type="dxa"/>
                </w:tcPr>
                <w:p w:rsidR="007436BF" w:rsidRPr="00D16300" w:rsidRDefault="00D6385A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B653D1">
                    <w:rPr>
                      <w:rFonts w:ascii="Sakkal Majalla" w:eastAsia="Times New Roman" w:hAnsi="Sakkal Majalla" w:cs="Sakkal Majalla"/>
                      <w:position w:val="-6"/>
                      <w:sz w:val="24"/>
                      <w:szCs w:val="24"/>
                      <w:lang w:val="en-US" w:eastAsia="en-US"/>
                    </w:rPr>
                    <w:object w:dxaOrig="620" w:dyaOrig="279">
                      <v:shape id="_x0000_i1072" type="#_x0000_t75" style="width:29pt;height:15.05pt" o:ole="">
                        <v:imagedata r:id="rId99" o:title=""/>
                      </v:shape>
                      <o:OLEObject Type="Embed" ProgID="Equation.3" ShapeID="_x0000_i1072" DrawAspect="Content" ObjectID="_1777304360" r:id="rId105"/>
                    </w:object>
                  </w:r>
                </w:p>
              </w:tc>
            </w:tr>
          </w:tbl>
          <w:p w:rsidR="00CA1279" w:rsidRPr="00BF109E" w:rsidRDefault="003215DF" w:rsidP="00CA1279">
            <w:pPr>
              <w:rPr>
                <w:rFonts w:ascii="Sakkal Majalla" w:hAnsi="Sakkal Majalla" w:cs="Sakkal Majalla"/>
                <w:sz w:val="24"/>
                <w:szCs w:val="24"/>
                <w:rtl/>
                <w:lang w:val="en-US" w:bidi="ar-DZ"/>
              </w:rPr>
            </w:pPr>
            <w:r>
              <w:rPr>
                <w:rFonts w:ascii="Sakkal Majalla" w:eastAsia="Calibri" w:hAnsi="Sakkal Majalla" w:cs="Sakkal Majalla"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26794C59" wp14:editId="1672BA7E">
                      <wp:simplePos x="0" y="0"/>
                      <wp:positionH relativeFrom="column">
                        <wp:posOffset>-15164</wp:posOffset>
                      </wp:positionH>
                      <wp:positionV relativeFrom="paragraph">
                        <wp:posOffset>260340</wp:posOffset>
                      </wp:positionV>
                      <wp:extent cx="354841" cy="368490"/>
                      <wp:effectExtent l="0" t="0" r="26670" b="1270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4841" cy="3684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chemeClr val="bg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3215DF" w:rsidRDefault="003215DF" w:rsidP="003215DF">
                                  <w:pPr>
                                    <w:jc w:val="center"/>
                                  </w:pPr>
                                  <w:r w:rsidRPr="00F64A94">
                                    <w:rPr>
                                      <w:rFonts w:ascii="Sakkal Majalla" w:eastAsia="Times New Roman" w:hAnsi="Sakkal Majalla" w:cs="Sakkal Majalla"/>
                                      <w:position w:val="-6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object w:dxaOrig="360" w:dyaOrig="340">
                                      <v:shape id="_x0000_i1089" type="#_x0000_t75" style="width:18.25pt;height:17.2pt" o:ole="">
                                        <v:imagedata r:id="rId81" o:title=""/>
                                      </v:shape>
                                      <o:OLEObject Type="Embed" ProgID="Equation.3" ShapeID="_x0000_i1089" DrawAspect="Content" ObjectID="_1777304377" r:id="rId106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794C59" id="Rectangle 7" o:spid="_x0000_s1073" style="position:absolute;left:0;text-align:left;margin-left:-1.2pt;margin-top:20.5pt;width:27.95pt;height:2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" fillcolor="window" strokecolor="white [3212]" strokeweight="2pt">
                      <v:textbox>
                        <w:txbxContent>
                          <w:p w:rsidR="003215DF" w:rsidRDefault="003215DF" w:rsidP="003215DF">
                            <w:pPr>
                              <w:jc w:val="center"/>
                            </w:pPr>
                            <w:r w:rsidRPr="00F64A94">
                              <w:rPr>
                                <w:rFonts w:ascii="Sakkal Majalla" w:eastAsia="Times New Roman" w:hAnsi="Sakkal Majalla" w:cs="Sakkal Majalla"/>
                                <w:position w:val="-6"/>
                                <w:sz w:val="24"/>
                                <w:szCs w:val="24"/>
                                <w:lang w:val="en-US" w:eastAsia="en-US"/>
                              </w:rPr>
                              <w:object w:dxaOrig="360" w:dyaOrig="340">
                                <v:shape id="_x0000_i1091" type="#_x0000_t75" style="width:18.25pt;height:17.2pt" o:ole="">
                                  <v:imagedata r:id="rId107" o:title=""/>
                                </v:shape>
                                <o:OLEObject Type="Embed" ProgID="Equation.3" ShapeID="_x0000_i1091" DrawAspect="Content" ObjectID="_1776971800" r:id="rId110"/>
                              </w:objec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13961">
              <w:rPr>
                <w:rFonts w:ascii="Sakkal Majalla" w:hAnsi="Sakkal Majalla" w:cs="Sakkal Majalla" w:hint="cs"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58962DD0" wp14:editId="1468635A">
                      <wp:simplePos x="0" y="0"/>
                      <wp:positionH relativeFrom="column">
                        <wp:posOffset>787030</wp:posOffset>
                      </wp:positionH>
                      <wp:positionV relativeFrom="paragraph">
                        <wp:posOffset>107723</wp:posOffset>
                      </wp:positionV>
                      <wp:extent cx="13648" cy="941695"/>
                      <wp:effectExtent l="57150" t="38100" r="62865" b="11430"/>
                      <wp:wrapNone/>
                      <wp:docPr id="3395" name="Connecteur droit avec flèche 3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48" cy="94169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0EF495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395" o:spid="_x0000_s1026" type="#_x0000_t32" style="position:absolute;left:0;text-align:left;margin-left:61.95pt;margin-top:8.5pt;width:1.05pt;height:74.15pt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" strokecolor="black [3040]" strokeweight="1.5pt">
                      <v:stroke endarrow="block"/>
                    </v:shape>
                  </w:pict>
                </mc:Fallback>
              </mc:AlternateContent>
            </w:r>
            <w:r w:rsidR="00A13961">
              <w:rPr>
                <w:rFonts w:ascii="Sakkal Majalla" w:hAnsi="Sakkal Majalla" w:cs="Sakkal Majalla" w:hint="cs"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3B81E8F" wp14:editId="49790387">
                      <wp:simplePos x="0" y="0"/>
                      <wp:positionH relativeFrom="column">
                        <wp:posOffset>169223</wp:posOffset>
                      </wp:positionH>
                      <wp:positionV relativeFrom="paragraph">
                        <wp:posOffset>475890</wp:posOffset>
                      </wp:positionV>
                      <wp:extent cx="1228299" cy="805218"/>
                      <wp:effectExtent l="0" t="0" r="10160" b="13970"/>
                      <wp:wrapNone/>
                      <wp:docPr id="914" name="Rectangle 9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299" cy="80521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C2797" w:rsidRDefault="001C2797" w:rsidP="00A13961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7E617CC5" wp14:editId="7CFC8374">
                                        <wp:extent cx="887095" cy="696036"/>
                                        <wp:effectExtent l="0" t="0" r="8255" b="8890"/>
                                        <wp:docPr id="915" name="Image 9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92679" cy="7004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B81E8F" id="Rectangle 914" o:spid="_x0000_s1074" style="position:absolute;left:0;text-align:left;margin-left:13.3pt;margin-top:37.45pt;width:96.7pt;height:63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" fillcolor="white [3201]" strokecolor="white [3212]" strokeweight="2pt">
                      <v:textbox>
                        <w:txbxContent>
                          <w:p w:rsidR="001C2797" w:rsidRDefault="001C2797" w:rsidP="00A13961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E617CC5" wp14:editId="7CFC8374">
                                  <wp:extent cx="887095" cy="696036"/>
                                  <wp:effectExtent l="0" t="0" r="8255" b="8890"/>
                                  <wp:docPr id="915" name="Image 9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2679" cy="7004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6078A">
              <w:rPr>
                <w:rFonts w:ascii="Sakkal Majalla" w:hAnsi="Sakkal Majalla" w:cs="Sakkal Majalla" w:hint="cs"/>
                <w:sz w:val="24"/>
                <w:szCs w:val="24"/>
                <w:rtl/>
                <w:lang w:val="en-US" w:bidi="ar-DZ"/>
              </w:rPr>
              <w:t>5-</w:t>
            </w:r>
            <w:r w:rsidR="00BF109E">
              <w:rPr>
                <w:rFonts w:ascii="Sakkal Majalla" w:hAnsi="Sakkal Majalla" w:cs="Sakkal Majalla" w:hint="cs"/>
                <w:sz w:val="24"/>
                <w:szCs w:val="24"/>
                <w:rtl/>
                <w:lang w:val="en-US" w:bidi="ar-DZ"/>
              </w:rPr>
              <w:t xml:space="preserve">شروط توازن </w:t>
            </w:r>
            <w:proofErr w:type="gramStart"/>
            <w:r w:rsidR="00BF109E">
              <w:rPr>
                <w:rFonts w:ascii="Sakkal Majalla" w:hAnsi="Sakkal Majalla" w:cs="Sakkal Majalla" w:hint="cs"/>
                <w:sz w:val="24"/>
                <w:szCs w:val="24"/>
                <w:rtl/>
                <w:lang w:val="en-US" w:bidi="ar-DZ"/>
              </w:rPr>
              <w:t xml:space="preserve">الطرد </w:t>
            </w:r>
            <w:r w:rsidR="00BF109E" w:rsidRPr="00F64A94">
              <w:rPr>
                <w:rFonts w:ascii="Sakkal Majalla" w:eastAsia="Times New Roman" w:hAnsi="Sakkal Majalla" w:cs="Sakkal Majalla"/>
                <w:position w:val="-10"/>
                <w:sz w:val="24"/>
                <w:szCs w:val="24"/>
                <w:lang w:val="en-US" w:eastAsia="en-US"/>
              </w:rPr>
              <w:object w:dxaOrig="380" w:dyaOrig="320">
                <v:shape id="_x0000_i1073" type="#_x0000_t75" style="width:17.2pt;height:17.2pt" o:ole="">
                  <v:imagedata r:id="rId77" o:title=""/>
                </v:shape>
                <o:OLEObject Type="Embed" ProgID="Equation.3" ShapeID="_x0000_i1073" DrawAspect="Content" ObjectID="_1777304361" r:id="rId113"/>
              </w:object>
            </w:r>
            <w:r w:rsidR="00BF109E">
              <w:rPr>
                <w:rFonts w:ascii="Sakkal Majalla" w:hAnsi="Sakkal Majalla" w:cs="Sakkal Majalla" w:hint="cs"/>
                <w:sz w:val="24"/>
                <w:szCs w:val="24"/>
                <w:rtl/>
                <w:lang w:val="en-US" w:bidi="ar-DZ"/>
              </w:rPr>
              <w:t>:</w:t>
            </w:r>
            <w:proofErr w:type="gramEnd"/>
            <w:r w:rsidR="00BF109E">
              <w:rPr>
                <w:rFonts w:ascii="Sakkal Majalla" w:hAnsi="Sakkal Majalla" w:cs="Sakkal Majalla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="00BF109E" w:rsidRPr="00BF109E">
              <w:rPr>
                <w:rFonts w:ascii="Sakkal Majalla" w:hAnsi="Sakkal Majalla" w:cs="Sakkal Majalla" w:hint="cs"/>
                <w:b/>
                <w:bCs/>
                <w:sz w:val="24"/>
                <w:szCs w:val="24"/>
                <w:u w:val="single"/>
                <w:rtl/>
                <w:lang w:val="en-US" w:bidi="ar-DZ"/>
              </w:rPr>
              <w:t>الشرط الأول</w:t>
            </w:r>
            <w:r w:rsidR="00BF109E">
              <w:rPr>
                <w:rFonts w:ascii="Sakkal Majalla" w:hAnsi="Sakkal Majalla" w:cs="Sakkal Majalla" w:hint="cs"/>
                <w:sz w:val="24"/>
                <w:szCs w:val="24"/>
                <w:rtl/>
                <w:lang w:val="en-US" w:bidi="ar-DZ"/>
              </w:rPr>
              <w:t xml:space="preserve">: القوتين لهما نفس الحامل. </w:t>
            </w:r>
            <w:r w:rsidR="00BF109E" w:rsidRPr="00BF109E">
              <w:rPr>
                <w:rFonts w:ascii="Sakkal Majalla" w:hAnsi="Sakkal Majalla" w:cs="Sakkal Majalla" w:hint="cs"/>
                <w:b/>
                <w:bCs/>
                <w:sz w:val="24"/>
                <w:szCs w:val="24"/>
                <w:u w:val="single"/>
                <w:rtl/>
                <w:lang w:val="en-US" w:bidi="ar-DZ"/>
              </w:rPr>
              <w:t xml:space="preserve">الشرط الثاني: </w:t>
            </w:r>
            <w:r w:rsidR="00BF109E" w:rsidRPr="00BF109E">
              <w:rPr>
                <w:rFonts w:ascii="Sakkal Majalla" w:hAnsi="Sakkal Majalla" w:cs="Sakkal Majalla" w:hint="cs"/>
                <w:sz w:val="24"/>
                <w:szCs w:val="24"/>
                <w:rtl/>
                <w:lang w:val="en-US" w:bidi="ar-DZ"/>
              </w:rPr>
              <w:t xml:space="preserve">القوتين </w:t>
            </w:r>
            <w:r w:rsidR="00BF109E">
              <w:rPr>
                <w:rFonts w:ascii="Sakkal Majalla" w:hAnsi="Sakkal Majalla" w:cs="Sakkal Majalla" w:hint="cs"/>
                <w:sz w:val="24"/>
                <w:szCs w:val="24"/>
                <w:rtl/>
                <w:lang w:val="en-US" w:bidi="ar-DZ"/>
              </w:rPr>
              <w:t>لهما نفس الشدة ومتعاكستي</w:t>
            </w:r>
            <w:r w:rsidR="00BF109E">
              <w:rPr>
                <w:rFonts w:ascii="Sakkal Majalla" w:hAnsi="Sakkal Majalla" w:cs="Sakkal Majalla" w:hint="eastAsia"/>
                <w:sz w:val="24"/>
                <w:szCs w:val="24"/>
                <w:rtl/>
                <w:lang w:val="en-US" w:bidi="ar-DZ"/>
              </w:rPr>
              <w:t>ن</w:t>
            </w:r>
            <w:r w:rsidR="00BF109E">
              <w:rPr>
                <w:rFonts w:ascii="Sakkal Majalla" w:hAnsi="Sakkal Majalla" w:cs="Sakkal Majalla" w:hint="cs"/>
                <w:sz w:val="24"/>
                <w:szCs w:val="24"/>
                <w:rtl/>
                <w:lang w:val="en-US" w:bidi="ar-DZ"/>
              </w:rPr>
              <w:t xml:space="preserve"> في الاتجاه ونكتب: </w:t>
            </w:r>
            <w:r w:rsidR="005169D7" w:rsidRPr="00F64A94">
              <w:rPr>
                <w:rFonts w:ascii="Sakkal Majalla" w:eastAsia="Times New Roman" w:hAnsi="Sakkal Majalla" w:cs="Sakkal Majalla"/>
                <w:b/>
                <w:bCs/>
                <w:position w:val="-6"/>
                <w:sz w:val="24"/>
                <w:szCs w:val="24"/>
                <w:lang w:val="en-US" w:eastAsia="en-US"/>
              </w:rPr>
              <w:object w:dxaOrig="1120" w:dyaOrig="340">
                <v:shape id="_x0000_i1074" type="#_x0000_t75" style="width:59.1pt;height:19.35pt" o:ole="">
                  <v:imagedata r:id="rId114" o:title=""/>
                </v:shape>
                <o:OLEObject Type="Embed" ProgID="Equation.3" ShapeID="_x0000_i1074" DrawAspect="Content" ObjectID="_1777304362" r:id="rId115"/>
              </w:object>
            </w:r>
          </w:p>
          <w:p w:rsidR="005169D7" w:rsidRPr="00621D21" w:rsidRDefault="00A13961" w:rsidP="005169D7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</w:pPr>
            <w:r>
              <w:rPr>
                <w:rFonts w:ascii="Sakkal Majalla" w:eastAsia="Calibri" w:hAnsi="Sakkal Majalla" w:cs="Sakkal Majalla" w:hint="cs"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>
                      <wp:simplePos x="0" y="0"/>
                      <wp:positionH relativeFrom="column">
                        <wp:posOffset>759735</wp:posOffset>
                      </wp:positionH>
                      <wp:positionV relativeFrom="paragraph">
                        <wp:posOffset>390970</wp:posOffset>
                      </wp:positionV>
                      <wp:extent cx="0" cy="1050878"/>
                      <wp:effectExtent l="76200" t="0" r="57150" b="54610"/>
                      <wp:wrapNone/>
                      <wp:docPr id="3394" name="Connecteur droit avec flèche 33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50878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2BAF3A" id="Connecteur droit avec flèche 3394" o:spid="_x0000_s1026" type="#_x0000_t32" style="position:absolute;left:0;text-align:left;margin-left:59.8pt;margin-top:30.8pt;width:0;height:82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" strokecolor="red" strokeweight="1.5pt">
                      <v:stroke endarrow="block"/>
                    </v:shape>
                  </w:pict>
                </mc:Fallback>
              </mc:AlternateContent>
            </w:r>
            <w:r w:rsidR="00CA1279" w:rsidRPr="00F64A94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*</w:t>
            </w:r>
            <w:r w:rsidR="00CA1279" w:rsidRPr="00F64A94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u w:val="single"/>
                <w:rtl/>
                <w:lang w:eastAsia="en-US" w:bidi="ar-DZ"/>
              </w:rPr>
              <w:t>تمثيلها</w:t>
            </w:r>
            <w:r w:rsidR="00CA1279" w:rsidRPr="00F64A94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 xml:space="preserve">: </w:t>
            </w:r>
            <w:proofErr w:type="gramStart"/>
            <w:r w:rsidR="005169D7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 xml:space="preserve">لدينا:  </w:t>
            </w:r>
            <w:r w:rsidR="008A5E13" w:rsidRPr="00F64A94">
              <w:rPr>
                <w:rFonts w:ascii="Sakkal Majalla" w:eastAsia="Times New Roman" w:hAnsi="Sakkal Majalla" w:cs="Sakkal Majalla"/>
                <w:position w:val="-26"/>
                <w:sz w:val="24"/>
                <w:szCs w:val="24"/>
                <w:lang w:val="en-US" w:eastAsia="en-US"/>
              </w:rPr>
              <w:object w:dxaOrig="1340" w:dyaOrig="639">
                <v:shape id="_x0000_i1075" type="#_x0000_t75" style="width:66.65pt;height:34.4pt" o:ole="">
                  <v:imagedata r:id="rId116" o:title=""/>
                </v:shape>
                <o:OLEObject Type="Embed" ProgID="Equation.3" ShapeID="_x0000_i1075" DrawAspect="Content" ObjectID="_1777304363" r:id="rId117"/>
              </w:object>
            </w:r>
            <w:r w:rsidR="00621D21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ومنه</w:t>
            </w:r>
            <w:proofErr w:type="gramEnd"/>
            <w:r w:rsidR="00621D21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: </w:t>
            </w:r>
            <w:r w:rsidRPr="00F64A94">
              <w:rPr>
                <w:rFonts w:ascii="Sakkal Majalla" w:eastAsia="Times New Roman" w:hAnsi="Sakkal Majalla" w:cs="Sakkal Majalla"/>
                <w:position w:val="-24"/>
                <w:sz w:val="24"/>
                <w:szCs w:val="24"/>
                <w:lang w:val="en-US" w:eastAsia="en-US"/>
              </w:rPr>
              <w:object w:dxaOrig="1900" w:dyaOrig="620">
                <v:shape id="_x0000_i1076" type="#_x0000_t75" style="width:88.1pt;height:33.3pt" o:ole="">
                  <v:imagedata r:id="rId118" o:title=""/>
                </v:shape>
                <o:OLEObject Type="Embed" ProgID="Equation.3" ShapeID="_x0000_i1076" DrawAspect="Content" ObjectID="_1777304364" r:id="rId119"/>
              </w:object>
            </w:r>
            <w:r w:rsidR="007E76A6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 xml:space="preserve"> اذن: </w:t>
            </w:r>
            <w:r w:rsidRPr="00F64A94">
              <w:rPr>
                <w:rFonts w:ascii="Sakkal Majalla" w:eastAsia="Times New Roman" w:hAnsi="Sakkal Majalla" w:cs="Sakkal Majalla"/>
                <w:b/>
                <w:bCs/>
                <w:position w:val="-6"/>
                <w:sz w:val="24"/>
                <w:szCs w:val="24"/>
                <w:lang w:val="en-US" w:eastAsia="en-US"/>
              </w:rPr>
              <w:object w:dxaOrig="1440" w:dyaOrig="340">
                <v:shape id="_x0000_i1077" type="#_x0000_t75" style="width:75.2pt;height:19.35pt" o:ole="">
                  <v:imagedata r:id="rId120" o:title=""/>
                </v:shape>
                <o:OLEObject Type="Embed" ProgID="Equation.3" ShapeID="_x0000_i1077" DrawAspect="Content" ObjectID="_1777304365" r:id="rId121"/>
              </w:object>
            </w:r>
          </w:p>
          <w:p w:rsidR="009963AA" w:rsidRPr="009963AA" w:rsidRDefault="00B50951" w:rsidP="009963AA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  <w:proofErr w:type="gramStart"/>
            <w:r w:rsidRPr="00D16300">
              <w:rPr>
                <w:rFonts w:ascii="Cambria" w:eastAsia="Times New Roman" w:hAnsi="Cambria" w:cs="Cambria" w:hint="cs"/>
                <w:b/>
                <w:bCs/>
                <w:sz w:val="28"/>
                <w:szCs w:val="28"/>
                <w:rtl/>
                <w:lang w:bidi="ar-DZ"/>
              </w:rPr>
              <w:t>ІІ</w:t>
            </w:r>
            <w:r w:rsidRPr="00D1630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bidi="ar-DZ"/>
              </w:rPr>
              <w:t>)-</w:t>
            </w:r>
            <w:proofErr w:type="gramEnd"/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1-</w:t>
            </w:r>
            <w:r w:rsidR="00F46DF9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القوى المؤثرة على الطرد </w:t>
            </w:r>
            <w:r w:rsidR="00F46DF9" w:rsidRPr="00D16300">
              <w:rPr>
                <w:rFonts w:ascii="Sakkal Majalla" w:hAnsi="Sakkal Majalla" w:cs="Sakkal Majalla"/>
                <w:b/>
                <w:bCs/>
                <w:position w:val="-10"/>
                <w:sz w:val="28"/>
                <w:szCs w:val="28"/>
              </w:rPr>
              <w:object w:dxaOrig="380" w:dyaOrig="320">
                <v:shape id="_x0000_i1078" type="#_x0000_t75" style="width:17.2pt;height:16.1pt" o:ole="">
                  <v:imagedata r:id="rId22" o:title=""/>
                </v:shape>
                <o:OLEObject Type="Embed" ProgID="Equation.3" ShapeID="_x0000_i1078" DrawAspect="Content" ObjectID="_1777304366" r:id="rId122"/>
              </w:object>
            </w:r>
            <w:r w:rsidR="00F46DF9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 xml:space="preserve"> في هذه الحالة: </w:t>
            </w:r>
            <w:r w:rsidR="009963AA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فعل الخيط </w:t>
            </w:r>
            <w:r w:rsidR="009963AA" w:rsidRPr="00F64A94">
              <w:rPr>
                <w:rFonts w:ascii="Sakkal Majalla" w:eastAsia="Times New Roman" w:hAnsi="Sakkal Majalla" w:cs="Sakkal Majalla"/>
                <w:position w:val="-10"/>
                <w:sz w:val="24"/>
                <w:szCs w:val="24"/>
                <w:lang w:val="en-US" w:eastAsia="en-US"/>
              </w:rPr>
              <w:object w:dxaOrig="400" w:dyaOrig="320">
                <v:shape id="_x0000_i1079" type="#_x0000_t75" style="width:16.1pt;height:17.2pt" o:ole="">
                  <v:imagedata r:id="rId123" o:title=""/>
                </v:shape>
                <o:OLEObject Type="Embed" ProgID="Equation.3" ShapeID="_x0000_i1079" DrawAspect="Content" ObjectID="_1777304367" r:id="rId124"/>
              </w:object>
            </w:r>
            <w:r w:rsidR="009963AA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على </w:t>
            </w:r>
            <w:r w:rsidR="009963AA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 xml:space="preserve">الطرد  </w:t>
            </w:r>
            <w:r w:rsidR="009963AA" w:rsidRPr="00D16300">
              <w:rPr>
                <w:rFonts w:ascii="Sakkal Majalla" w:hAnsi="Sakkal Majalla" w:cs="Sakkal Majalla"/>
                <w:b/>
                <w:bCs/>
                <w:position w:val="-10"/>
                <w:sz w:val="28"/>
                <w:szCs w:val="28"/>
              </w:rPr>
              <w:object w:dxaOrig="380" w:dyaOrig="320">
                <v:shape id="_x0000_i1080" type="#_x0000_t75" style="width:17.2pt;height:16.1pt" o:ole="">
                  <v:imagedata r:id="rId22" o:title=""/>
                </v:shape>
                <o:OLEObject Type="Embed" ProgID="Equation.3" ShapeID="_x0000_i1080" DrawAspect="Content" ObjectID="_1777304368" r:id="rId125"/>
              </w:object>
            </w:r>
          </w:p>
          <w:p w:rsidR="009963AA" w:rsidRPr="00F06C32" w:rsidRDefault="00FD3B4B" w:rsidP="009963AA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</w:pPr>
            <w:r>
              <w:rPr>
                <w:rFonts w:ascii="Sakkal Majalla" w:eastAsia="Calibri" w:hAnsi="Sakkal Majalla" w:cs="Sakkal Majalla"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78C6D8F5" wp14:editId="7F7E2C81">
                      <wp:simplePos x="0" y="0"/>
                      <wp:positionH relativeFrom="column">
                        <wp:posOffset>2080326</wp:posOffset>
                      </wp:positionH>
                      <wp:positionV relativeFrom="paragraph">
                        <wp:posOffset>259421</wp:posOffset>
                      </wp:positionV>
                      <wp:extent cx="354841" cy="409433"/>
                      <wp:effectExtent l="0" t="0" r="17145" b="1016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4841" cy="40943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chemeClr val="bg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294B87" w:rsidRDefault="00294B87" w:rsidP="00294B87">
                                  <w:pPr>
                                    <w:jc w:val="center"/>
                                  </w:pPr>
                                  <w:r w:rsidRPr="00F64A94">
                                    <w:rPr>
                                      <w:rFonts w:ascii="Sakkal Majalla" w:eastAsia="Times New Roman" w:hAnsi="Sakkal Majalla" w:cs="Sakkal Majalla"/>
                                      <w:position w:val="-14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object w:dxaOrig="499" w:dyaOrig="420">
                                      <v:shape id="_x0000_i1090" type="#_x0000_t75" style="width:18.25pt;height:21.5pt" o:ole="">
                                        <v:imagedata r:id="rId126" o:title=""/>
                                      </v:shape>
                                      <o:OLEObject Type="Embed" ProgID="Equation.3" ShapeID="_x0000_i1090" DrawAspect="Content" ObjectID="_1777304378" r:id="rId127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C6D8F5" id="Rectangle 10" o:spid="_x0000_s1075" style="position:absolute;left:0;text-align:left;margin-left:163.8pt;margin-top:20.45pt;width:27.95pt;height:32.25pt;z-index:2517585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" fillcolor="window" strokecolor="white [3212]" strokeweight="2pt">
                      <v:textbox>
                        <w:txbxContent>
                          <w:p w:rsidR="00294B87" w:rsidRDefault="00294B87" w:rsidP="00294B87">
                            <w:pPr>
                              <w:jc w:val="center"/>
                            </w:pPr>
                            <w:r w:rsidRPr="00F64A94">
                              <w:rPr>
                                <w:rFonts w:ascii="Sakkal Majalla" w:eastAsia="Times New Roman" w:hAnsi="Sakkal Majalla" w:cs="Sakkal Majalla"/>
                                <w:position w:val="-14"/>
                                <w:sz w:val="24"/>
                                <w:szCs w:val="24"/>
                                <w:lang w:val="en-US" w:eastAsia="en-US"/>
                              </w:rPr>
                              <w:object w:dxaOrig="499" w:dyaOrig="420">
                                <v:shape id="_x0000_i1092" type="#_x0000_t75" style="width:18.25pt;height:21.5pt" o:ole="">
                                  <v:imagedata r:id="rId128" o:title=""/>
                                </v:shape>
                                <o:OLEObject Type="Embed" ProgID="Equation.3" ShapeID="_x0000_i1092" DrawAspect="Content" ObjectID="_1776971801" r:id="rId129"/>
                              </w:objec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94B87">
              <w:rPr>
                <w:rFonts w:ascii="Sakkal Majalla" w:eastAsia="Calibri" w:hAnsi="Sakkal Majalla" w:cs="Sakkal Majalla"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12B5BEA1" wp14:editId="615EDD42">
                      <wp:simplePos x="0" y="0"/>
                      <wp:positionH relativeFrom="column">
                        <wp:posOffset>1073633</wp:posOffset>
                      </wp:positionH>
                      <wp:positionV relativeFrom="paragraph">
                        <wp:posOffset>123485</wp:posOffset>
                      </wp:positionV>
                      <wp:extent cx="354841" cy="464024"/>
                      <wp:effectExtent l="0" t="0" r="17145" b="1270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4841" cy="464024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chemeClr val="bg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294B87" w:rsidRDefault="00294B87" w:rsidP="00294B87">
                                  <w:pPr>
                                    <w:jc w:val="center"/>
                                  </w:pPr>
                                  <w:r w:rsidRPr="00F06C32">
                                    <w:rPr>
                                      <w:rFonts w:ascii="Sakkal Majalla" w:eastAsia="Times New Roman" w:hAnsi="Sakkal Majalla" w:cs="Sakkal Majalla"/>
                                      <w:position w:val="-12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object w:dxaOrig="499" w:dyaOrig="400">
                                      <v:shape id="_x0000_i1091" type="#_x0000_t75" style="width:18.25pt;height:22.55pt" o:ole="">
                                        <v:imagedata r:id="rId130" o:title=""/>
                                      </v:shape>
                                      <o:OLEObject Type="Embed" ProgID="Equation.3" ShapeID="_x0000_i1091" DrawAspect="Content" ObjectID="_1777304379" r:id="rId131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B5BEA1" id="Rectangle 9" o:spid="_x0000_s1076" style="position:absolute;left:0;text-align:left;margin-left:84.55pt;margin-top:9.7pt;width:27.95pt;height:36.55pt;z-index:2517565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" fillcolor="window" strokecolor="white [3212]" strokeweight="2pt">
                      <v:textbox>
                        <w:txbxContent>
                          <w:p w:rsidR="00294B87" w:rsidRDefault="00294B87" w:rsidP="00294B87">
                            <w:pPr>
                              <w:jc w:val="center"/>
                            </w:pPr>
                            <w:r w:rsidRPr="00F06C32">
                              <w:rPr>
                                <w:rFonts w:ascii="Sakkal Majalla" w:eastAsia="Times New Roman" w:hAnsi="Sakkal Majalla" w:cs="Sakkal Majalla"/>
                                <w:position w:val="-12"/>
                                <w:sz w:val="24"/>
                                <w:szCs w:val="24"/>
                                <w:lang w:val="en-US" w:eastAsia="en-US"/>
                              </w:rPr>
                              <w:object w:dxaOrig="499" w:dyaOrig="400">
                                <v:shape id="_x0000_i1093" type="#_x0000_t75" style="width:18.25pt;height:22.55pt" o:ole="">
                                  <v:imagedata r:id="rId132" o:title=""/>
                                </v:shape>
                                <o:OLEObject Type="Embed" ProgID="Equation.3" ShapeID="_x0000_i1093" DrawAspect="Content" ObjectID="_1776971802" r:id="rId133"/>
                              </w:objec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215DF">
              <w:rPr>
                <w:rFonts w:ascii="Sakkal Majalla" w:eastAsia="Calibri" w:hAnsi="Sakkal Majalla" w:cs="Sakkal Majalla"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F5B24B7" wp14:editId="369C3DFF">
                      <wp:simplePos x="0" y="0"/>
                      <wp:positionH relativeFrom="column">
                        <wp:posOffset>90995</wp:posOffset>
                      </wp:positionH>
                      <wp:positionV relativeFrom="paragraph">
                        <wp:posOffset>259961</wp:posOffset>
                      </wp:positionV>
                      <wp:extent cx="354841" cy="368490"/>
                      <wp:effectExtent l="0" t="0" r="26670" b="1270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4841" cy="36849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215DF" w:rsidRDefault="003215DF" w:rsidP="003215DF">
                                  <w:pPr>
                                    <w:jc w:val="center"/>
                                  </w:pPr>
                                  <w:r w:rsidRPr="00F64A94">
                                    <w:rPr>
                                      <w:rFonts w:ascii="Sakkal Majalla" w:eastAsia="Times New Roman" w:hAnsi="Sakkal Majalla" w:cs="Sakkal Majalla"/>
                                      <w:position w:val="-4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object w:dxaOrig="240" w:dyaOrig="320">
                                      <v:shape id="_x0000_i1092" type="#_x0000_t75" style="width:18.25pt;height:23.65pt" o:ole="">
                                        <v:imagedata r:id="rId79" o:title=""/>
                                      </v:shape>
                                      <o:OLEObject Type="Embed" ProgID="Equation.3" ShapeID="_x0000_i1092" DrawAspect="Content" ObjectID="_1777304380" r:id="rId134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5B24B7" id="Rectangle 6" o:spid="_x0000_s1077" style="position:absolute;left:0;text-align:left;margin-left:7.15pt;margin-top:20.45pt;width:27.95pt;height:29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" fillcolor="white [3201]" strokecolor="white [3212]" strokeweight="2pt">
                      <v:textbox>
                        <w:txbxContent>
                          <w:p w:rsidR="003215DF" w:rsidRDefault="003215DF" w:rsidP="003215DF">
                            <w:pPr>
                              <w:jc w:val="center"/>
                            </w:pPr>
                            <w:r w:rsidRPr="00F64A94">
                              <w:rPr>
                                <w:rFonts w:ascii="Sakkal Majalla" w:eastAsia="Times New Roman" w:hAnsi="Sakkal Majalla" w:cs="Sakkal Majalla"/>
                                <w:position w:val="-4"/>
                                <w:sz w:val="24"/>
                                <w:szCs w:val="24"/>
                                <w:lang w:val="en-US" w:eastAsia="en-US"/>
                              </w:rPr>
                              <w:object w:dxaOrig="240" w:dyaOrig="320">
                                <v:shape id="_x0000_i1094" type="#_x0000_t75" style="width:18.25pt;height:23.65pt" o:ole="">
                                  <v:imagedata r:id="rId135" o:title=""/>
                                </v:shape>
                                <o:OLEObject Type="Embed" ProgID="Equation.3" ShapeID="_x0000_i1094" DrawAspect="Content" ObjectID="_1776971803" r:id="rId136"/>
                              </w:objec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963AA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="009963AA" w:rsidRPr="00F64A94">
              <w:rPr>
                <w:rFonts w:ascii="Sakkal Majalla" w:eastAsia="Times New Roman" w:hAnsi="Sakkal Majalla" w:cs="Sakkal Majalla"/>
                <w:position w:val="-10"/>
                <w:sz w:val="24"/>
                <w:szCs w:val="24"/>
                <w:lang w:val="en-US" w:eastAsia="en-US"/>
              </w:rPr>
              <w:object w:dxaOrig="380" w:dyaOrig="320">
                <v:shape id="_x0000_i1081" type="#_x0000_t75" style="width:17.2pt;height:17.2pt" o:ole="">
                  <v:imagedata r:id="rId77" o:title=""/>
                </v:shape>
                <o:OLEObject Type="Embed" ProgID="Equation.3" ShapeID="_x0000_i1081" DrawAspect="Content" ObjectID="_1777304369" r:id="rId137"/>
              </w:object>
            </w:r>
            <w:r w:rsidR="009963AA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:</w:t>
            </w:r>
            <w:r w:rsidR="009963AA" w:rsidRPr="00F64A94">
              <w:rPr>
                <w:rFonts w:ascii="Sakkal Majalla" w:eastAsia="Times New Roman" w:hAnsi="Sakkal Majalla" w:cs="Sakkal Majalla"/>
                <w:position w:val="-14"/>
                <w:sz w:val="24"/>
                <w:szCs w:val="24"/>
                <w:lang w:val="en-US" w:eastAsia="en-US"/>
              </w:rPr>
              <w:object w:dxaOrig="499" w:dyaOrig="420">
                <v:shape id="_x0000_i1082" type="#_x0000_t75" style="width:22.55pt;height:23.65pt" o:ole="">
                  <v:imagedata r:id="rId126" o:title=""/>
                </v:shape>
                <o:OLEObject Type="Embed" ProgID="Equation.3" ShapeID="_x0000_i1082" DrawAspect="Content" ObjectID="_1777304370" r:id="rId138"/>
              </w:object>
            </w:r>
            <w:r w:rsidR="009963AA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. -</w:t>
            </w:r>
            <w:proofErr w:type="gramStart"/>
            <w:r w:rsidR="009963AA" w:rsidRPr="00F64A94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الثقل:  </w:t>
            </w:r>
            <w:r w:rsidR="009963AA" w:rsidRPr="00F64A94">
              <w:rPr>
                <w:rFonts w:ascii="Sakkal Majalla" w:eastAsia="Times New Roman" w:hAnsi="Sakkal Majalla" w:cs="Sakkal Majalla"/>
                <w:position w:val="-4"/>
                <w:sz w:val="24"/>
                <w:szCs w:val="24"/>
                <w:lang w:val="en-US" w:eastAsia="en-US"/>
              </w:rPr>
              <w:object w:dxaOrig="240" w:dyaOrig="320">
                <v:shape id="_x0000_i1083" type="#_x0000_t75" style="width:11.8pt;height:17.2pt" o:ole="">
                  <v:imagedata r:id="rId79" o:title=""/>
                </v:shape>
                <o:OLEObject Type="Embed" ProgID="Equation.3" ShapeID="_x0000_i1083" DrawAspect="Content" ObjectID="_1777304371" r:id="rId139"/>
              </w:object>
            </w:r>
            <w:r w:rsidR="009963AA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،</w:t>
            </w:r>
            <w:proofErr w:type="gramEnd"/>
            <w:r w:rsidR="009963AA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 xml:space="preserve"> رد فعل اللوحة الملساء المائلة </w:t>
            </w:r>
            <w:r w:rsidR="00547036" w:rsidRPr="00D16300">
              <w:rPr>
                <w:rFonts w:ascii="Sakkal Majalla" w:hAnsi="Sakkal Majalla" w:cs="Sakkal Majalla"/>
                <w:b/>
                <w:bCs/>
                <w:position w:val="-10"/>
                <w:sz w:val="28"/>
                <w:szCs w:val="28"/>
              </w:rPr>
              <w:object w:dxaOrig="420" w:dyaOrig="320">
                <v:shape id="_x0000_i1084" type="#_x0000_t75" style="width:19.35pt;height:16.1pt" o:ole="">
                  <v:imagedata r:id="rId140" o:title=""/>
                </v:shape>
                <o:OLEObject Type="Embed" ProgID="Equation.3" ShapeID="_x0000_i1084" DrawAspect="Content" ObjectID="_1777304372" r:id="rId141"/>
              </w:object>
            </w:r>
            <w:r w:rsidR="009963AA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 xml:space="preserve">على الطرد </w:t>
            </w:r>
            <w:r w:rsidR="009963AA" w:rsidRPr="00D16300">
              <w:rPr>
                <w:rFonts w:ascii="Sakkal Majalla" w:hAnsi="Sakkal Majalla" w:cs="Sakkal Majalla"/>
                <w:b/>
                <w:bCs/>
                <w:position w:val="-10"/>
                <w:sz w:val="28"/>
                <w:szCs w:val="28"/>
              </w:rPr>
              <w:object w:dxaOrig="380" w:dyaOrig="320">
                <v:shape id="_x0000_i1085" type="#_x0000_t75" style="width:17.2pt;height:16.1pt" o:ole="">
                  <v:imagedata r:id="rId22" o:title=""/>
                </v:shape>
                <o:OLEObject Type="Embed" ProgID="Equation.3" ShapeID="_x0000_i1085" DrawAspect="Content" ObjectID="_1777304373" r:id="rId142"/>
              </w:object>
            </w:r>
            <w:r w:rsidR="00F06C32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 xml:space="preserve">: </w:t>
            </w:r>
            <w:r w:rsidR="00547036" w:rsidRPr="00F06C32">
              <w:rPr>
                <w:rFonts w:ascii="Sakkal Majalla" w:eastAsia="Times New Roman" w:hAnsi="Sakkal Majalla" w:cs="Sakkal Majalla"/>
                <w:position w:val="-12"/>
                <w:sz w:val="24"/>
                <w:szCs w:val="24"/>
                <w:lang w:val="en-US" w:eastAsia="en-US"/>
              </w:rPr>
              <w:object w:dxaOrig="499" w:dyaOrig="400">
                <v:shape id="_x0000_i1086" type="#_x0000_t75" style="width:22.55pt;height:22.55pt" o:ole="">
                  <v:imagedata r:id="rId132" o:title=""/>
                </v:shape>
                <o:OLEObject Type="Embed" ProgID="Equation.3" ShapeID="_x0000_i1086" DrawAspect="Content" ObjectID="_1777304374" r:id="rId143"/>
              </w:object>
            </w:r>
          </w:p>
          <w:p w:rsidR="00F46DF9" w:rsidRDefault="00547036" w:rsidP="00705B54">
            <w:pPr>
              <w:spacing w:after="160"/>
              <w:ind w:left="-76"/>
              <w:contextualSpacing/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5FDCBA7" wp14:editId="647A989D">
                      <wp:simplePos x="0" y="0"/>
                      <wp:positionH relativeFrom="column">
                        <wp:posOffset>964451</wp:posOffset>
                      </wp:positionH>
                      <wp:positionV relativeFrom="paragraph">
                        <wp:posOffset>36422</wp:posOffset>
                      </wp:positionV>
                      <wp:extent cx="1596788" cy="1187356"/>
                      <wp:effectExtent l="0" t="0" r="22860" b="13335"/>
                      <wp:wrapNone/>
                      <wp:docPr id="916" name="Rectangle 9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6788" cy="1187356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C2797" w:rsidRDefault="001C2797" w:rsidP="00547036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46E570FC" wp14:editId="6B2C3F4C">
                                        <wp:extent cx="1514475" cy="1064525"/>
                                        <wp:effectExtent l="0" t="0" r="0" b="2540"/>
                                        <wp:docPr id="927" name="Image 9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4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2522" cy="10701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FDCBA7" id="Rectangle 916" o:spid="_x0000_s1078" style="position:absolute;left:0;text-align:left;margin-left:75.95pt;margin-top:2.85pt;width:125.75pt;height:93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" fillcolor="white [3201]" strokecolor="white [3212]" strokeweight="2pt">
                      <v:textbox>
                        <w:txbxContent>
                          <w:p w:rsidR="001C2797" w:rsidRDefault="001C2797" w:rsidP="0054703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6E570FC" wp14:editId="6B2C3F4C">
                                  <wp:extent cx="1514475" cy="1064525"/>
                                  <wp:effectExtent l="0" t="0" r="0" b="2540"/>
                                  <wp:docPr id="927" name="Image 9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2522" cy="10701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D3B4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2-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تمثيل</w:t>
            </w: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هذه القوى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على </w:t>
            </w:r>
            <w:proofErr w:type="gramStart"/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الطرد </w:t>
            </w:r>
            <w:r w:rsidRPr="00D16300">
              <w:rPr>
                <w:rFonts w:ascii="Sakkal Majalla" w:hAnsi="Sakkal Majalla" w:cs="Sakkal Majalla"/>
                <w:b/>
                <w:bCs/>
                <w:position w:val="-10"/>
                <w:sz w:val="28"/>
                <w:szCs w:val="28"/>
              </w:rPr>
              <w:object w:dxaOrig="380" w:dyaOrig="320">
                <v:shape id="_x0000_i1087" type="#_x0000_t75" style="width:17.2pt;height:16.1pt" o:ole="">
                  <v:imagedata r:id="rId22" o:title=""/>
                </v:shape>
                <o:OLEObject Type="Embed" ProgID="Equation.3" ShapeID="_x0000_i1087" DrawAspect="Content" ObjectID="_1777304375" r:id="rId146"/>
              </w:object>
            </w: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بشكل</w:t>
            </w:r>
            <w:proofErr w:type="gramEnd"/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كيفي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</w:t>
            </w:r>
          </w:p>
          <w:p w:rsidR="001C2797" w:rsidRDefault="001C2797" w:rsidP="001C2797">
            <w:pPr>
              <w:spacing w:after="160"/>
              <w:ind w:left="-76"/>
              <w:contextualSpacing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34486B6" wp14:editId="76F0A0FF">
                      <wp:simplePos x="0" y="0"/>
                      <wp:positionH relativeFrom="column">
                        <wp:posOffset>1411595</wp:posOffset>
                      </wp:positionH>
                      <wp:positionV relativeFrom="paragraph">
                        <wp:posOffset>118204</wp:posOffset>
                      </wp:positionV>
                      <wp:extent cx="327546" cy="627797"/>
                      <wp:effectExtent l="38100" t="38100" r="34925" b="20320"/>
                      <wp:wrapNone/>
                      <wp:docPr id="3399" name="Connecteur droit avec flèche 33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27546" cy="627797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00B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7140F0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399" o:spid="_x0000_s1026" type="#_x0000_t32" style="position:absolute;left:0;text-align:left;margin-left:111.15pt;margin-top:9.3pt;width:25.8pt;height:49.45pt;flip:x 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" strokecolor="#00b050" strokeweight="2.25pt">
                      <v:stroke endarrow="block"/>
                    </v:shape>
                  </w:pict>
                </mc:Fallback>
              </mc:AlternateContent>
            </w:r>
            <w:r>
              <w:rPr>
                <w:rFonts w:ascii="Sakkal Majalla" w:eastAsia="Calibri" w:hAnsi="Sakkal Majalla" w:cs="Sakkal Majalla"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85D4F47" wp14:editId="7EB70BEA">
                      <wp:simplePos x="0" y="0"/>
                      <wp:positionH relativeFrom="column">
                        <wp:posOffset>1889125</wp:posOffset>
                      </wp:positionH>
                      <wp:positionV relativeFrom="paragraph">
                        <wp:posOffset>131852</wp:posOffset>
                      </wp:positionV>
                      <wp:extent cx="327546" cy="300251"/>
                      <wp:effectExtent l="19050" t="38100" r="53975" b="24130"/>
                      <wp:wrapNone/>
                      <wp:docPr id="3397" name="Connecteur droit avec flèche 33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7546" cy="300251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6368DB" id="Connecteur droit avec flèche 3397" o:spid="_x0000_s1026" type="#_x0000_t32" style="position:absolute;left:0;text-align:left;margin-left:148.75pt;margin-top:10.4pt;width:25.8pt;height:23.65pt;flip: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" strokecolor="red" strokeweight="2.25pt">
                      <v:stroke endarrow="block"/>
                    </v:shape>
                  </w:pict>
                </mc:Fallback>
              </mc:AlternateContent>
            </w:r>
            <w:r w:rsidR="00FD3B4B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3-</w:t>
            </w: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شروط توازن الطرد </w:t>
            </w:r>
            <w:r w:rsidRPr="00D16300">
              <w:rPr>
                <w:rFonts w:ascii="Sakkal Majalla" w:hAnsi="Sakkal Majalla" w:cs="Sakkal Majalla"/>
                <w:b/>
                <w:bCs/>
                <w:position w:val="-10"/>
                <w:sz w:val="28"/>
                <w:szCs w:val="28"/>
              </w:rPr>
              <w:object w:dxaOrig="380" w:dyaOrig="320">
                <v:shape id="_x0000_i1088" type="#_x0000_t75" style="width:17.2pt;height:16.1pt" o:ole="">
                  <v:imagedata r:id="rId22" o:title=""/>
                </v:shape>
                <o:OLEObject Type="Embed" ProgID="Equation.3" ShapeID="_x0000_i1088" DrawAspect="Content" ObjectID="_1777304376" r:id="rId147"/>
              </w:object>
            </w:r>
            <w:r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في هذه الحالة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: </w:t>
            </w:r>
            <w:r w:rsidRPr="00FD3B4B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الشرط الأول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: حوامل </w:t>
            </w:r>
          </w:p>
          <w:p w:rsidR="00547036" w:rsidRDefault="001C2797" w:rsidP="001C2797">
            <w:pPr>
              <w:spacing w:after="160"/>
              <w:ind w:left="-76"/>
              <w:contextualSpacing/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القوى الثلاثة تتلاقى في نقطة واحدة. </w:t>
            </w:r>
            <w:r w:rsidRPr="00FD3B4B">
              <w:rPr>
                <w:rFonts w:ascii="Sakkal Majalla" w:hAnsi="Sakkal Majalla" w:cs="Sakkal Majalla" w:hint="cs"/>
                <w:sz w:val="28"/>
                <w:szCs w:val="28"/>
                <w:u w:val="single"/>
                <w:rtl/>
                <w:lang w:bidi="ar-DZ"/>
              </w:rPr>
              <w:t>الشرط الثاني: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المجموع </w:t>
            </w:r>
          </w:p>
          <w:p w:rsidR="00547036" w:rsidRDefault="00294B87" w:rsidP="00705B54">
            <w:pPr>
              <w:spacing w:after="160"/>
              <w:ind w:left="-76"/>
              <w:contextualSpacing/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</w:pPr>
            <w:r>
              <w:rPr>
                <w:rFonts w:ascii="Sakkal Majalla" w:eastAsia="Calibri" w:hAnsi="Sakkal Majalla" w:cs="Sakkal Majalla"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106D9E75" wp14:editId="5864989D">
                      <wp:simplePos x="0" y="0"/>
                      <wp:positionH relativeFrom="column">
                        <wp:posOffset>1626216</wp:posOffset>
                      </wp:positionH>
                      <wp:positionV relativeFrom="paragraph">
                        <wp:posOffset>79365</wp:posOffset>
                      </wp:positionV>
                      <wp:extent cx="27296" cy="1044000"/>
                      <wp:effectExtent l="57150" t="19050" r="68580" b="41910"/>
                      <wp:wrapNone/>
                      <wp:docPr id="3396" name="Connecteur droit avec flèche 33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296" cy="104400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A97B9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396" o:spid="_x0000_s1026" type="#_x0000_t32" style="position:absolute;left:0;text-align:left;margin-left:128.05pt;margin-top:6.25pt;width:2.15pt;height:82.2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" strokecolor="black [3040]" strokeweight="2.25pt">
                      <v:stroke endarrow="block"/>
                    </v:shape>
                  </w:pict>
                </mc:Fallback>
              </mc:AlternateContent>
            </w:r>
            <w:r w:rsidR="001C2797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الشعاعي</w:t>
            </w:r>
            <w:r w:rsidR="00D1660C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للقوى الثلاث تساوي الشعاع المعدوم:</w:t>
            </w:r>
            <w:r w:rsidR="001C2797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 </w:t>
            </w:r>
            <w:r w:rsidR="001C2797" w:rsidRPr="00D163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</w:t>
            </w:r>
          </w:p>
          <w:p w:rsidR="00B72211" w:rsidRPr="00187861" w:rsidRDefault="00294B87" w:rsidP="0012656A">
            <w:pPr>
              <w:spacing w:after="160"/>
              <w:rPr>
                <w:rFonts w:eastAsiaTheme="minorHAnsi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132872F2" wp14:editId="11CE6058">
                      <wp:simplePos x="0" y="0"/>
                      <wp:positionH relativeFrom="column">
                        <wp:posOffset>1117695</wp:posOffset>
                      </wp:positionH>
                      <wp:positionV relativeFrom="paragraph">
                        <wp:posOffset>10444</wp:posOffset>
                      </wp:positionV>
                      <wp:extent cx="354841" cy="368490"/>
                      <wp:effectExtent l="0" t="0" r="26670" b="1270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4841" cy="3684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chemeClr val="bg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294B87" w:rsidRDefault="00294B87" w:rsidP="00294B87">
                                  <w:pPr>
                                    <w:jc w:val="center"/>
                                  </w:pPr>
                                  <w:r w:rsidRPr="00F64A94">
                                    <w:rPr>
                                      <w:rFonts w:ascii="Sakkal Majalla" w:eastAsia="Times New Roman" w:hAnsi="Sakkal Majalla" w:cs="Sakkal Majalla"/>
                                      <w:position w:val="-4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object w:dxaOrig="240" w:dyaOrig="320">
                                      <v:shape id="_x0000_i1093" type="#_x0000_t75" style="width:18.25pt;height:23.65pt" o:ole="">
                                        <v:imagedata r:id="rId79" o:title=""/>
                                      </v:shape>
                                      <o:OLEObject Type="Embed" ProgID="Equation.3" ShapeID="_x0000_i1093" DrawAspect="Content" ObjectID="_1777304381" r:id="rId148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2872F2" id="Rectangle 8" o:spid="_x0000_s1079" style="position:absolute;left:0;text-align:left;margin-left:88pt;margin-top:.8pt;width:27.95pt;height:2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" fillcolor="window" strokecolor="white [3212]" strokeweight="2pt">
                      <v:textbox>
                        <w:txbxContent>
                          <w:p w:rsidR="00294B87" w:rsidRDefault="00294B87" w:rsidP="00294B87">
                            <w:pPr>
                              <w:jc w:val="center"/>
                            </w:pPr>
                            <w:r w:rsidRPr="00F64A94">
                              <w:rPr>
                                <w:rFonts w:ascii="Sakkal Majalla" w:eastAsia="Times New Roman" w:hAnsi="Sakkal Majalla" w:cs="Sakkal Majalla"/>
                                <w:position w:val="-4"/>
                                <w:sz w:val="24"/>
                                <w:szCs w:val="24"/>
                                <w:lang w:val="en-US" w:eastAsia="en-US"/>
                              </w:rPr>
                              <w:object w:dxaOrig="240" w:dyaOrig="320">
                                <v:shape id="_x0000_i1095" type="#_x0000_t75" style="width:18.25pt;height:23.65pt" o:ole="">
                                  <v:imagedata r:id="rId135" o:title=""/>
                                </v:shape>
                                <o:OLEObject Type="Embed" ProgID="Equation.3" ShapeID="_x0000_i1095" DrawAspect="Content" ObjectID="_1776971804" r:id="rId149"/>
                              </w:objec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72211" w:rsidRPr="00187861">
              <w:rPr>
                <w:rFonts w:eastAsiaTheme="minorHAnsi" w:hint="cs"/>
                <w:sz w:val="24"/>
                <w:szCs w:val="24"/>
                <w:u w:val="single"/>
                <w:rtl/>
                <w:lang w:eastAsia="en-US" w:bidi="ar-DZ"/>
              </w:rPr>
              <w:t xml:space="preserve">شبكة تقييم الوضعية </w:t>
            </w:r>
            <w:proofErr w:type="spellStart"/>
            <w:r w:rsidR="00B72211" w:rsidRPr="00187861">
              <w:rPr>
                <w:rFonts w:eastAsiaTheme="minorHAnsi" w:hint="cs"/>
                <w:sz w:val="24"/>
                <w:szCs w:val="24"/>
                <w:u w:val="single"/>
                <w:rtl/>
                <w:lang w:eastAsia="en-US" w:bidi="ar-DZ"/>
              </w:rPr>
              <w:t>الإدماجية</w:t>
            </w:r>
            <w:proofErr w:type="spellEnd"/>
            <w:r w:rsidR="00B72211" w:rsidRPr="00187861">
              <w:rPr>
                <w:rFonts w:eastAsiaTheme="minorHAnsi" w:hint="cs"/>
                <w:sz w:val="24"/>
                <w:szCs w:val="24"/>
                <w:rtl/>
                <w:lang w:eastAsia="en-US" w:bidi="ar-DZ"/>
              </w:rPr>
              <w:t>:</w:t>
            </w:r>
            <w:r w:rsidR="00B72211" w:rsidRPr="00433AC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(</w:t>
            </w:r>
            <w:r w:rsidR="0012656A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6.5ن</w:t>
            </w:r>
            <w:r w:rsidR="00B72211" w:rsidRPr="00433AC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نقاط)</w:t>
            </w:r>
          </w:p>
          <w:tbl>
            <w:tblPr>
              <w:tblStyle w:val="Grilledutableau"/>
              <w:bidiVisual/>
              <w:tblW w:w="8789" w:type="dxa"/>
              <w:tblLayout w:type="fixed"/>
              <w:tblLook w:val="04A0" w:firstRow="1" w:lastRow="0" w:firstColumn="1" w:lastColumn="0" w:noHBand="0" w:noVBand="1"/>
            </w:tblPr>
            <w:tblGrid>
              <w:gridCol w:w="794"/>
              <w:gridCol w:w="567"/>
              <w:gridCol w:w="7428"/>
            </w:tblGrid>
            <w:tr w:rsidR="00B72211" w:rsidRPr="00714F40" w:rsidTr="006854CE">
              <w:trPr>
                <w:trHeight w:val="614"/>
              </w:trPr>
              <w:tc>
                <w:tcPr>
                  <w:tcW w:w="794" w:type="dxa"/>
                  <w:vMerge/>
                  <w:vAlign w:val="center"/>
                </w:tcPr>
                <w:p w:rsidR="00B72211" w:rsidRPr="00692862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</w:pPr>
                  <w:r w:rsidRPr="00692862">
                    <w:rPr>
                      <w:rFonts w:ascii="Sakkal Majalla" w:eastAsiaTheme="minorHAnsi" w:hAnsi="Sakkal Majalla" w:cs="Sakkal Majalla"/>
                      <w:sz w:val="16"/>
                      <w:szCs w:val="16"/>
                      <w:rtl/>
                      <w:lang w:eastAsia="en-US" w:bidi="ar-DZ"/>
                    </w:rPr>
                    <w:t>المعايير</w:t>
                  </w:r>
                </w:p>
              </w:tc>
              <w:tc>
                <w:tcPr>
                  <w:tcW w:w="567" w:type="dxa"/>
                  <w:vMerge/>
                  <w:vAlign w:val="center"/>
                </w:tcPr>
                <w:p w:rsidR="00B72211" w:rsidRPr="00692862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</w:pPr>
                  <w:r w:rsidRPr="00692862">
                    <w:rPr>
                      <w:rFonts w:ascii="Sakkal Majalla" w:eastAsiaTheme="minorHAnsi" w:hAnsi="Sakkal Majalla" w:cs="Sakkal Majalla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  <w:t>الأسئلة</w:t>
                  </w:r>
                </w:p>
              </w:tc>
              <w:tc>
                <w:tcPr>
                  <w:tcW w:w="7428" w:type="dxa"/>
                  <w:vMerge/>
                  <w:vAlign w:val="center"/>
                </w:tcPr>
                <w:p w:rsidR="00B72211" w:rsidRPr="002522A3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20"/>
                      <w:szCs w:val="20"/>
                      <w:rtl/>
                      <w:lang w:eastAsia="en-US" w:bidi="ar-DZ"/>
                    </w:rPr>
                  </w:pPr>
                  <w:r w:rsidRPr="002522A3">
                    <w:rPr>
                      <w:rFonts w:ascii="Sakkal Majalla" w:eastAsiaTheme="minorHAnsi" w:hAnsi="Sakkal Majalla" w:cs="Sakkal Majalla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المؤشرات</w:t>
                  </w:r>
                </w:p>
              </w:tc>
            </w:tr>
            <w:tr w:rsidR="00B72211" w:rsidRPr="00714F40" w:rsidTr="00FD3B4B">
              <w:trPr>
                <w:trHeight w:val="1190"/>
              </w:trPr>
              <w:tc>
                <w:tcPr>
                  <w:tcW w:w="794" w:type="dxa"/>
                  <w:vAlign w:val="center"/>
                </w:tcPr>
                <w:p w:rsidR="00B72211" w:rsidRPr="00692862" w:rsidRDefault="005E7B9D" w:rsidP="00255444">
                  <w:pPr>
                    <w:framePr w:hSpace="141" w:wrap="around" w:vAnchor="text" w:hAnchor="margin" w:xAlign="center" w:y="98"/>
                    <w:tabs>
                      <w:tab w:val="left" w:pos="1492"/>
                      <w:tab w:val="center" w:pos="4399"/>
                    </w:tabs>
                    <w:spacing w:line="360" w:lineRule="auto"/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</w:pPr>
                  <w:r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  <w:tab/>
                  </w:r>
                  <w:r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  <w:tab/>
                  </w:r>
                  <w:r w:rsidR="00B72211" w:rsidRPr="00692862"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  <w:t>الترجمة السليمة للوضعية</w:t>
                  </w:r>
                </w:p>
              </w:tc>
              <w:tc>
                <w:tcPr>
                  <w:tcW w:w="567" w:type="dxa"/>
                  <w:vAlign w:val="center"/>
                </w:tcPr>
                <w:p w:rsidR="00B72211" w:rsidRPr="00692862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  <w:r w:rsidRPr="00692862"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  <w:t>س1</w:t>
                  </w:r>
                </w:p>
                <w:p w:rsidR="00B72211" w:rsidRPr="00692862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  <w:r w:rsidRPr="00692862"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  <w:t>س2</w:t>
                  </w:r>
                  <w:r w:rsidR="005E7B9D">
                    <w:rPr>
                      <w:rFonts w:eastAsiaTheme="minorHAnsi" w:hint="cs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  <w:t xml:space="preserve"> أ</w:t>
                  </w:r>
                </w:p>
                <w:p w:rsidR="00B72211" w:rsidRPr="00692862" w:rsidRDefault="005E7B9D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  <w:r>
                    <w:rPr>
                      <w:rFonts w:eastAsiaTheme="minorHAnsi" w:hint="cs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  <w:t>ب</w:t>
                  </w:r>
                </w:p>
                <w:p w:rsidR="00B72211" w:rsidRPr="00692862" w:rsidRDefault="005E7B9D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  <w:r>
                    <w:rPr>
                      <w:rFonts w:eastAsiaTheme="minorHAnsi" w:hint="cs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  <w:t>ج</w:t>
                  </w:r>
                </w:p>
              </w:tc>
              <w:tc>
                <w:tcPr>
                  <w:tcW w:w="7428" w:type="dxa"/>
                </w:tcPr>
                <w:p w:rsidR="00B72211" w:rsidRDefault="00B72211" w:rsidP="00255444">
                  <w:pPr>
                    <w:framePr w:hSpace="141" w:wrap="around" w:vAnchor="text" w:hAnchor="margin" w:xAlign="center" w:y="98"/>
                    <w:rPr>
                      <w:rFonts w:eastAsiaTheme="minorHAnsi"/>
                      <w:rtl/>
                      <w:lang w:eastAsia="en-US" w:bidi="ar-DZ"/>
                    </w:rPr>
                  </w:pPr>
                  <w:r w:rsidRPr="009E115C">
                    <w:rPr>
                      <w:rFonts w:eastAsiaTheme="minorHAnsi" w:hint="cs"/>
                      <w:rtl/>
                      <w:lang w:eastAsia="en-US" w:bidi="ar-DZ"/>
                    </w:rPr>
                    <w:t>-</w:t>
                  </w:r>
                  <w:r>
                    <w:rPr>
                      <w:rFonts w:eastAsiaTheme="minorHAnsi" w:hint="cs"/>
                      <w:rtl/>
                      <w:lang w:eastAsia="en-US" w:bidi="ar-DZ"/>
                    </w:rPr>
                    <w:t xml:space="preserve"> </w:t>
                  </w:r>
                  <w:proofErr w:type="spellStart"/>
                  <w:r w:rsidR="005E7B9D">
                    <w:rPr>
                      <w:rFonts w:eastAsiaTheme="minorHAnsi" w:hint="cs"/>
                      <w:rtl/>
                      <w:lang w:eastAsia="en-US" w:bidi="ar-DZ"/>
                    </w:rPr>
                    <w:t>تسمسية</w:t>
                  </w:r>
                  <w:proofErr w:type="spellEnd"/>
                  <w:r w:rsidR="005E7B9D">
                    <w:rPr>
                      <w:rFonts w:eastAsiaTheme="minorHAnsi" w:hint="cs"/>
                      <w:rtl/>
                      <w:lang w:eastAsia="en-US" w:bidi="ar-DZ"/>
                    </w:rPr>
                    <w:t xml:space="preserve"> الظاهرة المبينة في الوضعية</w:t>
                  </w:r>
                </w:p>
                <w:p w:rsidR="00B72211" w:rsidRPr="009E115C" w:rsidRDefault="005E7B9D" w:rsidP="00255444">
                  <w:pPr>
                    <w:framePr w:hSpace="141" w:wrap="around" w:vAnchor="text" w:hAnchor="margin" w:xAlign="center" w:y="98"/>
                    <w:rPr>
                      <w:rFonts w:eastAsiaTheme="minorHAnsi"/>
                      <w:rtl/>
                      <w:lang w:eastAsia="en-US"/>
                    </w:rPr>
                  </w:pPr>
                  <w:r>
                    <w:rPr>
                      <w:rFonts w:eastAsiaTheme="minorHAnsi" w:hint="cs"/>
                      <w:rtl/>
                      <w:lang w:eastAsia="en-US"/>
                    </w:rPr>
                    <w:t>تفسير حادثة تجاذب الشعر الى المشط وتباعد بعضه عن البعض</w:t>
                  </w:r>
                </w:p>
                <w:p w:rsidR="005E7B9D" w:rsidRDefault="005E7B9D" w:rsidP="00255444">
                  <w:pPr>
                    <w:framePr w:hSpace="141" w:wrap="around" w:vAnchor="text" w:hAnchor="margin" w:xAlign="center" w:y="98"/>
                    <w:rPr>
                      <w:rFonts w:eastAsiaTheme="minorHAnsi"/>
                      <w:rtl/>
                      <w:lang w:eastAsia="en-US"/>
                    </w:rPr>
                  </w:pPr>
                  <w:r>
                    <w:rPr>
                      <w:rFonts w:eastAsiaTheme="minorHAnsi" w:hint="cs"/>
                      <w:rtl/>
                      <w:lang w:eastAsia="en-US"/>
                    </w:rPr>
                    <w:t xml:space="preserve">تفسير حادثة تجاذب </w:t>
                  </w:r>
                  <w:proofErr w:type="spellStart"/>
                  <w:r>
                    <w:rPr>
                      <w:rFonts w:eastAsiaTheme="minorHAnsi" w:hint="cs"/>
                      <w:rtl/>
                      <w:lang w:eastAsia="en-US"/>
                    </w:rPr>
                    <w:t>البالونتين</w:t>
                  </w:r>
                  <w:proofErr w:type="spellEnd"/>
                  <w:r>
                    <w:rPr>
                      <w:rFonts w:eastAsiaTheme="minorHAnsi" w:hint="cs"/>
                      <w:rtl/>
                      <w:lang w:eastAsia="en-US"/>
                    </w:rPr>
                    <w:t xml:space="preserve"> الى بعضهما ثم تنافرهما</w:t>
                  </w:r>
                </w:p>
                <w:p w:rsidR="00B72211" w:rsidRPr="005E7B9D" w:rsidRDefault="005E7B9D" w:rsidP="00255444">
                  <w:pPr>
                    <w:framePr w:hSpace="141" w:wrap="around" w:vAnchor="text" w:hAnchor="margin" w:xAlign="center" w:y="98"/>
                    <w:rPr>
                      <w:rFonts w:eastAsiaTheme="minorHAnsi"/>
                      <w:rtl/>
                      <w:lang w:eastAsia="en-US"/>
                    </w:rPr>
                  </w:pPr>
                  <w:r>
                    <w:rPr>
                      <w:rFonts w:eastAsiaTheme="minorHAnsi" w:hint="cs"/>
                      <w:rtl/>
                      <w:lang w:eastAsia="en-US"/>
                    </w:rPr>
                    <w:t>تفسير حادثة إحساس الأب بلسع كهربائي عند أراد فتع قفل الباب</w:t>
                  </w:r>
                </w:p>
              </w:tc>
            </w:tr>
            <w:tr w:rsidR="00B72211" w:rsidRPr="00714F40" w:rsidTr="006854CE">
              <w:tc>
                <w:tcPr>
                  <w:tcW w:w="794" w:type="dxa"/>
                  <w:vAlign w:val="center"/>
                </w:tcPr>
                <w:p w:rsidR="00B72211" w:rsidRPr="00692862" w:rsidRDefault="00B72211" w:rsidP="00255444">
                  <w:pPr>
                    <w:framePr w:hSpace="141" w:wrap="around" w:vAnchor="text" w:hAnchor="margin" w:xAlign="center" w:y="98"/>
                    <w:tabs>
                      <w:tab w:val="left" w:pos="1514"/>
                      <w:tab w:val="center" w:pos="4399"/>
                    </w:tabs>
                    <w:spacing w:line="360" w:lineRule="auto"/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</w:pPr>
                  <w:r w:rsidRPr="00692862"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  <w:tab/>
                  </w:r>
                  <w:r w:rsidRPr="00692862"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  <w:tab/>
                    <w:t>الاستعمال السليم لأدوات المادة</w:t>
                  </w:r>
                </w:p>
              </w:tc>
              <w:tc>
                <w:tcPr>
                  <w:tcW w:w="567" w:type="dxa"/>
                  <w:vAlign w:val="center"/>
                </w:tcPr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  <w:r>
                    <w:rPr>
                      <w:rFonts w:eastAsiaTheme="minorHAnsi" w:hint="cs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  <w:t>س1</w:t>
                  </w: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  <w:r>
                    <w:rPr>
                      <w:rFonts w:eastAsiaTheme="minorHAnsi" w:hint="cs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  <w:t>س2</w:t>
                  </w: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Default="00036613" w:rsidP="00255444">
                  <w:pPr>
                    <w:framePr w:hSpace="141" w:wrap="around" w:vAnchor="text" w:hAnchor="margin" w:xAlign="center" w:y="98"/>
                    <w:tabs>
                      <w:tab w:val="left" w:pos="1470"/>
                      <w:tab w:val="center" w:pos="4399"/>
                    </w:tabs>
                    <w:spacing w:line="360" w:lineRule="auto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  <w:r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  <w:tab/>
                  </w:r>
                  <w:r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  <w:tab/>
                  </w: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  <w:r>
                    <w:rPr>
                      <w:rFonts w:eastAsiaTheme="minorHAnsi" w:hint="cs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  <w:t>س3</w:t>
                  </w: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  <w:p w:rsidR="00B72211" w:rsidRPr="00692862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eastAsiaTheme="minorHAnsi"/>
                      <w:b/>
                      <w:bCs/>
                      <w:sz w:val="16"/>
                      <w:szCs w:val="16"/>
                      <w:rtl/>
                      <w:lang w:eastAsia="en-US" w:bidi="ar-DZ"/>
                    </w:rPr>
                  </w:pPr>
                </w:p>
              </w:tc>
              <w:tc>
                <w:tcPr>
                  <w:tcW w:w="7428" w:type="dxa"/>
                </w:tcPr>
                <w:p w:rsidR="00F94288" w:rsidRDefault="00B72211" w:rsidP="00255444">
                  <w:pPr>
                    <w:framePr w:hSpace="141" w:wrap="around" w:vAnchor="text" w:hAnchor="margin" w:xAlign="center" w:y="98"/>
                    <w:rPr>
                      <w:rFonts w:eastAsiaTheme="minorHAnsi"/>
                      <w:rtl/>
                      <w:lang w:eastAsia="en-US" w:bidi="ar-DZ"/>
                    </w:rPr>
                  </w:pPr>
                  <w:proofErr w:type="gramStart"/>
                  <w:r>
                    <w:rPr>
                      <w:rFonts w:ascii="Sakkal Majalla" w:eastAsia="Calibri" w:hAnsi="Sakkal Majalla" w:cs="Sakkal Majalla" w:hint="cs"/>
                      <w:sz w:val="28"/>
                      <w:szCs w:val="28"/>
                      <w:rtl/>
                      <w:lang w:eastAsia="en-US" w:bidi="ar-DZ"/>
                    </w:rPr>
                    <w:t>1</w:t>
                  </w:r>
                  <w:r w:rsidRPr="00F64A94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)</w:t>
                  </w:r>
                  <w:r w:rsidR="00F94288">
                    <w:rPr>
                      <w:rFonts w:eastAsiaTheme="minorHAnsi" w:hint="cs"/>
                      <w:rtl/>
                      <w:lang w:eastAsia="en-US" w:bidi="ar-DZ"/>
                    </w:rPr>
                    <w:t>الظاهرة</w:t>
                  </w:r>
                  <w:proofErr w:type="gramEnd"/>
                  <w:r w:rsidR="00F94288">
                    <w:rPr>
                      <w:rFonts w:eastAsiaTheme="minorHAnsi" w:hint="cs"/>
                      <w:rtl/>
                      <w:lang w:eastAsia="en-US" w:bidi="ar-DZ"/>
                    </w:rPr>
                    <w:t xml:space="preserve"> المبينة في الوضعية هي: ظاهرة التكهرب </w:t>
                  </w:r>
                </w:p>
                <w:p w:rsidR="00F94288" w:rsidRPr="00D16300" w:rsidRDefault="00B72211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F64A94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>2)</w:t>
                  </w:r>
                  <w:r w:rsidR="00F94288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proofErr w:type="gramStart"/>
                  <w:r w:rsidR="00F94288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val="en-US" w:bidi="ar-DZ"/>
                    </w:rPr>
                    <w:t>أ-</w:t>
                  </w:r>
                  <w:r w:rsidR="00F94288"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 </w:t>
                  </w:r>
                  <w:r w:rsidR="00F94288">
                    <w:rPr>
                      <w:rFonts w:eastAsiaTheme="minorHAnsi" w:hint="cs"/>
                      <w:rtl/>
                      <w:lang w:eastAsia="en-US"/>
                    </w:rPr>
                    <w:t>تفسير</w:t>
                  </w:r>
                  <w:proofErr w:type="gramEnd"/>
                  <w:r w:rsidR="00F94288">
                    <w:rPr>
                      <w:rFonts w:eastAsiaTheme="minorHAnsi" w:hint="cs"/>
                      <w:rtl/>
                      <w:lang w:eastAsia="en-US"/>
                    </w:rPr>
                    <w:t xml:space="preserve"> حادثة تجاذب الشعر الى المشط وتباعد بعضه عن البعض</w:t>
                  </w:r>
                  <w:r w:rsidR="00F94288" w:rsidRPr="00D1630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 xml:space="preserve">المبينة في الوثيقة </w:t>
                  </w:r>
                  <w:r w:rsidR="00F94288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05: </w:t>
                  </w:r>
                </w:p>
                <w:p w:rsidR="00F94288" w:rsidRPr="00F64A94" w:rsidRDefault="00F94288" w:rsidP="00255444">
                  <w:pPr>
                    <w:framePr w:hSpace="141" w:wrap="around" w:vAnchor="text" w:hAnchor="margin" w:xAlign="center" w:y="98"/>
                    <w:rPr>
                      <w:rFonts w:ascii="Sakkal Majalla" w:eastAsia="Calibri" w:hAnsi="Sakkal Majalla" w:cs="Sakkal Majalla"/>
                      <w:sz w:val="24"/>
                      <w:szCs w:val="24"/>
                      <w:lang w:eastAsia="en-US" w:bidi="ar-DZ"/>
                    </w:rPr>
                  </w:pPr>
                  <w:r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عند تسريح الشعر بواسطة المشط البلاستيكي أدى </w:t>
                  </w:r>
                  <w:proofErr w:type="spellStart"/>
                  <w:r w:rsidRPr="00171D5A"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إنتقال</w:t>
                  </w:r>
                  <w:proofErr w:type="spellEnd"/>
                  <w:r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 </w:t>
                  </w:r>
                  <w:r w:rsidRPr="00171D5A"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الشحنات السالبة</w:t>
                  </w:r>
                  <w:r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 من الشعر الى المشط فأصبح المشط يحمل شحنة كهربائية </w:t>
                  </w:r>
                  <w:r w:rsidRPr="00171D5A"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سالبة</w:t>
                  </w:r>
                  <w:r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 والشعر يحمل شحنة </w:t>
                  </w:r>
                  <w:r w:rsidR="00171D5A"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كهربائية</w:t>
                  </w:r>
                  <w:r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 </w:t>
                  </w:r>
                  <w:r w:rsidRPr="00171D5A"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موجبة</w:t>
                  </w:r>
                  <w:r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 </w:t>
                  </w:r>
                  <w:r w:rsidRPr="00171D5A"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فتجاذبا</w:t>
                  </w:r>
                  <w:r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، أما كل شعرة تحمل شحنة كهربائية </w:t>
                  </w:r>
                  <w:r w:rsidRPr="00171D5A"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موجبة</w:t>
                  </w:r>
                  <w:r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 أدى هذا لتنافرها عن بعضها البعض.</w:t>
                  </w:r>
                </w:p>
                <w:p w:rsidR="00A62DE4" w:rsidRPr="00D16300" w:rsidRDefault="00A62DE4" w:rsidP="00255444">
                  <w:pPr>
                    <w:framePr w:hSpace="141" w:wrap="around" w:vAnchor="text" w:hAnchor="margin" w:xAlign="center" w:y="98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ب-</w:t>
                  </w:r>
                  <w:r w:rsidR="00B72211" w:rsidRPr="00F64A94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 </w:t>
                  </w:r>
                  <w:r>
                    <w:rPr>
                      <w:rFonts w:eastAsiaTheme="minorHAnsi" w:hint="cs"/>
                      <w:rtl/>
                      <w:lang w:eastAsia="en-US"/>
                    </w:rPr>
                    <w:t xml:space="preserve">تفسير حادثة تجاذب </w:t>
                  </w:r>
                  <w:proofErr w:type="spellStart"/>
                  <w:r>
                    <w:rPr>
                      <w:rFonts w:eastAsiaTheme="minorHAnsi" w:hint="cs"/>
                      <w:rtl/>
                      <w:lang w:eastAsia="en-US"/>
                    </w:rPr>
                    <w:t>البالونتين</w:t>
                  </w:r>
                  <w:proofErr w:type="spellEnd"/>
                  <w:r>
                    <w:rPr>
                      <w:rFonts w:eastAsiaTheme="minorHAnsi" w:hint="cs"/>
                      <w:rtl/>
                      <w:lang w:eastAsia="en-US"/>
                    </w:rPr>
                    <w:t xml:space="preserve"> الى بعضهما ثم تنافرهما </w:t>
                  </w:r>
                  <w:r w:rsidRPr="00D1630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 xml:space="preserve">المبينة في الوثيقة 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06: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البالونة</w:t>
                  </w:r>
                  <w:proofErr w:type="spellEnd"/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المدلوكة</w:t>
                  </w:r>
                  <w:proofErr w:type="spellEnd"/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بالقميص الصوفي حملت شحنة كهربائية </w:t>
                  </w:r>
                  <w:r w:rsidRPr="00171D5A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سالبة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بانتقال </w:t>
                  </w:r>
                  <w:r w:rsidRPr="00171D5A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الشحنة السالبة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من ال</w:t>
                  </w:r>
                  <w:r w:rsidR="00171D5A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ص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وف اليها، عند تقريبها من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بالونة</w:t>
                  </w:r>
                  <w:proofErr w:type="spellEnd"/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أخرى متعادلة كهربائيا أثرت عليها فجعلت في الجز</w:t>
                  </w:r>
                  <w:r w:rsidR="00171D5A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ء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القريب منها غلبت الشحنة </w:t>
                  </w:r>
                  <w:r w:rsidRPr="0024392D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الموجبة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وفي الجز</w:t>
                  </w:r>
                  <w:r w:rsidR="00171D5A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ء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البعيد غلب الشحنة </w:t>
                  </w:r>
                  <w:r w:rsidRPr="0024392D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السالبة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(استقطاب) فتجاذ</w:t>
                  </w:r>
                  <w:r w:rsidR="0024392D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با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24392D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الى بعضهما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، وعند اللمس انتقلت الشحنات </w:t>
                  </w:r>
                  <w:r w:rsidRPr="0024392D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السالبة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من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البالونة</w:t>
                  </w:r>
                  <w:proofErr w:type="spellEnd"/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المشحونة الى </w:t>
                  </w:r>
                  <w:proofErr w:type="spellStart"/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البالونة</w:t>
                  </w:r>
                  <w:proofErr w:type="spellEnd"/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المتعادلة كهربائيا أدى هذا لحملها شحنة </w:t>
                  </w:r>
                  <w:r w:rsidRPr="0024392D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سالبة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أيضا </w:t>
                  </w:r>
                  <w:r w:rsidRPr="0024392D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فتنافرتا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عن بعضهما لأنهما أصبحا يحملان نفس الشحنة (الشحنة </w:t>
                  </w:r>
                  <w:r w:rsidRPr="0024392D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السالبة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)  </w:t>
                  </w:r>
                </w:p>
                <w:p w:rsidR="00036613" w:rsidRDefault="007D1532" w:rsidP="00255444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rPr>
                      <w:rFonts w:eastAsiaTheme="minorHAnsi"/>
                      <w:sz w:val="24"/>
                      <w:szCs w:val="24"/>
                      <w:rtl/>
                      <w:lang w:eastAsia="en-US" w:bidi="ar-DZ"/>
                    </w:rPr>
                  </w:pPr>
                  <w:proofErr w:type="gramStart"/>
                  <w:r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ج</w:t>
                  </w:r>
                  <w:r w:rsidR="00036613"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}-</w:t>
                  </w:r>
                  <w:proofErr w:type="gramEnd"/>
                  <w:r w:rsidR="00036613">
                    <w:rPr>
                      <w:rFonts w:eastAsiaTheme="minorHAnsi" w:hint="cs"/>
                      <w:rtl/>
                      <w:lang w:eastAsia="en-US"/>
                    </w:rPr>
                    <w:t xml:space="preserve">تفسير حادثة إحساس الأب </w:t>
                  </w:r>
                  <w:r w:rsidR="0024392D">
                    <w:rPr>
                      <w:rFonts w:eastAsiaTheme="minorHAnsi" w:hint="cs"/>
                      <w:rtl/>
                      <w:lang w:eastAsia="en-US"/>
                    </w:rPr>
                    <w:t>بوخز</w:t>
                  </w:r>
                  <w:r w:rsidR="00036613">
                    <w:rPr>
                      <w:rFonts w:eastAsiaTheme="minorHAnsi" w:hint="cs"/>
                      <w:rtl/>
                      <w:lang w:eastAsia="en-US"/>
                    </w:rPr>
                    <w:t xml:space="preserve"> كهربائي عند</w:t>
                  </w:r>
                  <w:r w:rsidR="0024392D">
                    <w:rPr>
                      <w:rFonts w:eastAsiaTheme="minorHAnsi" w:hint="cs"/>
                      <w:rtl/>
                      <w:lang w:eastAsia="en-US"/>
                    </w:rPr>
                    <w:t>ما</w:t>
                  </w:r>
                  <w:r w:rsidR="00036613">
                    <w:rPr>
                      <w:rFonts w:eastAsiaTheme="minorHAnsi" w:hint="cs"/>
                      <w:rtl/>
                      <w:lang w:eastAsia="en-US"/>
                    </w:rPr>
                    <w:t xml:space="preserve"> أراد فتع قفل الباب</w:t>
                  </w:r>
                  <w:r w:rsidR="00036613">
                    <w:rPr>
                      <w:rFonts w:eastAsiaTheme="minorHAnsi" w:hint="cs"/>
                      <w:sz w:val="24"/>
                      <w:szCs w:val="24"/>
                      <w:rtl/>
                      <w:lang w:eastAsia="en-US"/>
                    </w:rPr>
                    <w:t xml:space="preserve"> </w:t>
                  </w:r>
                  <w:r w:rsidR="00036613" w:rsidRPr="00D16300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 xml:space="preserve">المبينة في الوثيقة </w:t>
                  </w:r>
                  <w:r w:rsidR="00036613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07.</w:t>
                  </w:r>
                </w:p>
                <w:p w:rsidR="00B72211" w:rsidRPr="00036613" w:rsidRDefault="00036613" w:rsidP="00255444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 w:bidi="ar-DZ"/>
                    </w:rPr>
                  </w:pPr>
                  <w:r>
                    <w:rPr>
                      <w:rFonts w:eastAsiaTheme="minorHAnsi" w:hint="cs"/>
                      <w:sz w:val="24"/>
                      <w:szCs w:val="24"/>
                      <w:rtl/>
                      <w:lang w:eastAsia="en-US" w:bidi="ar-DZ"/>
                    </w:rPr>
                    <w:t xml:space="preserve">عند مسح حذائه بالسجاد الصوفي </w:t>
                  </w:r>
                  <w:proofErr w:type="spellStart"/>
                  <w:r w:rsidR="008E4FD0">
                    <w:rPr>
                      <w:rFonts w:eastAsiaTheme="minorHAnsi" w:hint="cs"/>
                      <w:sz w:val="24"/>
                      <w:szCs w:val="24"/>
                      <w:rtl/>
                      <w:lang w:eastAsia="en-US" w:bidi="ar-DZ"/>
                    </w:rPr>
                    <w:t>انتقات</w:t>
                  </w:r>
                  <w:proofErr w:type="spellEnd"/>
                  <w:r w:rsidR="008E4FD0">
                    <w:rPr>
                      <w:rFonts w:eastAsiaTheme="minorHAnsi" w:hint="cs"/>
                      <w:sz w:val="24"/>
                      <w:szCs w:val="24"/>
                      <w:rtl/>
                      <w:lang w:eastAsia="en-US" w:bidi="ar-DZ"/>
                    </w:rPr>
                    <w:t xml:space="preserve"> الشحنة </w:t>
                  </w:r>
                  <w:r w:rsidR="008E4FD0" w:rsidRPr="0024392D">
                    <w:rPr>
                      <w:rFonts w:eastAsiaTheme="minorHAnsi" w:hint="cs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السالبة</w:t>
                  </w:r>
                  <w:r w:rsidR="008E4FD0">
                    <w:rPr>
                      <w:rFonts w:eastAsiaTheme="minorHAnsi" w:hint="cs"/>
                      <w:sz w:val="24"/>
                      <w:szCs w:val="24"/>
                      <w:rtl/>
                      <w:lang w:eastAsia="en-US" w:bidi="ar-DZ"/>
                    </w:rPr>
                    <w:t xml:space="preserve"> من السجاد اليه فتجمعت الشحنة </w:t>
                  </w:r>
                  <w:r w:rsidR="008E4FD0" w:rsidRPr="0024392D">
                    <w:rPr>
                      <w:rFonts w:eastAsiaTheme="minorHAnsi" w:hint="cs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السالبة</w:t>
                  </w:r>
                  <w:r w:rsidR="008E4FD0">
                    <w:rPr>
                      <w:rFonts w:eastAsiaTheme="minorHAnsi" w:hint="cs"/>
                      <w:sz w:val="24"/>
                      <w:szCs w:val="24"/>
                      <w:rtl/>
                      <w:lang w:eastAsia="en-US" w:bidi="ar-DZ"/>
                    </w:rPr>
                    <w:t xml:space="preserve"> </w:t>
                  </w:r>
                  <w:r w:rsidR="0024392D">
                    <w:rPr>
                      <w:rFonts w:eastAsiaTheme="minorHAnsi" w:hint="cs"/>
                      <w:sz w:val="24"/>
                      <w:szCs w:val="24"/>
                      <w:rtl/>
                      <w:lang w:eastAsia="en-US" w:bidi="ar-DZ"/>
                    </w:rPr>
                    <w:t>في جسمه</w:t>
                  </w:r>
                  <w:r w:rsidR="008E4FD0">
                    <w:rPr>
                      <w:rFonts w:eastAsiaTheme="minorHAnsi" w:hint="cs"/>
                      <w:sz w:val="24"/>
                      <w:szCs w:val="24"/>
                      <w:rtl/>
                      <w:lang w:eastAsia="en-US" w:bidi="ar-DZ"/>
                    </w:rPr>
                    <w:t xml:space="preserve"> مما أدى </w:t>
                  </w:r>
                  <w:r w:rsidR="008E4FD0" w:rsidRPr="0052664A">
                    <w:rPr>
                      <w:rFonts w:eastAsiaTheme="minorHAnsi" w:hint="cs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لتفرغها</w:t>
                  </w:r>
                  <w:r w:rsidR="008E4FD0">
                    <w:rPr>
                      <w:rFonts w:eastAsiaTheme="minorHAnsi" w:hint="cs"/>
                      <w:sz w:val="24"/>
                      <w:szCs w:val="24"/>
                      <w:rtl/>
                      <w:lang w:eastAsia="en-US" w:bidi="ar-DZ"/>
                    </w:rPr>
                    <w:t xml:space="preserve"> عند قربه من فتح قفل الباب المعدني فشعر بوخز في يده.</w:t>
                  </w:r>
                </w:p>
              </w:tc>
            </w:tr>
            <w:tr w:rsidR="00B72211" w:rsidRPr="00714F40" w:rsidTr="006854CE">
              <w:tc>
                <w:tcPr>
                  <w:tcW w:w="794" w:type="dxa"/>
                  <w:vAlign w:val="center"/>
                </w:tcPr>
                <w:p w:rsidR="00B72211" w:rsidRPr="00692862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</w:pPr>
                  <w:r w:rsidRPr="00692862"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  <w:t>الانسجام</w:t>
                  </w:r>
                </w:p>
              </w:tc>
              <w:tc>
                <w:tcPr>
                  <w:tcW w:w="567" w:type="dxa"/>
                  <w:vAlign w:val="center"/>
                </w:tcPr>
                <w:p w:rsidR="00B72211" w:rsidRPr="00692862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16"/>
                      <w:szCs w:val="16"/>
                      <w:rtl/>
                      <w:lang w:val="en-US" w:eastAsia="en-US" w:bidi="ar-DZ"/>
                    </w:rPr>
                  </w:pPr>
                  <w:r w:rsidRPr="00692862"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  <w:t>كل الأسئلة</w:t>
                  </w:r>
                </w:p>
              </w:tc>
              <w:tc>
                <w:tcPr>
                  <w:tcW w:w="7428" w:type="dxa"/>
                </w:tcPr>
                <w:p w:rsidR="00B72211" w:rsidRDefault="00B72211" w:rsidP="00255444">
                  <w:pPr>
                    <w:framePr w:hSpace="141" w:wrap="around" w:vAnchor="text" w:hAnchor="margin" w:xAlign="center" w:y="98"/>
                    <w:numPr>
                      <w:ilvl w:val="0"/>
                      <w:numId w:val="6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lang w:eastAsia="en-US" w:bidi="ar-DZ"/>
                    </w:rPr>
                  </w:pP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التعبير بلغة علمية سليمة</w:t>
                  </w:r>
                  <w:r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. -</w:t>
                  </w: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التسلسل المنطقي </w:t>
                  </w:r>
                  <w:r w:rsidRPr="00FC082B"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للأفكار</w:t>
                  </w: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lang w:eastAsia="en-US" w:bidi="ar-DZ"/>
                    </w:rPr>
                    <w:t>.</w:t>
                  </w:r>
                  <w:r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 -</w:t>
                  </w: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 دقة الإجابة</w:t>
                  </w: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lang w:eastAsia="en-US" w:bidi="ar-DZ"/>
                    </w:rPr>
                    <w:t xml:space="preserve"> </w:t>
                  </w:r>
                </w:p>
                <w:p w:rsidR="00B72211" w:rsidRPr="00DD1FB9" w:rsidRDefault="00B72211" w:rsidP="00255444">
                  <w:pPr>
                    <w:framePr w:hSpace="141" w:wrap="around" w:vAnchor="text" w:hAnchor="margin" w:xAlign="center" w:y="98"/>
                    <w:tabs>
                      <w:tab w:val="left" w:pos="6297"/>
                    </w:tabs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</w:p>
              </w:tc>
            </w:tr>
            <w:tr w:rsidR="00B72211" w:rsidRPr="00714F40" w:rsidTr="006854CE">
              <w:trPr>
                <w:trHeight w:val="770"/>
              </w:trPr>
              <w:tc>
                <w:tcPr>
                  <w:tcW w:w="794" w:type="dxa"/>
                  <w:vAlign w:val="center"/>
                </w:tcPr>
                <w:p w:rsidR="00B72211" w:rsidRPr="00692862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</w:pPr>
                  <w:r w:rsidRPr="00692862"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  <w:t>الإبداع والإتقان</w:t>
                  </w:r>
                </w:p>
              </w:tc>
              <w:tc>
                <w:tcPr>
                  <w:tcW w:w="567" w:type="dxa"/>
                  <w:vAlign w:val="center"/>
                </w:tcPr>
                <w:p w:rsidR="00B72211" w:rsidRPr="00692862" w:rsidRDefault="00B72211" w:rsidP="00255444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</w:pPr>
                  <w:r w:rsidRPr="00692862">
                    <w:rPr>
                      <w:rFonts w:eastAsiaTheme="minorHAnsi"/>
                      <w:sz w:val="16"/>
                      <w:szCs w:val="16"/>
                      <w:rtl/>
                      <w:lang w:eastAsia="en-US" w:bidi="ar-DZ"/>
                    </w:rPr>
                    <w:t>كل الأسئلة</w:t>
                  </w:r>
                </w:p>
              </w:tc>
              <w:tc>
                <w:tcPr>
                  <w:tcW w:w="7428" w:type="dxa"/>
                </w:tcPr>
                <w:p w:rsidR="00B72211" w:rsidRPr="00001884" w:rsidRDefault="00B72211" w:rsidP="00255444">
                  <w:pPr>
                    <w:framePr w:hSpace="141" w:wrap="around" w:vAnchor="text" w:hAnchor="margin" w:xAlign="center" w:y="98"/>
                    <w:numPr>
                      <w:ilvl w:val="0"/>
                      <w:numId w:val="6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تنظيم الإجابة</w:t>
                  </w:r>
                  <w:r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. -</w:t>
                  </w: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نظافة الورقة</w:t>
                  </w:r>
                  <w:r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.  </w:t>
                  </w:r>
                  <w:r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–</w:t>
                  </w:r>
                  <w:r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 </w:t>
                  </w: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الإبداع</w:t>
                  </w:r>
                  <w:r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.</w:t>
                  </w:r>
                </w:p>
              </w:tc>
            </w:tr>
          </w:tbl>
          <w:p w:rsidR="00B72211" w:rsidRPr="00DF1802" w:rsidRDefault="00B72211" w:rsidP="006854CE">
            <w:pPr>
              <w:rPr>
                <w:rFonts w:eastAsiaTheme="minorHAnsi"/>
                <w:rtl/>
                <w:lang w:eastAsia="en-US" w:bidi="ar-DZ"/>
              </w:rPr>
            </w:pPr>
          </w:p>
        </w:tc>
        <w:tc>
          <w:tcPr>
            <w:tcW w:w="993" w:type="dxa"/>
          </w:tcPr>
          <w:p w:rsidR="00B72211" w:rsidRDefault="00B72211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B72211" w:rsidRDefault="00B72211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B72211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0.25ن*4</w:t>
            </w: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12656A" w:rsidP="006854CE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(0.25ن+</w:t>
            </w:r>
            <w:proofErr w:type="gramStart"/>
            <w:r>
              <w:rPr>
                <w:rFonts w:eastAsiaTheme="minorHAnsi" w:hint="cs"/>
                <w:rtl/>
                <w:lang w:eastAsia="en-US" w:bidi="ar-DZ"/>
              </w:rPr>
              <w:t>0.25ن)*</w:t>
            </w:r>
            <w:proofErr w:type="gramEnd"/>
            <w:r>
              <w:rPr>
                <w:rFonts w:eastAsiaTheme="minorHAnsi" w:hint="cs"/>
                <w:rtl/>
                <w:lang w:eastAsia="en-US" w:bidi="ar-DZ"/>
              </w:rPr>
              <w:t>4</w:t>
            </w: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973172" w:rsidRDefault="00973172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2206C4" w:rsidP="00880123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</w:t>
            </w:r>
            <w:bookmarkStart w:id="0" w:name="_GoBack"/>
            <w:bookmarkEnd w:id="0"/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12656A" w:rsidP="006854CE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0.75ن</w:t>
            </w: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12656A" w:rsidP="006854CE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0.75ن</w:t>
            </w: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12656A" w:rsidP="006854CE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1ن</w:t>
            </w:r>
          </w:p>
          <w:p w:rsidR="00F01E7C" w:rsidRDefault="00F01E7C" w:rsidP="006854CE">
            <w:pPr>
              <w:rPr>
                <w:rFonts w:eastAsiaTheme="minorHAnsi"/>
                <w:rtl/>
                <w:lang w:eastAsia="en-US" w:bidi="ar-DZ"/>
              </w:rPr>
            </w:pPr>
          </w:p>
          <w:p w:rsidR="00B72211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</w:t>
            </w: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0.25ن*2</w:t>
            </w: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0.25ن*2</w:t>
            </w: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0.25ن*2</w:t>
            </w: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0.25ن*4</w:t>
            </w: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0.25ن*4</w:t>
            </w: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0.25ن*2</w:t>
            </w: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0.25ن*3</w:t>
            </w: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0.25ن*3</w:t>
            </w:r>
          </w:p>
          <w:p w:rsidR="00C16E72" w:rsidRDefault="00C16E7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C16E72" w:rsidRDefault="00C16E7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C16E72" w:rsidRDefault="00C16E72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0.25ن*3</w:t>
            </w:r>
          </w:p>
          <w:p w:rsidR="00C16E72" w:rsidRDefault="00C16E7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C16E72" w:rsidRDefault="00C16E7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C16E72" w:rsidRDefault="00C16E7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C16E72" w:rsidRDefault="00C16E72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0.25ن*3</w:t>
            </w: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F01E7C" w:rsidRDefault="00F01E7C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</w:t>
            </w: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</w:t>
            </w: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</w:t>
            </w: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0.25ن</w:t>
            </w: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12656A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</w:t>
            </w: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1.5ن</w:t>
            </w: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1.5ن</w:t>
            </w: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1.5ن</w:t>
            </w:r>
          </w:p>
          <w:p w:rsidR="007D1532" w:rsidRDefault="007D1532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12656A" w:rsidRDefault="0012656A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12656A" w:rsidRDefault="0012656A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12656A" w:rsidRDefault="0012656A" w:rsidP="00F01E7C">
            <w:pPr>
              <w:rPr>
                <w:rFonts w:eastAsiaTheme="minorHAnsi"/>
                <w:rtl/>
                <w:lang w:eastAsia="en-US" w:bidi="ar-DZ"/>
              </w:rPr>
            </w:pPr>
          </w:p>
          <w:p w:rsidR="0012656A" w:rsidRPr="00433AC5" w:rsidRDefault="0012656A" w:rsidP="00F01E7C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</w:t>
            </w:r>
          </w:p>
        </w:tc>
      </w:tr>
    </w:tbl>
    <w:p w:rsidR="00B72211" w:rsidRDefault="00B72211" w:rsidP="00B72211">
      <w:pPr>
        <w:spacing w:after="0" w:line="240" w:lineRule="auto"/>
        <w:rPr>
          <w:rFonts w:eastAsiaTheme="minorHAnsi"/>
          <w:sz w:val="24"/>
          <w:szCs w:val="24"/>
          <w:u w:val="single"/>
          <w:rtl/>
          <w:lang w:eastAsia="en-US" w:bidi="ar-DZ"/>
        </w:rPr>
      </w:pPr>
    </w:p>
    <w:p w:rsidR="00B72211" w:rsidRPr="00B510AE" w:rsidRDefault="00B72211" w:rsidP="00B72211">
      <w:pPr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</w:p>
    <w:p w:rsidR="00235CE2" w:rsidRPr="00D16300" w:rsidRDefault="00235CE2" w:rsidP="00D16300">
      <w:pPr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</w:p>
    <w:p w:rsidR="00235CE2" w:rsidRPr="00235CE2" w:rsidRDefault="00235CE2" w:rsidP="00235CE2">
      <w:pPr>
        <w:rPr>
          <w:lang w:bidi="ar-DZ"/>
        </w:rPr>
      </w:pPr>
    </w:p>
    <w:p w:rsidR="00235CE2" w:rsidRPr="00235CE2" w:rsidRDefault="00235CE2" w:rsidP="00235CE2">
      <w:pPr>
        <w:rPr>
          <w:lang w:bidi="ar-DZ"/>
        </w:rPr>
      </w:pPr>
    </w:p>
    <w:p w:rsidR="00235CE2" w:rsidRPr="00235CE2" w:rsidRDefault="00235CE2" w:rsidP="00235CE2">
      <w:pPr>
        <w:rPr>
          <w:lang w:bidi="ar-DZ"/>
        </w:rPr>
      </w:pPr>
    </w:p>
    <w:p w:rsidR="00235CE2" w:rsidRPr="00235CE2" w:rsidRDefault="00235CE2" w:rsidP="00235CE2">
      <w:pPr>
        <w:rPr>
          <w:lang w:bidi="ar-DZ"/>
        </w:rPr>
      </w:pPr>
    </w:p>
    <w:p w:rsidR="00235CE2" w:rsidRDefault="00235CE2" w:rsidP="00235CE2">
      <w:pPr>
        <w:rPr>
          <w:lang w:bidi="ar-DZ"/>
        </w:rPr>
      </w:pPr>
    </w:p>
    <w:p w:rsidR="00235CE2" w:rsidRDefault="00235CE2" w:rsidP="00235CE2">
      <w:pPr>
        <w:rPr>
          <w:lang w:bidi="ar-DZ"/>
        </w:rPr>
      </w:pPr>
    </w:p>
    <w:p w:rsidR="00C67DDD" w:rsidRPr="00C67DDD" w:rsidRDefault="00C67DDD" w:rsidP="00C67DDD">
      <w:pPr>
        <w:jc w:val="center"/>
        <w:rPr>
          <w:lang w:bidi="ar-DZ"/>
        </w:rPr>
      </w:pPr>
    </w:p>
    <w:p w:rsidR="00C67DDD" w:rsidRDefault="00C67DDD" w:rsidP="00C67DDD">
      <w:pPr>
        <w:rPr>
          <w:lang w:bidi="ar-DZ"/>
        </w:rPr>
      </w:pPr>
    </w:p>
    <w:p w:rsidR="00C67DDD" w:rsidRDefault="00C67DDD" w:rsidP="00C67DDD">
      <w:pPr>
        <w:rPr>
          <w:lang w:bidi="ar-DZ"/>
        </w:rPr>
      </w:pPr>
    </w:p>
    <w:p w:rsidR="00EC7F69" w:rsidRPr="00C67DDD" w:rsidRDefault="00EC7F69" w:rsidP="00C67DDD">
      <w:pPr>
        <w:rPr>
          <w:lang w:bidi="ar-DZ"/>
        </w:rPr>
      </w:pPr>
    </w:p>
    <w:sectPr w:rsidR="00EC7F69" w:rsidRPr="00C67DDD" w:rsidSect="00EC7F69">
      <w:pgSz w:w="11906" w:h="16838"/>
      <w:pgMar w:top="284" w:right="340" w:bottom="284" w:left="3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4C21DC"/>
    <w:multiLevelType w:val="hybridMultilevel"/>
    <w:tmpl w:val="665676EE"/>
    <w:lvl w:ilvl="0" w:tplc="08E463E4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96843"/>
    <w:multiLevelType w:val="multilevel"/>
    <w:tmpl w:val="22D6EB82"/>
    <w:lvl w:ilvl="0">
      <w:start w:val="1"/>
      <w:numFmt w:val="decimal"/>
      <w:pStyle w:val="Titr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214E6E95"/>
    <w:multiLevelType w:val="hybridMultilevel"/>
    <w:tmpl w:val="34B202AA"/>
    <w:lvl w:ilvl="0" w:tplc="5F524C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2B31AD"/>
    <w:multiLevelType w:val="hybridMultilevel"/>
    <w:tmpl w:val="F2DED37C"/>
    <w:lvl w:ilvl="0" w:tplc="5F40B5F0">
      <w:numFmt w:val="bullet"/>
      <w:lvlText w:val="-"/>
      <w:lvlJc w:val="left"/>
      <w:pPr>
        <w:ind w:left="446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F69"/>
    <w:rsid w:val="00023C0B"/>
    <w:rsid w:val="00027564"/>
    <w:rsid w:val="00036613"/>
    <w:rsid w:val="00072E0D"/>
    <w:rsid w:val="0009263B"/>
    <w:rsid w:val="000969D0"/>
    <w:rsid w:val="000E70B8"/>
    <w:rsid w:val="000F7F8B"/>
    <w:rsid w:val="0012656A"/>
    <w:rsid w:val="00171D5A"/>
    <w:rsid w:val="0017491D"/>
    <w:rsid w:val="0018167D"/>
    <w:rsid w:val="001B53EA"/>
    <w:rsid w:val="001C2797"/>
    <w:rsid w:val="001E23E7"/>
    <w:rsid w:val="001E37AB"/>
    <w:rsid w:val="001E460C"/>
    <w:rsid w:val="001F149A"/>
    <w:rsid w:val="002049A1"/>
    <w:rsid w:val="002206C4"/>
    <w:rsid w:val="00221A41"/>
    <w:rsid w:val="00235CE2"/>
    <w:rsid w:val="0024392D"/>
    <w:rsid w:val="00255444"/>
    <w:rsid w:val="002637BA"/>
    <w:rsid w:val="0026619A"/>
    <w:rsid w:val="00294B87"/>
    <w:rsid w:val="002B2E6E"/>
    <w:rsid w:val="002D39D6"/>
    <w:rsid w:val="002E1BBA"/>
    <w:rsid w:val="002F52DB"/>
    <w:rsid w:val="0031321F"/>
    <w:rsid w:val="0031519A"/>
    <w:rsid w:val="003215DF"/>
    <w:rsid w:val="003434C6"/>
    <w:rsid w:val="003521AE"/>
    <w:rsid w:val="00357F74"/>
    <w:rsid w:val="00373FA4"/>
    <w:rsid w:val="00380ECD"/>
    <w:rsid w:val="00393FFC"/>
    <w:rsid w:val="003A3705"/>
    <w:rsid w:val="003E0C06"/>
    <w:rsid w:val="003E3D44"/>
    <w:rsid w:val="00403F4D"/>
    <w:rsid w:val="004255DB"/>
    <w:rsid w:val="004369C5"/>
    <w:rsid w:val="00481D29"/>
    <w:rsid w:val="00494329"/>
    <w:rsid w:val="004B65E6"/>
    <w:rsid w:val="004D6E3A"/>
    <w:rsid w:val="004F478D"/>
    <w:rsid w:val="004F5E9A"/>
    <w:rsid w:val="005078CB"/>
    <w:rsid w:val="005169D7"/>
    <w:rsid w:val="005202E3"/>
    <w:rsid w:val="0052664A"/>
    <w:rsid w:val="005318A7"/>
    <w:rsid w:val="00547036"/>
    <w:rsid w:val="00555FC9"/>
    <w:rsid w:val="0058529F"/>
    <w:rsid w:val="005853BC"/>
    <w:rsid w:val="005B521C"/>
    <w:rsid w:val="005E7B9D"/>
    <w:rsid w:val="00621D21"/>
    <w:rsid w:val="00634DA6"/>
    <w:rsid w:val="00662C29"/>
    <w:rsid w:val="00672FBB"/>
    <w:rsid w:val="006854CE"/>
    <w:rsid w:val="006C4EEC"/>
    <w:rsid w:val="00702B3A"/>
    <w:rsid w:val="00705B54"/>
    <w:rsid w:val="007104C8"/>
    <w:rsid w:val="00711686"/>
    <w:rsid w:val="00712609"/>
    <w:rsid w:val="007436BF"/>
    <w:rsid w:val="00747E2D"/>
    <w:rsid w:val="00754AF4"/>
    <w:rsid w:val="00763B07"/>
    <w:rsid w:val="007711D7"/>
    <w:rsid w:val="0077439F"/>
    <w:rsid w:val="007963C0"/>
    <w:rsid w:val="007C365B"/>
    <w:rsid w:val="007D1532"/>
    <w:rsid w:val="007E1FFE"/>
    <w:rsid w:val="007E76A6"/>
    <w:rsid w:val="007E78B6"/>
    <w:rsid w:val="00807E68"/>
    <w:rsid w:val="008670B3"/>
    <w:rsid w:val="00876197"/>
    <w:rsid w:val="00877975"/>
    <w:rsid w:val="00880123"/>
    <w:rsid w:val="00883C37"/>
    <w:rsid w:val="008854D5"/>
    <w:rsid w:val="008A5E13"/>
    <w:rsid w:val="008B0D19"/>
    <w:rsid w:val="008C6E96"/>
    <w:rsid w:val="008E4FD0"/>
    <w:rsid w:val="00930841"/>
    <w:rsid w:val="00942B42"/>
    <w:rsid w:val="00954154"/>
    <w:rsid w:val="0096534D"/>
    <w:rsid w:val="00973172"/>
    <w:rsid w:val="009875F6"/>
    <w:rsid w:val="009963AA"/>
    <w:rsid w:val="009B2B7C"/>
    <w:rsid w:val="009E1E07"/>
    <w:rsid w:val="00A10292"/>
    <w:rsid w:val="00A13961"/>
    <w:rsid w:val="00A24C86"/>
    <w:rsid w:val="00A274C9"/>
    <w:rsid w:val="00A4131D"/>
    <w:rsid w:val="00A53285"/>
    <w:rsid w:val="00A62DE4"/>
    <w:rsid w:val="00A81493"/>
    <w:rsid w:val="00AA06AD"/>
    <w:rsid w:val="00AC2C54"/>
    <w:rsid w:val="00AE7A4F"/>
    <w:rsid w:val="00B44247"/>
    <w:rsid w:val="00B50951"/>
    <w:rsid w:val="00B653D1"/>
    <w:rsid w:val="00B72211"/>
    <w:rsid w:val="00B972C4"/>
    <w:rsid w:val="00BB19D8"/>
    <w:rsid w:val="00BF109E"/>
    <w:rsid w:val="00C16E72"/>
    <w:rsid w:val="00C23FE8"/>
    <w:rsid w:val="00C67DDD"/>
    <w:rsid w:val="00CA1279"/>
    <w:rsid w:val="00CA6D08"/>
    <w:rsid w:val="00CD110A"/>
    <w:rsid w:val="00CD2EF6"/>
    <w:rsid w:val="00CF5DB0"/>
    <w:rsid w:val="00CF6A0C"/>
    <w:rsid w:val="00D04A14"/>
    <w:rsid w:val="00D16300"/>
    <w:rsid w:val="00D1660C"/>
    <w:rsid w:val="00D6385A"/>
    <w:rsid w:val="00D710B3"/>
    <w:rsid w:val="00D73060"/>
    <w:rsid w:val="00D934A3"/>
    <w:rsid w:val="00DB1F81"/>
    <w:rsid w:val="00DC1780"/>
    <w:rsid w:val="00DD07FA"/>
    <w:rsid w:val="00DD3BE3"/>
    <w:rsid w:val="00DD5841"/>
    <w:rsid w:val="00DF7E95"/>
    <w:rsid w:val="00E33B97"/>
    <w:rsid w:val="00E65904"/>
    <w:rsid w:val="00E737FE"/>
    <w:rsid w:val="00E775EC"/>
    <w:rsid w:val="00E81465"/>
    <w:rsid w:val="00EC7F69"/>
    <w:rsid w:val="00F01E7C"/>
    <w:rsid w:val="00F06C32"/>
    <w:rsid w:val="00F46DF9"/>
    <w:rsid w:val="00F6078A"/>
    <w:rsid w:val="00F73BCA"/>
    <w:rsid w:val="00F85CB9"/>
    <w:rsid w:val="00F94288"/>
    <w:rsid w:val="00FB44C5"/>
    <w:rsid w:val="00FD3B4B"/>
    <w:rsid w:val="00FE2400"/>
    <w:rsid w:val="00FF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C18F291-FBA9-4D06-B692-828AC478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D08"/>
    <w:pPr>
      <w:bidi/>
    </w:pPr>
    <w:rPr>
      <w:rFonts w:eastAsiaTheme="minorEastAsia"/>
      <w:lang w:val="fr-FR" w:eastAsia="fr-FR"/>
    </w:rPr>
  </w:style>
  <w:style w:type="paragraph" w:styleId="Titre5">
    <w:name w:val="heading 5"/>
    <w:basedOn w:val="Normal"/>
    <w:next w:val="Normal"/>
    <w:link w:val="Titre5Car"/>
    <w:qFormat/>
    <w:rsid w:val="00CA6D08"/>
    <w:pPr>
      <w:keepNext/>
      <w:framePr w:hSpace="141" w:wrap="notBeside" w:hAnchor="margin" w:xAlign="center" w:y="-700"/>
      <w:numPr>
        <w:numId w:val="2"/>
      </w:numPr>
      <w:tabs>
        <w:tab w:val="clear" w:pos="720"/>
        <w:tab w:val="num" w:pos="360"/>
      </w:tabs>
      <w:spacing w:after="0" w:line="360" w:lineRule="auto"/>
      <w:ind w:left="360" w:hanging="360"/>
      <w:outlineLvl w:val="4"/>
    </w:pPr>
    <w:rPr>
      <w:rFonts w:ascii="Times New Roman" w:eastAsia="Times New Roman" w:hAnsi="Times New Roman" w:cs="Times New Roman"/>
      <w:b/>
      <w:bCs/>
      <w:sz w:val="24"/>
      <w:szCs w:val="24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5Car">
    <w:name w:val="Titre 5 Car"/>
    <w:basedOn w:val="Policepardfaut"/>
    <w:link w:val="Titre5"/>
    <w:rsid w:val="00CA6D08"/>
    <w:rPr>
      <w:rFonts w:ascii="Times New Roman" w:eastAsia="Times New Roman" w:hAnsi="Times New Roman" w:cs="Times New Roman"/>
      <w:b/>
      <w:bCs/>
      <w:sz w:val="24"/>
      <w:szCs w:val="24"/>
      <w:lang w:val="fr-FR" w:eastAsia="fr-FR" w:bidi="ar-DZ"/>
    </w:rPr>
  </w:style>
  <w:style w:type="paragraph" w:styleId="Paragraphedeliste">
    <w:name w:val="List Paragraph"/>
    <w:basedOn w:val="Normal"/>
    <w:uiPriority w:val="34"/>
    <w:qFormat/>
    <w:rsid w:val="00CA6D08"/>
    <w:pPr>
      <w:bidi w:val="0"/>
      <w:ind w:left="720"/>
      <w:contextualSpacing/>
    </w:pPr>
  </w:style>
  <w:style w:type="table" w:styleId="Grilledutableau">
    <w:name w:val="Table Grid"/>
    <w:basedOn w:val="TableauNormal"/>
    <w:uiPriority w:val="39"/>
    <w:rsid w:val="00DD3B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Gdmath">
    <w:name w:val="Gdmath"/>
    <w:basedOn w:val="Normal"/>
    <w:link w:val="GdmathCar"/>
    <w:rsid w:val="00F73BCA"/>
    <w:rPr>
      <w:rFonts w:ascii="Times New Roman" w:hAnsi="Times New Roman" w:cs="Times New Roman"/>
      <w:color w:val="000000"/>
      <w:sz w:val="24"/>
      <w:lang w:bidi="ar-DZ"/>
    </w:rPr>
  </w:style>
  <w:style w:type="character" w:customStyle="1" w:styleId="GdmathCar">
    <w:name w:val="Gdmath Car"/>
    <w:basedOn w:val="Policepardfaut"/>
    <w:link w:val="Gdmath"/>
    <w:rsid w:val="00F73BCA"/>
    <w:rPr>
      <w:rFonts w:ascii="Times New Roman" w:eastAsiaTheme="minorEastAsia" w:hAnsi="Times New Roman" w:cs="Times New Roman"/>
      <w:color w:val="000000"/>
      <w:sz w:val="24"/>
      <w:lang w:val="fr-FR" w:eastAsia="fr-FR" w:bidi="ar-DZ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42B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2B42"/>
    <w:rPr>
      <w:rFonts w:ascii="Segoe UI" w:eastAsiaTheme="minorEastAsia" w:hAnsi="Segoe UI" w:cs="Segoe UI"/>
      <w:sz w:val="18"/>
      <w:szCs w:val="18"/>
      <w:lang w:val="fr-FR"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B72211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oleObject" Target="embeddings/oleObject53.bin"/><Relationship Id="rId21" Type="http://schemas.openxmlformats.org/officeDocument/2006/relationships/image" Target="media/image80.png"/><Relationship Id="rId42" Type="http://schemas.openxmlformats.org/officeDocument/2006/relationships/image" Target="media/image140.png"/><Relationship Id="rId47" Type="http://schemas.openxmlformats.org/officeDocument/2006/relationships/image" Target="media/image170.png"/><Relationship Id="rId63" Type="http://schemas.openxmlformats.org/officeDocument/2006/relationships/oleObject" Target="embeddings/oleObject24.bin"/><Relationship Id="rId68" Type="http://schemas.openxmlformats.org/officeDocument/2006/relationships/oleObject" Target="embeddings/oleObject27.bin"/><Relationship Id="rId84" Type="http://schemas.openxmlformats.org/officeDocument/2006/relationships/oleObject" Target="embeddings/oleObject35.bin"/><Relationship Id="rId89" Type="http://schemas.openxmlformats.org/officeDocument/2006/relationships/image" Target="media/image38.wmf"/><Relationship Id="rId112" Type="http://schemas.openxmlformats.org/officeDocument/2006/relationships/image" Target="media/image45.png"/><Relationship Id="rId133" Type="http://schemas.openxmlformats.org/officeDocument/2006/relationships/oleObject" Target="embeddings/oleObject64.bin"/><Relationship Id="rId138" Type="http://schemas.openxmlformats.org/officeDocument/2006/relationships/oleObject" Target="embeddings/oleObject65.bin"/><Relationship Id="rId16" Type="http://schemas.openxmlformats.org/officeDocument/2006/relationships/image" Target="media/image6.wmf"/><Relationship Id="rId107" Type="http://schemas.openxmlformats.org/officeDocument/2006/relationships/image" Target="media/image350.wmf"/><Relationship Id="rId11" Type="http://schemas.openxmlformats.org/officeDocument/2006/relationships/oleObject" Target="embeddings/oleObject3.bin"/><Relationship Id="rId32" Type="http://schemas.openxmlformats.org/officeDocument/2006/relationships/image" Target="media/image120.png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19.bin"/><Relationship Id="rId58" Type="http://schemas.openxmlformats.org/officeDocument/2006/relationships/image" Target="media/image23.wmf"/><Relationship Id="rId74" Type="http://schemas.openxmlformats.org/officeDocument/2006/relationships/oleObject" Target="embeddings/oleObject30.bin"/><Relationship Id="rId79" Type="http://schemas.openxmlformats.org/officeDocument/2006/relationships/image" Target="media/image33.wmf"/><Relationship Id="rId102" Type="http://schemas.openxmlformats.org/officeDocument/2006/relationships/oleObject" Target="embeddings/oleObject45.bin"/><Relationship Id="rId123" Type="http://schemas.openxmlformats.org/officeDocument/2006/relationships/image" Target="media/image49.wmf"/><Relationship Id="rId128" Type="http://schemas.openxmlformats.org/officeDocument/2006/relationships/image" Target="media/image51.wmf"/><Relationship Id="rId144" Type="http://schemas.openxmlformats.org/officeDocument/2006/relationships/image" Target="media/image54.png"/><Relationship Id="rId149" Type="http://schemas.openxmlformats.org/officeDocument/2006/relationships/oleObject" Target="embeddings/oleObject76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38.bin"/><Relationship Id="rId95" Type="http://schemas.openxmlformats.org/officeDocument/2006/relationships/image" Target="media/image41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microsoft.com/office/2007/relationships/hdphoto" Target="media/hdphoto20.wdp"/><Relationship Id="rId48" Type="http://schemas.openxmlformats.org/officeDocument/2006/relationships/image" Target="media/image18.png"/><Relationship Id="rId64" Type="http://schemas.openxmlformats.org/officeDocument/2006/relationships/image" Target="media/image26.wmf"/><Relationship Id="rId69" Type="http://schemas.openxmlformats.org/officeDocument/2006/relationships/image" Target="media/image28.wmf"/><Relationship Id="rId113" Type="http://schemas.openxmlformats.org/officeDocument/2006/relationships/oleObject" Target="embeddings/oleObject50.bin"/><Relationship Id="rId118" Type="http://schemas.openxmlformats.org/officeDocument/2006/relationships/image" Target="media/image47.wmf"/><Relationship Id="rId134" Type="http://schemas.openxmlformats.org/officeDocument/2006/relationships/oleObject" Target="embeddings/oleObject61.bin"/><Relationship Id="rId139" Type="http://schemas.openxmlformats.org/officeDocument/2006/relationships/oleObject" Target="embeddings/oleObject67.bin"/><Relationship Id="rId80" Type="http://schemas.openxmlformats.org/officeDocument/2006/relationships/oleObject" Target="embeddings/oleObject33.bin"/><Relationship Id="rId85" Type="http://schemas.openxmlformats.org/officeDocument/2006/relationships/image" Target="media/image36.wmf"/><Relationship Id="rId15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0.wmf"/><Relationship Id="rId33" Type="http://schemas.microsoft.com/office/2007/relationships/hdphoto" Target="media/hdphoto10.wdp"/><Relationship Id="rId38" Type="http://schemas.openxmlformats.org/officeDocument/2006/relationships/oleObject" Target="embeddings/oleObject16.bin"/><Relationship Id="rId46" Type="http://schemas.openxmlformats.org/officeDocument/2006/relationships/image" Target="media/image17.png"/><Relationship Id="rId59" Type="http://schemas.openxmlformats.org/officeDocument/2006/relationships/oleObject" Target="embeddings/oleObject22.bin"/><Relationship Id="rId67" Type="http://schemas.openxmlformats.org/officeDocument/2006/relationships/oleObject" Target="embeddings/oleObject26.bin"/><Relationship Id="rId103" Type="http://schemas.openxmlformats.org/officeDocument/2006/relationships/oleObject" Target="embeddings/oleObject46.bin"/><Relationship Id="rId116" Type="http://schemas.openxmlformats.org/officeDocument/2006/relationships/image" Target="media/image46.wmf"/><Relationship Id="rId124" Type="http://schemas.openxmlformats.org/officeDocument/2006/relationships/oleObject" Target="embeddings/oleObject57.bin"/><Relationship Id="rId129" Type="http://schemas.openxmlformats.org/officeDocument/2006/relationships/oleObject" Target="embeddings/oleObject62.bin"/><Relationship Id="rId137" Type="http://schemas.openxmlformats.org/officeDocument/2006/relationships/oleObject" Target="embeddings/oleObject63.bin"/><Relationship Id="rId20" Type="http://schemas.openxmlformats.org/officeDocument/2006/relationships/image" Target="media/image8.png"/><Relationship Id="rId41" Type="http://schemas.microsoft.com/office/2007/relationships/hdphoto" Target="media/hdphoto2.wdp"/><Relationship Id="rId54" Type="http://schemas.openxmlformats.org/officeDocument/2006/relationships/image" Target="media/image21.wmf"/><Relationship Id="rId62" Type="http://schemas.openxmlformats.org/officeDocument/2006/relationships/image" Target="media/image25.wmf"/><Relationship Id="rId70" Type="http://schemas.openxmlformats.org/officeDocument/2006/relationships/oleObject" Target="embeddings/oleObject28.bin"/><Relationship Id="rId75" Type="http://schemas.openxmlformats.org/officeDocument/2006/relationships/image" Target="media/image31.wmf"/><Relationship Id="rId83" Type="http://schemas.openxmlformats.org/officeDocument/2006/relationships/image" Target="media/image35.wmf"/><Relationship Id="rId88" Type="http://schemas.openxmlformats.org/officeDocument/2006/relationships/oleObject" Target="embeddings/oleObject37.bin"/><Relationship Id="rId91" Type="http://schemas.openxmlformats.org/officeDocument/2006/relationships/image" Target="media/image39.wmf"/><Relationship Id="rId96" Type="http://schemas.openxmlformats.org/officeDocument/2006/relationships/oleObject" Target="embeddings/oleObject41.bin"/><Relationship Id="rId111" Type="http://schemas.openxmlformats.org/officeDocument/2006/relationships/image" Target="media/image44.png"/><Relationship Id="rId132" Type="http://schemas.openxmlformats.org/officeDocument/2006/relationships/image" Target="media/image520.wmf"/><Relationship Id="rId140" Type="http://schemas.openxmlformats.org/officeDocument/2006/relationships/image" Target="media/image53.wmf"/><Relationship Id="rId145" Type="http://schemas.openxmlformats.org/officeDocument/2006/relationships/image" Target="media/image540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4.bin"/><Relationship Id="rId49" Type="http://schemas.openxmlformats.org/officeDocument/2006/relationships/image" Target="media/image180.png"/><Relationship Id="rId57" Type="http://schemas.openxmlformats.org/officeDocument/2006/relationships/oleObject" Target="embeddings/oleObject21.bin"/><Relationship Id="rId106" Type="http://schemas.openxmlformats.org/officeDocument/2006/relationships/oleObject" Target="embeddings/oleObject49.bin"/><Relationship Id="rId114" Type="http://schemas.openxmlformats.org/officeDocument/2006/relationships/image" Target="media/image45.wmf"/><Relationship Id="rId119" Type="http://schemas.openxmlformats.org/officeDocument/2006/relationships/oleObject" Target="embeddings/oleObject54.bin"/><Relationship Id="rId127" Type="http://schemas.openxmlformats.org/officeDocument/2006/relationships/oleObject" Target="embeddings/oleObject59.bin"/><Relationship Id="rId10" Type="http://schemas.openxmlformats.org/officeDocument/2006/relationships/image" Target="media/image3.wmf"/><Relationship Id="rId31" Type="http://schemas.microsoft.com/office/2007/relationships/hdphoto" Target="media/hdphoto1.wdp"/><Relationship Id="rId44" Type="http://schemas.openxmlformats.org/officeDocument/2006/relationships/image" Target="media/image15.png"/><Relationship Id="rId52" Type="http://schemas.openxmlformats.org/officeDocument/2006/relationships/image" Target="media/image20.wmf"/><Relationship Id="rId60" Type="http://schemas.openxmlformats.org/officeDocument/2006/relationships/image" Target="media/image24.wmf"/><Relationship Id="rId65" Type="http://schemas.openxmlformats.org/officeDocument/2006/relationships/oleObject" Target="embeddings/oleObject25.bin"/><Relationship Id="rId73" Type="http://schemas.openxmlformats.org/officeDocument/2006/relationships/image" Target="media/image30.wmf"/><Relationship Id="rId78" Type="http://schemas.openxmlformats.org/officeDocument/2006/relationships/oleObject" Target="embeddings/oleObject32.bin"/><Relationship Id="rId81" Type="http://schemas.openxmlformats.org/officeDocument/2006/relationships/image" Target="media/image34.wmf"/><Relationship Id="rId86" Type="http://schemas.openxmlformats.org/officeDocument/2006/relationships/oleObject" Target="embeddings/oleObject36.bin"/><Relationship Id="rId94" Type="http://schemas.openxmlformats.org/officeDocument/2006/relationships/oleObject" Target="embeddings/oleObject40.bin"/><Relationship Id="rId99" Type="http://schemas.openxmlformats.org/officeDocument/2006/relationships/image" Target="media/image42.wmf"/><Relationship Id="rId101" Type="http://schemas.openxmlformats.org/officeDocument/2006/relationships/image" Target="media/image43.wmf"/><Relationship Id="rId122" Type="http://schemas.openxmlformats.org/officeDocument/2006/relationships/oleObject" Target="embeddings/oleObject56.bin"/><Relationship Id="rId130" Type="http://schemas.openxmlformats.org/officeDocument/2006/relationships/image" Target="media/image52.wmf"/><Relationship Id="rId135" Type="http://schemas.openxmlformats.org/officeDocument/2006/relationships/image" Target="media/image340.wmf"/><Relationship Id="rId143" Type="http://schemas.openxmlformats.org/officeDocument/2006/relationships/oleObject" Target="embeddings/oleObject70.bin"/><Relationship Id="rId148" Type="http://schemas.openxmlformats.org/officeDocument/2006/relationships/oleObject" Target="embeddings/oleObject73.bin"/><Relationship Id="rId15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3.wmf"/><Relationship Id="rId50" Type="http://schemas.openxmlformats.org/officeDocument/2006/relationships/image" Target="media/image19.wmf"/><Relationship Id="rId55" Type="http://schemas.openxmlformats.org/officeDocument/2006/relationships/oleObject" Target="embeddings/oleObject20.bin"/><Relationship Id="rId76" Type="http://schemas.openxmlformats.org/officeDocument/2006/relationships/oleObject" Target="embeddings/oleObject31.bin"/><Relationship Id="rId97" Type="http://schemas.openxmlformats.org/officeDocument/2006/relationships/oleObject" Target="embeddings/oleObject42.bin"/><Relationship Id="rId104" Type="http://schemas.openxmlformats.org/officeDocument/2006/relationships/oleObject" Target="embeddings/oleObject47.bin"/><Relationship Id="rId120" Type="http://schemas.openxmlformats.org/officeDocument/2006/relationships/image" Target="media/image48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8.bin"/><Relationship Id="rId146" Type="http://schemas.openxmlformats.org/officeDocument/2006/relationships/oleObject" Target="embeddings/oleObject71.bin"/><Relationship Id="rId7" Type="http://schemas.openxmlformats.org/officeDocument/2006/relationships/oleObject" Target="embeddings/oleObject1.bin"/><Relationship Id="rId71" Type="http://schemas.openxmlformats.org/officeDocument/2006/relationships/image" Target="media/image29.wmf"/><Relationship Id="rId92" Type="http://schemas.openxmlformats.org/officeDocument/2006/relationships/oleObject" Target="embeddings/oleObject39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image" Target="media/image14.png"/><Relationship Id="rId45" Type="http://schemas.openxmlformats.org/officeDocument/2006/relationships/image" Target="media/image16.png"/><Relationship Id="rId66" Type="http://schemas.openxmlformats.org/officeDocument/2006/relationships/image" Target="media/image27.wmf"/><Relationship Id="rId87" Type="http://schemas.openxmlformats.org/officeDocument/2006/relationships/image" Target="media/image37.wmf"/><Relationship Id="rId110" Type="http://schemas.openxmlformats.org/officeDocument/2006/relationships/oleObject" Target="embeddings/oleObject52.bin"/><Relationship Id="rId115" Type="http://schemas.openxmlformats.org/officeDocument/2006/relationships/oleObject" Target="embeddings/oleObject51.bin"/><Relationship Id="rId131" Type="http://schemas.openxmlformats.org/officeDocument/2006/relationships/oleObject" Target="embeddings/oleObject60.bin"/><Relationship Id="rId136" Type="http://schemas.openxmlformats.org/officeDocument/2006/relationships/oleObject" Target="embeddings/oleObject66.bin"/><Relationship Id="rId61" Type="http://schemas.openxmlformats.org/officeDocument/2006/relationships/oleObject" Target="embeddings/oleObject23.bin"/><Relationship Id="rId82" Type="http://schemas.openxmlformats.org/officeDocument/2006/relationships/oleObject" Target="embeddings/oleObject34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2.png"/><Relationship Id="rId35" Type="http://schemas.openxmlformats.org/officeDocument/2006/relationships/oleObject" Target="embeddings/oleObject13.bin"/><Relationship Id="rId56" Type="http://schemas.openxmlformats.org/officeDocument/2006/relationships/image" Target="media/image22.wmf"/><Relationship Id="rId77" Type="http://schemas.openxmlformats.org/officeDocument/2006/relationships/image" Target="media/image32.wmf"/><Relationship Id="rId100" Type="http://schemas.openxmlformats.org/officeDocument/2006/relationships/oleObject" Target="embeddings/oleObject44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50.wmf"/><Relationship Id="rId147" Type="http://schemas.openxmlformats.org/officeDocument/2006/relationships/oleObject" Target="embeddings/oleObject72.bin"/><Relationship Id="rId8" Type="http://schemas.openxmlformats.org/officeDocument/2006/relationships/image" Target="media/image2.wmf"/><Relationship Id="rId51" Type="http://schemas.openxmlformats.org/officeDocument/2006/relationships/oleObject" Target="embeddings/oleObject18.bin"/><Relationship Id="rId72" Type="http://schemas.openxmlformats.org/officeDocument/2006/relationships/oleObject" Target="embeddings/oleObject29.bin"/><Relationship Id="rId93" Type="http://schemas.openxmlformats.org/officeDocument/2006/relationships/image" Target="media/image40.wmf"/><Relationship Id="rId98" Type="http://schemas.openxmlformats.org/officeDocument/2006/relationships/oleObject" Target="embeddings/oleObject43.bin"/><Relationship Id="rId121" Type="http://schemas.openxmlformats.org/officeDocument/2006/relationships/oleObject" Target="embeddings/oleObject55.bin"/><Relationship Id="rId142" Type="http://schemas.openxmlformats.org/officeDocument/2006/relationships/oleObject" Target="embeddings/oleObject69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hadraoui\AppData\Roaming\Microsoft\Templates\MS-14.dotm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84C90-165B-4A26-A1D5-6F476DDEB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415</TotalTime>
  <Pages>5</Pages>
  <Words>1415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khadraoui</dc:creator>
  <cp:keywords/>
  <dc:description/>
  <cp:lastModifiedBy>khadraoui</cp:lastModifiedBy>
  <cp:revision>141</cp:revision>
  <cp:lastPrinted>2024-05-08T21:01:00Z</cp:lastPrinted>
  <dcterms:created xsi:type="dcterms:W3CDTF">2024-05-07T17:35:00Z</dcterms:created>
  <dcterms:modified xsi:type="dcterms:W3CDTF">2024-05-15T16:46:00Z</dcterms:modified>
</cp:coreProperties>
</file>
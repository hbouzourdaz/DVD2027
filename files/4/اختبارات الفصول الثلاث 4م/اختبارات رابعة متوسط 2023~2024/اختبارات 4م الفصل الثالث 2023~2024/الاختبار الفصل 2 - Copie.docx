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371C" w:rsidRPr="00665255" w:rsidRDefault="00FB2AE5" w:rsidP="0032371C">
      <w:pPr>
        <w:jc w:val="center"/>
        <w:rPr>
          <w:rFonts w:ascii="Amiri" w:hAnsi="Amiri" w:cs="Amiri"/>
          <w:b/>
          <w:bCs/>
          <w:sz w:val="32"/>
          <w:szCs w:val="32"/>
          <w:rtl/>
          <w:lang w:val="fr-FR" w:bidi="ar-DZ"/>
        </w:rPr>
      </w:pPr>
      <w:bookmarkStart w:id="0" w:name="_GoBack"/>
      <w:r w:rsidRPr="00665255">
        <w:rPr>
          <w:rFonts w:ascii="Amiri" w:hAnsi="Amiri" w:cs="Amiri"/>
          <w:b/>
          <w:bCs/>
          <w:noProof/>
          <w:sz w:val="32"/>
          <w:szCs w:val="32"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5CB6174D" wp14:editId="50A8BF1C">
                <wp:simplePos x="0" y="0"/>
                <wp:positionH relativeFrom="margin">
                  <wp:align>center</wp:align>
                </wp:positionH>
                <wp:positionV relativeFrom="paragraph">
                  <wp:posOffset>359410</wp:posOffset>
                </wp:positionV>
                <wp:extent cx="7172325" cy="1657350"/>
                <wp:effectExtent l="0" t="0" r="9525" b="0"/>
                <wp:wrapNone/>
                <wp:docPr id="14" name="Groupe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2325" cy="1657350"/>
                          <a:chOff x="104775" y="0"/>
                          <a:chExt cx="7172325" cy="1429552"/>
                        </a:xfrm>
                      </wpg:grpSpPr>
                      <wps:wsp>
                        <wps:cNvPr id="2" name="Zone de texte 2"/>
                        <wps:cNvSpPr txBox="1"/>
                        <wps:spPr>
                          <a:xfrm>
                            <a:off x="4838700" y="0"/>
                            <a:ext cx="2409825" cy="3905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5431E" w:rsidRPr="006C5AF7" w:rsidRDefault="00B5431E" w:rsidP="00B5431E">
                              <w:pPr>
                                <w:ind w:right="-216"/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u w:val="single"/>
                                  <w:lang w:bidi="ar-DZ"/>
                                </w:rPr>
                              </w:pPr>
                              <w:r w:rsidRPr="006C5AF7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u w:val="single"/>
                                  <w:rtl/>
                                  <w:lang w:bidi="ar-DZ"/>
                                </w:rPr>
                                <w:t xml:space="preserve">مديرية التربية </w:t>
                              </w:r>
                              <w:r w:rsidR="00650296" w:rsidRPr="006C5AF7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u w:val="single"/>
                                  <w:rtl/>
                                  <w:lang w:bidi="ar-DZ"/>
                                </w:rPr>
                                <w:t>لولاية عين الدفلى</w:t>
                              </w:r>
                              <w:r w:rsidR="00650296" w:rsidRPr="006C5AF7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Zone de texte 3"/>
                        <wps:cNvSpPr txBox="1"/>
                        <wps:spPr>
                          <a:xfrm>
                            <a:off x="4362450" y="322809"/>
                            <a:ext cx="2914650" cy="50586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50296" w:rsidRPr="007B2232" w:rsidRDefault="000A7DBD" w:rsidP="005F7176">
                              <w:pPr>
                                <w:ind w:right="-216"/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7B2232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متوسطة 05 جويلية 1962 برج الأمير خالد</w:t>
                              </w:r>
                              <w:r w:rsidR="00650296" w:rsidRPr="007B2232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</w:p>
                            <w:p w:rsidR="00B65B25" w:rsidRDefault="00B65B2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Zone de texte 4"/>
                        <wps:cNvSpPr txBox="1"/>
                        <wps:spPr>
                          <a:xfrm>
                            <a:off x="142875" y="0"/>
                            <a:ext cx="2409825" cy="3905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50296" w:rsidRPr="008A3F94" w:rsidRDefault="00650296" w:rsidP="00C94258">
                              <w:pPr>
                                <w:ind w:right="-216"/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>
                                <w:rPr>
                                  <w:rFonts w:ascii="Simplified Arabic" w:hAnsi="Simplified Arabic" w:cs="Simplified Arabic"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="00B65B25" w:rsidRPr="008A3F94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u w:val="single"/>
                                  <w:rtl/>
                                  <w:lang w:bidi="ar-DZ"/>
                                </w:rPr>
                                <w:t>السنة الدراسية :</w:t>
                              </w:r>
                              <w:r w:rsidR="00B65B25" w:rsidRPr="008A3F94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202</w:t>
                              </w:r>
                              <w:r w:rsidR="00C94258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4</w:t>
                              </w:r>
                              <w:r w:rsidR="00B65B25" w:rsidRPr="008A3F94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/2023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Zone de texte 5"/>
                        <wps:cNvSpPr txBox="1"/>
                        <wps:spPr>
                          <a:xfrm>
                            <a:off x="104775" y="300407"/>
                            <a:ext cx="2409825" cy="3905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50296" w:rsidRPr="008A3F94" w:rsidRDefault="00650296" w:rsidP="00B5431E">
                              <w:pPr>
                                <w:ind w:right="-216"/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4E0B1D">
                                <w:rPr>
                                  <w:rFonts w:ascii="Amiri" w:hAnsi="Amiri" w:cs="Amiri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="00B65B25" w:rsidRPr="008A3F94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u w:val="single"/>
                                  <w:rtl/>
                                  <w:lang w:bidi="ar-DZ"/>
                                </w:rPr>
                                <w:t>المستوى :</w:t>
                              </w:r>
                              <w:r w:rsidR="00B65B25" w:rsidRPr="008A3F94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4 متوسط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ctangle à coins arrondis 9"/>
                        <wps:cNvSpPr/>
                        <wps:spPr>
                          <a:xfrm>
                            <a:off x="3124200" y="885825"/>
                            <a:ext cx="4114800" cy="64156"/>
                          </a:xfrm>
                          <a:prstGeom prst="round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Rectangle à coins arrondis 10"/>
                        <wps:cNvSpPr/>
                        <wps:spPr>
                          <a:xfrm>
                            <a:off x="3162299" y="1364438"/>
                            <a:ext cx="4114801" cy="64537"/>
                          </a:xfrm>
                          <a:prstGeom prst="round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Zone de texte 11"/>
                        <wps:cNvSpPr txBox="1"/>
                        <wps:spPr>
                          <a:xfrm>
                            <a:off x="3143250" y="961238"/>
                            <a:ext cx="4095750" cy="37571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4073F" w:rsidRPr="00D12210" w:rsidRDefault="00A35599" w:rsidP="0044073F">
                              <w:pPr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lang w:bidi="ar-DZ"/>
      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      </w:rPr>
                              </w:pPr>
                              <w:r w:rsidRPr="00D12210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rtl/>
                                  <w:lang w:bidi="ar-DZ"/>
      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      </w:rPr>
                                <w:t xml:space="preserve">اختبار الفصل </w:t>
                              </w:r>
                              <w:r w:rsidR="00D12210" w:rsidRPr="00D12210">
                                <w:rPr>
                                  <w:rFonts w:ascii="Amiri" w:hAnsi="Amiri" w:cs="Amiri" w:hint="cs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rtl/>
                                  <w:lang w:bidi="ar-DZ"/>
      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      </w:rPr>
                                <w:t>الثاني في</w:t>
                              </w:r>
                              <w:r w:rsidR="00D44644" w:rsidRPr="00D12210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rtl/>
                                  <w:lang w:bidi="ar-DZ"/>
      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      </w:rPr>
                                <w:t xml:space="preserve"> مادة العلوم الفيزيائية و التكنولوجيا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 descr="C:\Users\FARES KH\Downloads\png-clipart-computer-icons-google-calendar-time-wall-clock-text-calendar-removebg-preview.png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1800225" y="747478"/>
                            <a:ext cx="1236980" cy="6175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3" name="Zone de texte 13"/>
                        <wps:cNvSpPr txBox="1"/>
                        <wps:spPr>
                          <a:xfrm>
                            <a:off x="161925" y="653421"/>
                            <a:ext cx="1704975" cy="77613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518EE" w:rsidRPr="00665255" w:rsidRDefault="005059A9" w:rsidP="00C94258">
                              <w:pPr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</w:pPr>
                              <w:r w:rsidRPr="00665255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u w:val="thick"/>
                                  <w:rtl/>
                                  <w:lang w:val="fr-FR" w:bidi="ar-DZ"/>
                                </w:rPr>
                                <w:t xml:space="preserve">يوم </w:t>
                              </w:r>
                              <w:r w:rsidRPr="00665255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u w:val="single"/>
                                  <w:rtl/>
                                  <w:lang w:val="fr-FR" w:bidi="ar-DZ"/>
                                </w:rPr>
                                <w:t>:</w:t>
                              </w:r>
                              <w:r w:rsidRPr="00665255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 xml:space="preserve"> </w:t>
                              </w:r>
                              <w:r w:rsidR="00030837" w:rsidRPr="00665255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>0</w:t>
                              </w:r>
                              <w:r w:rsidR="00C94258">
                                <w:rPr>
                                  <w:rFonts w:ascii="Amiri" w:hAnsi="Amiri" w:cs="Amir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>4</w:t>
                              </w:r>
                              <w:r w:rsidR="00030837" w:rsidRPr="00665255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>/03/202</w:t>
                              </w:r>
                              <w:r w:rsidR="00C94258">
                                <w:rPr>
                                  <w:rFonts w:ascii="Amiri" w:hAnsi="Amiri" w:cs="Amir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>4</w:t>
                              </w:r>
                              <w:r w:rsidR="00665255">
                                <w:rPr>
                                  <w:rFonts w:ascii="Amiri" w:hAnsi="Amiri" w:cs="Amir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 xml:space="preserve">    </w:t>
                              </w:r>
                              <w:r w:rsidR="003518EE" w:rsidRPr="00665255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u w:val="thick"/>
                                  <w:rtl/>
                                  <w:lang w:val="fr-FR" w:bidi="ar-DZ"/>
                                </w:rPr>
                                <w:t xml:space="preserve">المدة </w:t>
                              </w:r>
                              <w:r w:rsidR="003518EE" w:rsidRPr="00665255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>:</w:t>
                              </w:r>
                              <w:r w:rsidR="003518EE" w:rsidRPr="00665255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 xml:space="preserve"> ساعة</w:t>
                              </w:r>
                              <w:r w:rsidR="00665255" w:rsidRPr="00665255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 xml:space="preserve"> و نصف</w:t>
                              </w:r>
                              <w:r w:rsidR="003518EE" w:rsidRPr="003518EE">
                                <w:rPr>
                                  <w:rFonts w:ascii="Simplified Arabic" w:hAnsi="Simplified Arabic" w:cs="Simplified Arabic" w:hint="cs"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 descr="C:\Users\FARES KH\Pictures\science png - بحث Google_files\7189966.png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52725" y="49436"/>
                            <a:ext cx="139065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B6174D" id="Groupe 14" o:spid="_x0000_s1026" style="position:absolute;left:0;text-align:left;margin-left:0;margin-top:28.3pt;width:564.75pt;height:130.5pt;z-index:251670528;mso-position-horizontal:center;mso-position-horizontal-relative:margin;mso-width-relative:margin;mso-height-relative:margin" coordorigin="1047" coordsize="71723,142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2" o:spid="_x0000_s1027" type="#_x0000_t202" style="position:absolute;left:48387;width:24098;height:3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Q6DsUA&#10;AADaAAAADwAAAGRycy9kb3ducmV2LnhtbESPT2vCQBTE74LfYXlCL1I3KtUSXUXE/qG3Jq3i7ZF9&#10;JsHs25DdJum37xYEj8PM/IZZb3tTiZYaV1pWMJ1EIIgzq0vOFXylL4/PIJxH1lhZJgW/5GC7GQ7W&#10;GGvb8Se1ic9FgLCLUUHhfR1L6bKCDLqJrYmDd7GNQR9kk0vdYBfgppKzKFpIgyWHhQJr2heUXZMf&#10;o+A8zk8frn/97uZP8/rw1qbLo06Vehj1uxUIT72/h2/td61gBv9Xwg2Qm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tDoOxQAAANoAAAAPAAAAAAAAAAAAAAAAAJgCAABkcnMv&#10;ZG93bnJldi54bWxQSwUGAAAAAAQABAD1AAAAigMAAAAA&#10;" fillcolor="white [3201]" stroked="f" strokeweight=".5pt">
                  <v:textbox>
                    <w:txbxContent>
                      <w:p w:rsidR="00B5431E" w:rsidRPr="006C5AF7" w:rsidRDefault="00B5431E" w:rsidP="00B5431E">
                        <w:pPr>
                          <w:ind w:right="-216"/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32"/>
                            <w:szCs w:val="32"/>
                            <w:u w:val="single"/>
                            <w:lang w:bidi="ar-DZ"/>
                          </w:rPr>
                        </w:pPr>
                        <w:r w:rsidRPr="006C5AF7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32"/>
                            <w:szCs w:val="32"/>
                            <w:u w:val="single"/>
                            <w:rtl/>
                            <w:lang w:bidi="ar-DZ"/>
                          </w:rPr>
                          <w:t xml:space="preserve">مديرية التربية </w:t>
                        </w:r>
                        <w:r w:rsidR="00650296" w:rsidRPr="006C5AF7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32"/>
                            <w:szCs w:val="32"/>
                            <w:u w:val="single"/>
                            <w:rtl/>
                            <w:lang w:bidi="ar-DZ"/>
                          </w:rPr>
                          <w:t>لولاية عين الدفلى</w:t>
                        </w:r>
                        <w:r w:rsidR="00650296" w:rsidRPr="006C5AF7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Zone de texte 3" o:spid="_x0000_s1028" type="#_x0000_t202" style="position:absolute;left:43624;top:3228;width:29147;height:50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iflcUA&#10;AADaAAAADwAAAGRycy9kb3ducmV2LnhtbESPT2vCQBTE70K/w/IKXqRuNPQPqauIqBVvNdrS2yP7&#10;mgSzb0N2TdJv7xYEj8PM/IaZLXpTiZYaV1pWMBlHIIgzq0vOFRzTzdMbCOeRNVaWScEfOVjMHwYz&#10;TLTt+JPag89FgLBLUEHhfZ1I6bKCDLqxrYmD92sbgz7IJpe6wS7ATSWnUfQiDZYcFgqsaVVQdj5c&#10;jIKfUf69d/321MXPcb3+aNPXL50qNXzsl+8gPPX+Hr61d1pBDP9Xwg2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+J+VxQAAANoAAAAPAAAAAAAAAAAAAAAAAJgCAABkcnMv&#10;ZG93bnJldi54bWxQSwUGAAAAAAQABAD1AAAAigMAAAAA&#10;" fillcolor="white [3201]" stroked="f" strokeweight=".5pt">
                  <v:textbox>
                    <w:txbxContent>
                      <w:p w:rsidR="00650296" w:rsidRPr="007B2232" w:rsidRDefault="000A7DBD" w:rsidP="005F7176">
                        <w:pPr>
                          <w:ind w:right="-216"/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32"/>
                            <w:szCs w:val="32"/>
                            <w:lang w:bidi="ar-DZ"/>
                          </w:rPr>
                        </w:pPr>
                        <w:r w:rsidRPr="007B2232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32"/>
                            <w:szCs w:val="32"/>
                            <w:rtl/>
                            <w:lang w:bidi="ar-DZ"/>
                          </w:rPr>
                          <w:t>متوسطة 05 جويلية 1962 برج الأمير خالد</w:t>
                        </w:r>
                        <w:r w:rsidR="00650296" w:rsidRPr="007B2232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</w:p>
                      <w:p w:rsidR="00B65B25" w:rsidRDefault="00B65B25"/>
                    </w:txbxContent>
                  </v:textbox>
                </v:shape>
                <v:shape id="Zone de texte 4" o:spid="_x0000_s1029" type="#_x0000_t202" style="position:absolute;left:1428;width:24099;height:3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EH4cUA&#10;AADaAAAADwAAAGRycy9kb3ducmV2LnhtbESPQWvCQBSE7wX/w/KEXkrdVGsr0VWKtCreNFXx9sg+&#10;k2D2bchuk/jv3UKhx2FmvmFmi86UoqHaFZYVvAwiEMSp1QVnCr6Tr+cJCOeRNZaWScGNHCzmvYcZ&#10;xtq2vKNm7zMRIOxiVJB7X8VSujQng25gK+LgXWxt0AdZZ1LX2Aa4KeUwit6kwYLDQo4VLXNKr/sf&#10;o+D8lJ22rlsd2tF4VH2um+T9qBOlHvvdxxSEp87/h//aG63gFX6vhBsg5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EQfhxQAAANoAAAAPAAAAAAAAAAAAAAAAAJgCAABkcnMv&#10;ZG93bnJldi54bWxQSwUGAAAAAAQABAD1AAAAigMAAAAA&#10;" fillcolor="white [3201]" stroked="f" strokeweight=".5pt">
                  <v:textbox>
                    <w:txbxContent>
                      <w:p w:rsidR="00650296" w:rsidRPr="008A3F94" w:rsidRDefault="00650296" w:rsidP="00C94258">
                        <w:pPr>
                          <w:ind w:right="-216"/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</w:pPr>
                        <w:r>
                          <w:rPr>
                            <w:rFonts w:ascii="Simplified Arabic" w:hAnsi="Simplified Arabic" w:cs="Simplified Arabic" w:hint="cs"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  <w:r w:rsidR="00B65B25" w:rsidRPr="008A3F94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32"/>
                            <w:szCs w:val="32"/>
                            <w:u w:val="single"/>
                            <w:rtl/>
                            <w:lang w:bidi="ar-DZ"/>
                          </w:rPr>
                          <w:t>السنة الدراسية :</w:t>
                        </w:r>
                        <w:r w:rsidR="00B65B25" w:rsidRPr="008A3F94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202</w:t>
                        </w:r>
                        <w:r w:rsidR="00C94258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4</w:t>
                        </w:r>
                        <w:r w:rsidR="00B65B25" w:rsidRPr="008A3F94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/2023</w:t>
                        </w:r>
                      </w:p>
                    </w:txbxContent>
                  </v:textbox>
                </v:shape>
                <v:shape id="Zone de texte 5" o:spid="_x0000_s1030" type="#_x0000_t202" style="position:absolute;left:1047;top:3004;width:24099;height:3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2iesUA&#10;AADaAAAADwAAAGRycy9kb3ducmV2LnhtbESPT2vCQBTE7wW/w/KEXqRurKgluoqI/YM3k1bx9sg+&#10;k2D2bchuk/TbdwtCj8PM/IZZbXpTiZYaV1pWMBlHIIgzq0vOFXymr08vIJxH1lhZJgU/5GCzHjys&#10;MNa24yO1ic9FgLCLUUHhfR1L6bKCDLqxrYmDd7WNQR9kk0vdYBfgppLPUTSXBksOCwXWtCsouyXf&#10;RsFllJ8Prn/76qazab1/b9PFSadKPQ777RKEp97/h+/tD61gBn9Xwg2Q6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XaJ6xQAAANoAAAAPAAAAAAAAAAAAAAAAAJgCAABkcnMv&#10;ZG93bnJldi54bWxQSwUGAAAAAAQABAD1AAAAigMAAAAA&#10;" fillcolor="white [3201]" stroked="f" strokeweight=".5pt">
                  <v:textbox>
                    <w:txbxContent>
                      <w:p w:rsidR="00650296" w:rsidRPr="008A3F94" w:rsidRDefault="00650296" w:rsidP="00B5431E">
                        <w:pPr>
                          <w:ind w:right="-216"/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</w:pPr>
                        <w:r w:rsidRPr="004E0B1D">
                          <w:rPr>
                            <w:rFonts w:ascii="Amiri" w:hAnsi="Amiri" w:cs="Amiri"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  <w:r w:rsidR="00B65B25" w:rsidRPr="008A3F94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32"/>
                            <w:szCs w:val="32"/>
                            <w:u w:val="single"/>
                            <w:rtl/>
                            <w:lang w:bidi="ar-DZ"/>
                          </w:rPr>
                          <w:t>المستوى :</w:t>
                        </w:r>
                        <w:r w:rsidR="00B65B25" w:rsidRPr="008A3F94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4 متوسط </w:t>
                        </w:r>
                      </w:p>
                    </w:txbxContent>
                  </v:textbox>
                </v:shape>
                <v:roundrect id="Rectangle à coins arrondis 9" o:spid="_x0000_s1031" style="position:absolute;left:31242;top:8858;width:41148;height:64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MvCsEA&#10;AADaAAAADwAAAGRycy9kb3ducmV2LnhtbESPQYvCMBSE7wv+h/AEb2vqHlxbTYsIoi57We0PeDTP&#10;tti8lCbb1n9vBMHjMDPfMJtsNI3oqXO1ZQWLeQSCuLC65lJBftl/rkA4j6yxsUwK7uQgSycfG0y0&#10;HfiP+rMvRYCwS1BB5X2bSOmKigy6uW2Jg3e1nUEfZFdK3eEQ4KaRX1G0lAZrDgsVtrSrqLid/42C&#10;vlydfPyTf9Mp/nXD8ZIfZBspNZuO2zUIT6N/h1/to1YQw/NKuAEyf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MzLwrBAAAA2gAAAA8AAAAAAAAAAAAAAAAAmAIAAGRycy9kb3du&#10;cmV2LnhtbFBLBQYAAAAABAAEAPUAAACGAwAAAAA=&#10;" fillcolor="black [3213]" stroked="f" strokeweight="1pt">
                  <v:stroke joinstyle="miter"/>
                </v:roundrect>
                <v:roundrect id="Rectangle à coins arrondis 10" o:spid="_x0000_s1032" style="position:absolute;left:31622;top:13644;width:41149;height:645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btl8IA&#10;AADbAAAADwAAAGRycy9kb3ducmV2LnhtbESPQYvCQAyF7wv+hyGCt3XqHlztOooIi7p4UfsDQifb&#10;FjuZ0hnb+u/NQfCW8F7e+7LaDK5WHbWh8mxgNk1AEefeVlwYyK6/nwtQISJbrD2TgQcF2KxHHytM&#10;re/5TN0lFkpCOKRooIyxSbUOeUkOw9Q3xKL9+9ZhlLUttG2xl3BX668kmWuHFUtDiQ3tSspvl7sz&#10;0BWLY1z+Zd90XJ5Cf7hme90kxkzGw/YHVKQhvs2v64MVfKGXX2QAvX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/lu2XwgAAANsAAAAPAAAAAAAAAAAAAAAAAJgCAABkcnMvZG93&#10;bnJldi54bWxQSwUGAAAAAAQABAD1AAAAhwMAAAAA&#10;" fillcolor="black [3213]" stroked="f" strokeweight="1pt">
                  <v:stroke joinstyle="miter"/>
                </v:roundrect>
                <v:shape id="Zone de texte 11" o:spid="_x0000_s1033" type="#_x0000_t202" style="position:absolute;left:31432;top:9612;width:40958;height:37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u/FMMA&#10;AADbAAAADwAAAGRycy9kb3ducmV2LnhtbERPS2vCQBC+C/6HZQredBNBkdRVQkBaij34uHibZsck&#10;NDsbs9sk9te7hYK3+fies94OphYdta6yrCCeRSCIc6srLhScT7vpCoTzyBpry6TgTg62m/FojYm2&#10;PR+oO/pChBB2CSoovW8SKV1ekkE3sw1x4K62NegDbAupW+xDuKnlPIqW0mDFoaHEhrKS8u/jj1Hw&#10;ke0+8fA1N6vfOnvbX9Pmdr4slJq8DOkrCE+Df4r/3e86zI/h75dwgNw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1u/FMMAAADbAAAADwAAAAAAAAAAAAAAAACYAgAAZHJzL2Rv&#10;d25yZXYueG1sUEsFBgAAAAAEAAQA9QAAAIgDAAAAAA==&#10;" filled="f" stroked="f" strokeweight=".5pt">
                  <v:textbox>
                    <w:txbxContent>
                      <w:p w:rsidR="0044073F" w:rsidRPr="00D12210" w:rsidRDefault="00A35599" w:rsidP="0044073F">
                        <w:pPr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28"/>
                            <w:szCs w:val="28"/>
                            <w:lang w:bidi="ar-DZ"/>
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</w:rPr>
                        </w:pPr>
                        <w:r w:rsidRPr="00D12210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28"/>
                            <w:szCs w:val="28"/>
                            <w:rtl/>
                            <w:lang w:bidi="ar-DZ"/>
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</w:rPr>
                          <w:t xml:space="preserve">اختبار الفصل </w:t>
                        </w:r>
                        <w:r w:rsidR="00D12210" w:rsidRPr="00D12210">
                          <w:rPr>
                            <w:rFonts w:ascii="Amiri" w:hAnsi="Amiri" w:cs="Amiri" w:hint="cs"/>
                            <w:b/>
                            <w:bCs/>
                            <w:i/>
                            <w:iCs/>
                            <w:sz w:val="28"/>
                            <w:szCs w:val="28"/>
                            <w:rtl/>
                            <w:lang w:bidi="ar-DZ"/>
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</w:rPr>
                          <w:t>الثاني في</w:t>
                        </w:r>
                        <w:r w:rsidR="00D44644" w:rsidRPr="00D12210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28"/>
                            <w:szCs w:val="28"/>
                            <w:rtl/>
                            <w:lang w:bidi="ar-DZ"/>
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</w:rPr>
                          <w:t xml:space="preserve"> مادة العلوم الفيزيائية و التكنولوجيا 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34" type="#_x0000_t75" style="position:absolute;left:18002;top:7474;width:12370;height:6176;flip:x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YEv7fDAAAA2wAAAA8AAABkcnMvZG93bnJldi54bWxEj0FrwzAMhe+F/gejwW6N3Q66kcYtoxDo&#10;IZclu+ymxloSFsshdpv038+FQm8S771PT9lhtr240ug7xxrWiQJBXDvTcaPhu8pXHyB8QDbYOyYN&#10;N/Jw2C8XGabGTfxF1zI0IkLYp6ihDWFIpfR1SxZ94gbiqP260WKI69hIM+IU4baXG6W20mLH8UKL&#10;Ax1bqv/Ki42Uc63mYn1s8jy851Ovqrfip9L69WX+3IEINIen+ZE+mVh/A/df4gBy/w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VgS/t8MAAADbAAAADwAAAAAAAAAAAAAAAACf&#10;AgAAZHJzL2Rvd25yZXYueG1sUEsFBgAAAAAEAAQA9wAAAI8DAAAAAA==&#10;">
                  <v:imagedata r:id="rId9" o:title="png-clipart-computer-icons-google-calendar-time-wall-clock-text-calendar-removebg-preview"/>
                  <v:path arrowok="t"/>
                </v:shape>
                <v:shape id="Zone de texte 13" o:spid="_x0000_s1035" type="#_x0000_t202" style="position:absolute;left:1619;top:6534;width:17050;height:77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HZr8MA&#10;AADbAAAADwAAAGRycy9kb3ducmV2LnhtbERPS2vCQBC+C/0PyxS8SN1o6IPUVUTUircabeltyE6T&#10;YHY2ZNck/fduQfA2H99zZoveVKKlxpWWFUzGEQjizOqScwXHdPP0BsJ5ZI2VZVLwRw4W84fBDBNt&#10;O/6k9uBzEULYJaig8L5OpHRZQQbd2NbEgfu1jUEfYJNL3WAXwk0lp1H0Ig2WHBoKrGlVUHY+XIyC&#10;n1H+vXf99tTFz3G9/mjT1y+dKjV87JfvIDz1/i6+uXc6zI/h/5dwgJxf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jHZr8MAAADbAAAADwAAAAAAAAAAAAAAAACYAgAAZHJzL2Rv&#10;d25yZXYueG1sUEsFBgAAAAAEAAQA9QAAAIgDAAAAAA==&#10;" fillcolor="white [3201]" stroked="f" strokeweight=".5pt">
                  <v:textbox>
                    <w:txbxContent>
                      <w:p w:rsidR="003518EE" w:rsidRPr="00665255" w:rsidRDefault="005059A9" w:rsidP="00C94258">
                        <w:pPr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</w:pPr>
                        <w:r w:rsidRPr="00665255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28"/>
                            <w:szCs w:val="28"/>
                            <w:u w:val="thick"/>
                            <w:rtl/>
                            <w:lang w:val="fr-FR" w:bidi="ar-DZ"/>
                          </w:rPr>
                          <w:t xml:space="preserve">يوم </w:t>
                        </w:r>
                        <w:r w:rsidRPr="00665255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28"/>
                            <w:szCs w:val="28"/>
                            <w:u w:val="single"/>
                            <w:rtl/>
                            <w:lang w:val="fr-FR" w:bidi="ar-DZ"/>
                          </w:rPr>
                          <w:t>:</w:t>
                        </w:r>
                        <w:r w:rsidRPr="00665255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  <w:t xml:space="preserve"> </w:t>
                        </w:r>
                        <w:r w:rsidR="00030837" w:rsidRPr="00665255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  <w:t>0</w:t>
                        </w:r>
                        <w:r w:rsidR="00C94258">
                          <w:rPr>
                            <w:rFonts w:ascii="Amiri" w:hAnsi="Amiri" w:cs="Amiri" w:hint="cs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  <w:t>4</w:t>
                        </w:r>
                        <w:r w:rsidR="00030837" w:rsidRPr="00665255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  <w:t>/03/202</w:t>
                        </w:r>
                        <w:r w:rsidR="00C94258">
                          <w:rPr>
                            <w:rFonts w:ascii="Amiri" w:hAnsi="Amiri" w:cs="Amiri" w:hint="cs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  <w:t>4</w:t>
                        </w:r>
                        <w:r w:rsidR="00665255">
                          <w:rPr>
                            <w:rFonts w:ascii="Amiri" w:hAnsi="Amiri" w:cs="Amiri" w:hint="cs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  <w:t xml:space="preserve">    </w:t>
                        </w:r>
                        <w:r w:rsidR="003518EE" w:rsidRPr="00665255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28"/>
                            <w:szCs w:val="28"/>
                            <w:u w:val="thick"/>
                            <w:rtl/>
                            <w:lang w:val="fr-FR" w:bidi="ar-DZ"/>
                          </w:rPr>
                          <w:t xml:space="preserve">المدة </w:t>
                        </w:r>
                        <w:r w:rsidR="003518EE" w:rsidRPr="00665255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28"/>
                            <w:szCs w:val="28"/>
                            <w:rtl/>
                            <w:lang w:val="fr-FR" w:bidi="ar-DZ"/>
                          </w:rPr>
                          <w:t>:</w:t>
                        </w:r>
                        <w:r w:rsidR="003518EE" w:rsidRPr="00665255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  <w:t xml:space="preserve"> ساعة</w:t>
                        </w:r>
                        <w:r w:rsidR="00665255" w:rsidRPr="00665255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  <w:t xml:space="preserve"> و نصف</w:t>
                        </w:r>
                        <w:r w:rsidR="003518EE" w:rsidRPr="003518EE"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val="fr-FR" w:bidi="ar-DZ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Image 7" o:spid="_x0000_s1036" type="#_x0000_t75" style="position:absolute;left:27527;top:494;width:13906;height:72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xuDpbEAAAA2gAAAA8AAABkcnMvZG93bnJldi54bWxEj0FrwkAUhO9C/8PyCr3VjUJaG12lWAw5&#10;KKVaPD+yr0lo9m3YXZP033cFweMwM98wq81oWtGT841lBbNpAoK4tLrhSsH3afe8AOEDssbWMin4&#10;Iw+b9cNkhZm2A39RfwyViBD2GSqoQ+gyKX1Zk0E/tR1x9H6sMxiidJXUDocIN62cJ8mLNNhwXKix&#10;o21N5e/xYhScKl68pek2n38UuTnvD7P807VKPT2O70sQgcZwD9/ahVbwCtcr8QbI9T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xuDpbEAAAA2gAAAA8AAAAAAAAAAAAAAAAA&#10;nwIAAGRycy9kb3ducmV2LnhtbFBLBQYAAAAABAAEAPcAAACQAwAAAAA=&#10;">
                  <v:imagedata r:id="rId10" o:title="7189966"/>
                  <v:path arrowok="t"/>
                </v:shape>
                <w10:wrap anchorx="margin"/>
              </v:group>
            </w:pict>
          </mc:Fallback>
        </mc:AlternateContent>
      </w:r>
      <w:bookmarkEnd w:id="0"/>
      <w:r w:rsidR="00A922AD">
        <w:rPr>
          <w:rFonts w:ascii="Amiri" w:hAnsi="Amiri" w:cs="Amiri"/>
          <w:b/>
          <w:bCs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6718A62" wp14:editId="0CD6A826">
                <wp:simplePos x="0" y="0"/>
                <wp:positionH relativeFrom="column">
                  <wp:posOffset>-247650</wp:posOffset>
                </wp:positionH>
                <wp:positionV relativeFrom="paragraph">
                  <wp:posOffset>-66040</wp:posOffset>
                </wp:positionV>
                <wp:extent cx="7086600" cy="9525"/>
                <wp:effectExtent l="0" t="0" r="19050" b="28575"/>
                <wp:wrapNone/>
                <wp:docPr id="6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66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58820A" id="Connecteur droit 6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9.5pt,-5.2pt" to="538.5pt,-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" strokecolor="black [3200]" strokeweight="1.5pt">
                <v:stroke joinstyle="miter"/>
              </v:line>
            </w:pict>
          </mc:Fallback>
        </mc:AlternateContent>
      </w:r>
      <w:r w:rsidR="0032371C" w:rsidRPr="00665255">
        <w:rPr>
          <w:rFonts w:ascii="Amiri" w:hAnsi="Amiri" w:cs="Amiri"/>
          <w:b/>
          <w:bCs/>
          <w:sz w:val="32"/>
          <w:szCs w:val="32"/>
          <w:rtl/>
          <w:lang w:val="fr-FR" w:bidi="ar-DZ"/>
        </w:rPr>
        <w:t xml:space="preserve">الجمهورية الجزائرية الديمقراطية الشعبية </w:t>
      </w:r>
    </w:p>
    <w:p w:rsidR="005F7176" w:rsidRDefault="005F7176" w:rsidP="0032371C">
      <w:pPr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</w:p>
    <w:p w:rsidR="005F7176" w:rsidRPr="005F7176" w:rsidRDefault="005F7176" w:rsidP="005F7176">
      <w:pPr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</w:p>
    <w:p w:rsidR="005F7176" w:rsidRDefault="005F7176" w:rsidP="005F7176">
      <w:pPr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</w:p>
    <w:p w:rsidR="00401AC0" w:rsidRPr="00A2381B" w:rsidRDefault="007B2232" w:rsidP="00497E42">
      <w:pPr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</w:pPr>
      <w:r>
        <w:rPr>
          <w:rFonts w:ascii="Amiri" w:hAnsi="Amiri" w:cs="Amiri" w:hint="cs"/>
          <w:i/>
          <w:iCs/>
          <w:sz w:val="32"/>
          <w:szCs w:val="32"/>
          <w:u w:val="thick"/>
          <w:rtl/>
          <w:lang w:val="fr-FR" w:bidi="ar-DZ"/>
        </w:rPr>
        <w:t xml:space="preserve">                                                                                                                    </w:t>
      </w:r>
      <w:r w:rsidR="00810128" w:rsidRPr="00A2381B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>الجزء الأول</w:t>
      </w:r>
      <w:r w:rsidR="00153D3A" w:rsidRPr="00A2381B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 xml:space="preserve"> :</w:t>
      </w:r>
      <w:r w:rsidR="00F145A9" w:rsidRPr="00A2381B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 xml:space="preserve"> (12 نقطة )</w:t>
      </w:r>
      <w:r w:rsidR="00810128" w:rsidRPr="00497E42">
        <w:rPr>
          <w:rFonts w:ascii="Amiri" w:hAnsi="Amiri" w:cs="Amiri"/>
          <w:i/>
          <w:iCs/>
          <w:sz w:val="32"/>
          <w:szCs w:val="32"/>
          <w:rtl/>
          <w:lang w:val="fr-FR" w:bidi="ar-DZ"/>
        </w:rPr>
        <w:t xml:space="preserve">     </w:t>
      </w:r>
      <w:r w:rsidR="00810128" w:rsidRPr="00A2381B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 xml:space="preserve"> </w:t>
      </w:r>
      <w:r w:rsidR="00497E42" w:rsidRPr="00A2381B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>التمرين الأول : ( 6 نقاط).</w:t>
      </w:r>
      <w:r w:rsidR="00810128" w:rsidRPr="00A2381B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 xml:space="preserve">                                                                                                           </w:t>
      </w:r>
      <w:r w:rsidR="00497E42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 xml:space="preserve">                              </w:t>
      </w:r>
    </w:p>
    <w:p w:rsidR="007921E1" w:rsidRPr="00B54ABD" w:rsidRDefault="00B54ABD" w:rsidP="007921E1">
      <w:pPr>
        <w:spacing w:line="276" w:lineRule="auto"/>
        <w:ind w:left="-142"/>
        <w:jc w:val="both"/>
        <w:rPr>
          <w:rFonts w:ascii="Amiri" w:eastAsia="SimSun" w:hAnsi="Amiri" w:cs="Amiri"/>
          <w:sz w:val="28"/>
          <w:szCs w:val="28"/>
          <w:rtl/>
          <w:lang w:val="en-US" w:eastAsia="zh-CN" w:bidi="ar-DZ"/>
        </w:rPr>
      </w:pPr>
      <w:r>
        <w:rPr>
          <w:rFonts w:ascii="Amiri" w:hAnsi="Amiri" w:cs="Amiri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2089150</wp:posOffset>
                </wp:positionH>
                <wp:positionV relativeFrom="paragraph">
                  <wp:posOffset>982345</wp:posOffset>
                </wp:positionV>
                <wp:extent cx="889000" cy="406400"/>
                <wp:effectExtent l="0" t="0" r="6350" b="0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40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622C" w:rsidRPr="003363B0" w:rsidRDefault="00E1622C" w:rsidP="00E1622C">
                            <w:pPr>
                              <w:jc w:val="center"/>
                              <w:rPr>
                                <w:rFonts w:ascii="Amiri" w:hAnsi="Amiri" w:cs="Amiri"/>
                              </w:rPr>
                            </w:pPr>
                            <w:r w:rsidRPr="003363B0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الوثيقة 1</w:t>
                            </w:r>
                          </w:p>
                          <w:p w:rsidR="00B54ABD" w:rsidRPr="00E1622C" w:rsidRDefault="00B54ABD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22" o:spid="_x0000_s1037" type="#_x0000_t202" style="position:absolute;left:0;text-align:left;margin-left:164.5pt;margin-top:77.35pt;width:70pt;height:32pt;z-index:251741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" fillcolor="white [3201]" stroked="f" strokeweight=".5pt">
                <v:textbox>
                  <w:txbxContent>
                    <w:p w:rsidR="00E1622C" w:rsidRPr="003363B0" w:rsidRDefault="00E1622C" w:rsidP="00E1622C">
                      <w:pPr>
                        <w:jc w:val="center"/>
                        <w:rPr>
                          <w:rFonts w:ascii="Amiri" w:hAnsi="Amiri" w:cs="Amiri"/>
                        </w:rPr>
                      </w:pPr>
                      <w:r w:rsidRPr="003363B0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</w:rPr>
                        <w:t>الوثيقة 1</w:t>
                      </w:r>
                    </w:p>
                    <w:p w:rsidR="00B54ABD" w:rsidRPr="00E1622C" w:rsidRDefault="00B54ABD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921E1" w:rsidRPr="00B54ABD">
        <w:rPr>
          <w:rFonts w:ascii="Amiri" w:hAnsi="Amiri" w:cs="Amiri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51B7F92" wp14:editId="6AF9ED76">
                <wp:simplePos x="0" y="0"/>
                <wp:positionH relativeFrom="column">
                  <wp:posOffset>-234950</wp:posOffset>
                </wp:positionH>
                <wp:positionV relativeFrom="paragraph">
                  <wp:posOffset>664845</wp:posOffset>
                </wp:positionV>
                <wp:extent cx="2330450" cy="1981200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0450" cy="1981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7B78" w:rsidRDefault="000038B8"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19C6B080" wp14:editId="6F36A3D2">
                                  <wp:extent cx="1991995" cy="1860550"/>
                                  <wp:effectExtent l="19050" t="19050" r="27305" b="25400"/>
                                  <wp:docPr id="20" name="Image 20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Image 1"/>
                                          <pic:cNvPicPr/>
                                        </pic:nvPicPr>
                                        <pic:blipFill>
                                          <a:blip r:embed="rId11" cstate="print">
                                            <a:biLevel thresh="75000"/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12">
                                                    <a14:imgEffect>
                                                      <a14:sharpenSoften amount="50000"/>
                                                    </a14:imgEffect>
                                                    <a14:imgEffect>
                                                      <a14:saturation sat="400000"/>
                                                    </a14:imgEffect>
                                                    <a14:imgEffect>
                                                      <a14:brightnessContrast bright="45000" contrast="10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</a:extLst>
                                          </a:blip>
                                          <a:srcRect l="1970" t="2004" r="443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91995" cy="1860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chemeClr val="tx1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1B7F92" id="Zone de texte 1" o:spid="_x0000_s1038" type="#_x0000_t202" style="position:absolute;left:0;text-align:left;margin-left:-18.5pt;margin-top:52.35pt;width:183.5pt;height:15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" fillcolor="white [3201]" stroked="f" strokeweight=".5pt">
                <v:textbox>
                  <w:txbxContent>
                    <w:p w:rsidR="00D27B78" w:rsidRDefault="000038B8"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19C6B080" wp14:editId="6F36A3D2">
                            <wp:extent cx="1991995" cy="1860550"/>
                            <wp:effectExtent l="19050" t="19050" r="27305" b="25400"/>
                            <wp:docPr id="20" name="Image 20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Image 1"/>
                                    <pic:cNvPicPr/>
                                  </pic:nvPicPr>
                                  <pic:blipFill>
                                    <a:blip r:embed="rId11" cstate="print">
                                      <a:biLevel thresh="75000"/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12">
                                              <a14:imgEffect>
                                                <a14:sharpenSoften amount="50000"/>
                                              </a14:imgEffect>
                                              <a14:imgEffect>
                                                <a14:saturation sat="400000"/>
                                              </a14:imgEffect>
                                              <a14:imgEffect>
                                                <a14:brightnessContrast bright="45000" contrast="100000"/>
                                              </a14:imgEffect>
                                            </a14:imgLayer>
                                          </a14:imgProps>
                                        </a:ext>
                                      </a:extLst>
                                    </a:blip>
                                    <a:srcRect l="1970" t="2004" r="443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91995" cy="1860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chemeClr val="tx1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3593D" w:rsidRPr="00B54ABD">
        <w:rPr>
          <w:rFonts w:ascii="Amiri" w:hAnsi="Amiri" w:cs="Amiri"/>
          <w:b/>
          <w:bCs/>
          <w:sz w:val="28"/>
          <w:szCs w:val="28"/>
          <w:rtl/>
          <w:lang w:val="fr-FR" w:bidi="ar-DZ"/>
        </w:rPr>
        <w:t>1</w:t>
      </w:r>
      <w:r w:rsidR="00C94258"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ـ </w:t>
      </w:r>
      <w:r w:rsidR="007921E1" w:rsidRPr="00B54ABD">
        <w:rPr>
          <w:rFonts w:ascii="Amiri" w:eastAsia="SimSun" w:hAnsi="Amiri" w:cs="Amiri"/>
          <w:sz w:val="28"/>
          <w:szCs w:val="28"/>
          <w:rtl/>
          <w:lang w:val="en-US" w:eastAsia="zh-CN" w:bidi="ar-DZ"/>
        </w:rPr>
        <w:t xml:space="preserve"> </w:t>
      </w:r>
      <w:r w:rsidR="007921E1" w:rsidRPr="00B54ABD">
        <w:rPr>
          <w:rFonts w:ascii="Amiri" w:eastAsia="SimSun" w:hAnsi="Amiri" w:cs="Amiri"/>
          <w:sz w:val="28"/>
          <w:szCs w:val="28"/>
          <w:rtl/>
          <w:lang w:val="en-US" w:eastAsia="zh-CN" w:bidi="ar-DZ"/>
        </w:rPr>
        <w:t>طارق تلميذ يدرس في السنة الرابعة متوسط</w:t>
      </w:r>
      <w:r w:rsidR="007921E1" w:rsidRPr="00B54ABD">
        <w:rPr>
          <w:rFonts w:ascii="Amiri" w:eastAsia="SakkalMajalla-Identity-H" w:hAnsi="Amiri" w:cs="Amiri"/>
          <w:sz w:val="28"/>
          <w:szCs w:val="28"/>
          <w:rtl/>
          <w:lang w:val="en-US" w:bidi="ar-DZ"/>
        </w:rPr>
        <w:t xml:space="preserve">، يعاني من عدة </w:t>
      </w:r>
      <w:r w:rsidR="007921E1" w:rsidRPr="00B54ABD">
        <w:rPr>
          <w:rFonts w:ascii="Amiri" w:eastAsia="SimSun" w:hAnsi="Amiri" w:cs="Amiri"/>
          <w:sz w:val="28"/>
          <w:szCs w:val="28"/>
          <w:rtl/>
          <w:lang w:val="en-US" w:eastAsia="zh-CN" w:bidi="ar-DZ"/>
        </w:rPr>
        <w:t>أعراض مرضية تتمثل في : عدم انتظام ضربات القلب</w:t>
      </w:r>
      <w:r w:rsidR="007921E1" w:rsidRPr="00B54ABD">
        <w:rPr>
          <w:rFonts w:ascii="Amiri" w:eastAsia="Calibri" w:hAnsi="Amiri" w:cs="Amiri"/>
          <w:sz w:val="28"/>
          <w:szCs w:val="28"/>
          <w:rtl/>
          <w:lang w:val="fr-FR"/>
        </w:rPr>
        <w:t>،</w:t>
      </w:r>
      <w:r w:rsidR="007921E1" w:rsidRPr="00B54ABD">
        <w:rPr>
          <w:rFonts w:ascii="Amiri" w:eastAsia="SimSun" w:hAnsi="Amiri" w:cs="Amiri"/>
          <w:sz w:val="28"/>
          <w:szCs w:val="28"/>
          <w:rtl/>
          <w:lang w:val="en-US" w:eastAsia="zh-CN" w:bidi="ar-DZ"/>
        </w:rPr>
        <w:t xml:space="preserve"> تشنجات عضلية وتنميل على مستوى نهاية الأصابع</w:t>
      </w:r>
      <w:r w:rsidR="007921E1" w:rsidRPr="00B54ABD">
        <w:rPr>
          <w:rFonts w:ascii="Amiri" w:eastAsia="Calibri" w:hAnsi="Amiri" w:cs="Amiri"/>
          <w:sz w:val="28"/>
          <w:szCs w:val="28"/>
          <w:rtl/>
          <w:lang w:val="fr-FR"/>
        </w:rPr>
        <w:t xml:space="preserve">، قرر زيارة الطبيب فطلب منه </w:t>
      </w:r>
      <w:r w:rsidR="007921E1" w:rsidRPr="00B54ABD">
        <w:rPr>
          <w:rFonts w:ascii="Amiri" w:eastAsia="SimSun" w:hAnsi="Amiri" w:cs="Amiri"/>
          <w:sz w:val="28"/>
          <w:szCs w:val="28"/>
          <w:rtl/>
          <w:lang w:val="en-US" w:eastAsia="zh-CN" w:bidi="ar-DZ"/>
        </w:rPr>
        <w:t>إ</w:t>
      </w:r>
      <w:r w:rsidR="007921E1" w:rsidRPr="00B54ABD">
        <w:rPr>
          <w:rFonts w:ascii="Amiri" w:eastAsia="Calibri" w:hAnsi="Amiri" w:cs="Amiri"/>
          <w:sz w:val="28"/>
          <w:szCs w:val="28"/>
          <w:rtl/>
          <w:lang w:val="fr-FR"/>
        </w:rPr>
        <w:t>جراء بعض التحاليل على عينة من دمه</w:t>
      </w:r>
      <w:r w:rsidR="007921E1" w:rsidRPr="00B54ABD">
        <w:rPr>
          <w:rFonts w:ascii="Amiri" w:eastAsia="SimSun" w:hAnsi="Amiri" w:cs="Amiri"/>
          <w:sz w:val="28"/>
          <w:szCs w:val="28"/>
          <w:rtl/>
          <w:lang w:val="en-US" w:eastAsia="zh-CN" w:bidi="ar-DZ"/>
        </w:rPr>
        <w:t xml:space="preserve"> فكانت النتيجة كما توضحه</w:t>
      </w:r>
      <w:r w:rsidR="007921E1" w:rsidRPr="00B54ABD">
        <w:rPr>
          <w:rFonts w:ascii="Amiri" w:eastAsia="CambriaMath" w:hAnsi="Amiri" w:cs="Amiri"/>
          <w:sz w:val="28"/>
          <w:szCs w:val="28"/>
          <w:lang w:val="fr-FR"/>
        </w:rPr>
        <w:t xml:space="preserve"> </w:t>
      </w:r>
      <w:r w:rsidR="007921E1" w:rsidRPr="00B54ABD">
        <w:rPr>
          <w:rFonts w:ascii="Amiri" w:eastAsia="SakkalMajalla-Identity-H" w:hAnsi="Amiri" w:cs="Amiri"/>
          <w:b/>
          <w:bCs/>
          <w:sz w:val="28"/>
          <w:szCs w:val="28"/>
          <w:rtl/>
          <w:lang w:val="en-US" w:bidi="ar-DZ"/>
        </w:rPr>
        <w:t>ا</w:t>
      </w:r>
      <w:r w:rsidR="007921E1" w:rsidRPr="00311A73">
        <w:rPr>
          <w:rFonts w:ascii="Amiri" w:eastAsia="SakkalMajalla-Identity-H" w:hAnsi="Amiri" w:cs="Amiri"/>
          <w:b/>
          <w:bCs/>
          <w:sz w:val="28"/>
          <w:szCs w:val="28"/>
          <w:u w:val="thick"/>
          <w:rtl/>
          <w:lang w:val="en-US" w:bidi="ar-DZ"/>
        </w:rPr>
        <w:t>لوثيقة 1</w:t>
      </w:r>
      <w:r w:rsidR="007921E1" w:rsidRPr="00311A73">
        <w:rPr>
          <w:rFonts w:ascii="Amiri" w:eastAsia="SakkalMajalla-Identity-H" w:hAnsi="Amiri" w:cs="Amiri"/>
          <w:sz w:val="28"/>
          <w:szCs w:val="28"/>
          <w:u w:val="thick"/>
          <w:rtl/>
          <w:lang w:val="en-US" w:bidi="ar-DZ"/>
        </w:rPr>
        <w:t>.</w:t>
      </w:r>
      <w:r w:rsidR="007921E1" w:rsidRPr="00B54ABD">
        <w:rPr>
          <w:rFonts w:ascii="Amiri" w:eastAsia="SakkalMajalla-Identity-H" w:hAnsi="Amiri" w:cs="Amiri"/>
          <w:sz w:val="28"/>
          <w:szCs w:val="28"/>
          <w:rtl/>
          <w:lang w:val="en-US" w:bidi="ar-DZ"/>
        </w:rPr>
        <w:t xml:space="preserve"> </w:t>
      </w:r>
    </w:p>
    <w:p w:rsidR="007921E1" w:rsidRPr="007921E1" w:rsidRDefault="007921E1" w:rsidP="007921E1">
      <w:pPr>
        <w:numPr>
          <w:ilvl w:val="0"/>
          <w:numId w:val="6"/>
        </w:numPr>
        <w:tabs>
          <w:tab w:val="right" w:pos="142"/>
        </w:tabs>
        <w:spacing w:after="0" w:line="276" w:lineRule="auto"/>
        <w:ind w:left="0" w:firstLine="0"/>
        <w:contextualSpacing/>
        <w:jc w:val="both"/>
        <w:rPr>
          <w:rFonts w:ascii="Amiri" w:eastAsia="SimSun" w:hAnsi="Amiri" w:cs="Amiri"/>
          <w:sz w:val="28"/>
          <w:szCs w:val="28"/>
          <w:rtl/>
          <w:lang w:val="en-US" w:eastAsia="zh-CN" w:bidi="ar-DZ"/>
        </w:rPr>
      </w:pPr>
      <w:r w:rsidRPr="007921E1">
        <w:rPr>
          <w:rFonts w:ascii="Amiri" w:eastAsia="SimSun" w:hAnsi="Amiri" w:cs="Amiri"/>
          <w:sz w:val="28"/>
          <w:szCs w:val="28"/>
          <w:rtl/>
          <w:lang w:val="en-US" w:eastAsia="zh-CN" w:bidi="ar-DZ"/>
        </w:rPr>
        <w:t xml:space="preserve">برأيك ماذا تمثل </w:t>
      </w:r>
      <w:r w:rsidRPr="007921E1">
        <w:rPr>
          <w:rFonts w:ascii="Amiri" w:eastAsia="SimSun" w:hAnsi="Amiri" w:cs="Amiri"/>
          <w:b/>
          <w:bCs/>
          <w:sz w:val="28"/>
          <w:szCs w:val="28"/>
          <w:lang w:val="fr-FR" w:eastAsia="zh-CN" w:bidi="ar-DZ"/>
        </w:rPr>
        <w:t>Ca</w:t>
      </w:r>
      <w:r w:rsidRPr="007921E1">
        <w:rPr>
          <w:rFonts w:ascii="Amiri" w:eastAsia="SimSun" w:hAnsi="Amiri" w:cs="Amiri"/>
          <w:b/>
          <w:bCs/>
          <w:sz w:val="28"/>
          <w:szCs w:val="28"/>
          <w:vertAlign w:val="superscript"/>
          <w:lang w:val="fr-FR" w:eastAsia="zh-CN" w:bidi="ar-DZ"/>
        </w:rPr>
        <w:t>2+</w:t>
      </w:r>
      <w:r w:rsidRPr="007921E1">
        <w:rPr>
          <w:rFonts w:ascii="Amiri" w:eastAsia="SimSun" w:hAnsi="Amiri" w:cs="Amiri"/>
          <w:sz w:val="28"/>
          <w:szCs w:val="28"/>
          <w:rtl/>
          <w:lang w:val="en-US" w:eastAsia="zh-CN" w:bidi="ar-DZ"/>
        </w:rPr>
        <w:t>؟</w:t>
      </w:r>
    </w:p>
    <w:p w:rsidR="007921E1" w:rsidRPr="007921E1" w:rsidRDefault="007921E1" w:rsidP="007921E1">
      <w:pPr>
        <w:numPr>
          <w:ilvl w:val="0"/>
          <w:numId w:val="6"/>
        </w:numPr>
        <w:tabs>
          <w:tab w:val="right" w:pos="142"/>
          <w:tab w:val="right" w:pos="850"/>
        </w:tabs>
        <w:spacing w:after="0" w:line="276" w:lineRule="auto"/>
        <w:ind w:left="0" w:firstLine="0"/>
        <w:contextualSpacing/>
        <w:jc w:val="both"/>
        <w:rPr>
          <w:rFonts w:ascii="Amiri" w:eastAsia="SimSun" w:hAnsi="Amiri" w:cs="Amiri"/>
          <w:sz w:val="28"/>
          <w:szCs w:val="28"/>
          <w:lang w:val="en-US" w:eastAsia="zh-CN" w:bidi="ar-DZ"/>
        </w:rPr>
      </w:pPr>
      <w:r w:rsidRPr="007921E1">
        <w:rPr>
          <w:rFonts w:ascii="Amiri" w:eastAsia="SimSun" w:hAnsi="Amiri" w:cs="Amiri"/>
          <w:sz w:val="28"/>
          <w:szCs w:val="28"/>
          <w:rtl/>
          <w:lang w:val="en-US" w:eastAsia="zh-CN" w:bidi="ar-DZ"/>
        </w:rPr>
        <w:t>صنف في جدول الشوارد الموجودة في نتيجة تحليل الدم حسب نوعها؟</w:t>
      </w:r>
    </w:p>
    <w:p w:rsidR="007921E1" w:rsidRPr="007921E1" w:rsidRDefault="007921E1" w:rsidP="007921E1">
      <w:pPr>
        <w:numPr>
          <w:ilvl w:val="0"/>
          <w:numId w:val="6"/>
        </w:numPr>
        <w:tabs>
          <w:tab w:val="right" w:pos="0"/>
          <w:tab w:val="right" w:pos="142"/>
        </w:tabs>
        <w:spacing w:after="0" w:line="276" w:lineRule="auto"/>
        <w:ind w:left="0" w:firstLine="0"/>
        <w:contextualSpacing/>
        <w:jc w:val="both"/>
        <w:rPr>
          <w:rFonts w:ascii="Amiri" w:eastAsia="SimSun" w:hAnsi="Amiri" w:cs="Amiri"/>
          <w:sz w:val="28"/>
          <w:szCs w:val="28"/>
          <w:lang w:val="en-US" w:eastAsia="zh-CN" w:bidi="ar-DZ"/>
        </w:rPr>
      </w:pPr>
      <w:r w:rsidRPr="007921E1">
        <w:rPr>
          <w:rFonts w:ascii="Amiri" w:eastAsia="SimSun" w:hAnsi="Amiri" w:cs="Amiri"/>
          <w:sz w:val="28"/>
          <w:szCs w:val="28"/>
          <w:rtl/>
          <w:lang w:val="en-US" w:eastAsia="zh-CN" w:bidi="ar-DZ"/>
        </w:rPr>
        <w:t xml:space="preserve"> فسر سبب مرض طارق ؟</w:t>
      </w:r>
    </w:p>
    <w:p w:rsidR="007921E1" w:rsidRPr="007921E1" w:rsidRDefault="007921E1" w:rsidP="007921E1">
      <w:pPr>
        <w:tabs>
          <w:tab w:val="right" w:pos="0"/>
          <w:tab w:val="right" w:pos="142"/>
        </w:tabs>
        <w:spacing w:after="0" w:line="276" w:lineRule="auto"/>
        <w:ind w:left="-142"/>
        <w:jc w:val="both"/>
        <w:rPr>
          <w:rFonts w:ascii="Amiri" w:eastAsia="SimSun" w:hAnsi="Amiri" w:cs="Amiri"/>
          <w:sz w:val="28"/>
          <w:szCs w:val="28"/>
          <w:rtl/>
          <w:lang w:val="fr-FR" w:eastAsia="zh-CN" w:bidi="ar-DZ"/>
        </w:rPr>
      </w:pPr>
      <w:r w:rsidRPr="007921E1">
        <w:rPr>
          <w:rFonts w:ascii="Amiri" w:eastAsia="SimSun" w:hAnsi="Amiri" w:cs="Amiri"/>
          <w:b/>
          <w:bCs/>
          <w:sz w:val="28"/>
          <w:szCs w:val="28"/>
          <w:lang w:val="fr-FR" w:eastAsia="zh-CN" w:bidi="ar-DZ"/>
        </w:rPr>
        <w:t xml:space="preserve"> (II</w:t>
      </w:r>
      <w:r w:rsidRPr="007921E1">
        <w:rPr>
          <w:rFonts w:ascii="Amiri" w:eastAsia="SimSun" w:hAnsi="Amiri" w:cs="Amiri"/>
          <w:sz w:val="28"/>
          <w:szCs w:val="28"/>
          <w:rtl/>
          <w:lang w:val="fr-FR" w:eastAsia="zh-CN" w:bidi="ar-DZ"/>
        </w:rPr>
        <w:t xml:space="preserve">وصف الطبيب لطارق دواء يتمثل في : </w:t>
      </w:r>
      <w:r w:rsidRPr="007921E1">
        <w:rPr>
          <w:rFonts w:ascii="Amiri" w:eastAsia="SimSun" w:hAnsi="Amiri" w:cs="Amiri"/>
          <w:b/>
          <w:bCs/>
          <w:sz w:val="28"/>
          <w:szCs w:val="28"/>
          <w:rtl/>
          <w:lang w:val="fr-FR" w:eastAsia="zh-CN" w:bidi="ar-DZ"/>
        </w:rPr>
        <w:t xml:space="preserve">كلور الكالسيوم </w:t>
      </w:r>
      <w:r w:rsidRPr="007921E1">
        <w:rPr>
          <w:rFonts w:ascii="Amiri" w:eastAsia="SimSun" w:hAnsi="Amiri" w:cs="Amiri"/>
          <w:sz w:val="28"/>
          <w:szCs w:val="28"/>
          <w:rtl/>
          <w:lang w:val="fr-FR" w:eastAsia="zh-CN" w:bidi="ar-DZ"/>
        </w:rPr>
        <w:t xml:space="preserve">على شكلين : </w:t>
      </w:r>
    </w:p>
    <w:p w:rsidR="007921E1" w:rsidRPr="007921E1" w:rsidRDefault="00991F0B" w:rsidP="008242F0">
      <w:pPr>
        <w:tabs>
          <w:tab w:val="right" w:pos="0"/>
          <w:tab w:val="right" w:pos="142"/>
        </w:tabs>
        <w:spacing w:after="0" w:line="276" w:lineRule="auto"/>
        <w:ind w:left="-142"/>
        <w:jc w:val="both"/>
        <w:rPr>
          <w:rFonts w:ascii="Amiri" w:eastAsia="SimSun" w:hAnsi="Amiri" w:cs="Amiri"/>
          <w:sz w:val="28"/>
          <w:szCs w:val="28"/>
          <w:rtl/>
          <w:lang w:val="fr-FR" w:eastAsia="zh-CN" w:bidi="ar-DZ"/>
        </w:rPr>
      </w:pPr>
      <w:r w:rsidRPr="007921E1">
        <w:rPr>
          <w:rFonts w:ascii="Amiri" w:eastAsia="SimSun" w:hAnsi="Amiri" w:cs="Amiri"/>
          <w:b/>
          <w:bCs/>
          <w:noProof/>
          <w:sz w:val="28"/>
          <w:szCs w:val="28"/>
          <w:lang w:val="fr-FR" w:eastAsia="fr-FR"/>
        </w:rPr>
        <w:drawing>
          <wp:anchor distT="0" distB="0" distL="114300" distR="114300" simplePos="0" relativeHeight="251737088" behindDoc="1" locked="0" layoutInCell="1" allowOverlap="1" wp14:anchorId="1DE4D386" wp14:editId="6E93907F">
            <wp:simplePos x="0" y="0"/>
            <wp:positionH relativeFrom="margin">
              <wp:align>left</wp:align>
            </wp:positionH>
            <wp:positionV relativeFrom="paragraph">
              <wp:posOffset>83820</wp:posOffset>
            </wp:positionV>
            <wp:extent cx="1477010" cy="723900"/>
            <wp:effectExtent l="19050" t="19050" r="27940" b="19050"/>
            <wp:wrapTight wrapText="bothSides">
              <wp:wrapPolygon edited="0">
                <wp:start x="-279" y="-568"/>
                <wp:lineTo x="-279" y="21600"/>
                <wp:lineTo x="21730" y="21600"/>
                <wp:lineTo x="21730" y="-568"/>
                <wp:lineTo x="-279" y="-568"/>
              </wp:wrapPolygon>
            </wp:wrapTight>
            <wp:docPr id="1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010" cy="7239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ysClr val="windowText" lastClr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921E1" w:rsidRPr="007921E1">
        <w:rPr>
          <w:rFonts w:ascii="Amiri" w:eastAsia="SimSun" w:hAnsi="Amiri" w:cs="Amiri"/>
          <w:sz w:val="28"/>
          <w:szCs w:val="28"/>
          <w:rtl/>
          <w:lang w:val="fr-FR" w:eastAsia="zh-CN" w:bidi="ar-DZ"/>
        </w:rPr>
        <w:t xml:space="preserve">كبسولات صلبة ومحلول </w:t>
      </w:r>
      <w:r w:rsidR="00290C86" w:rsidRPr="007921E1">
        <w:rPr>
          <w:rFonts w:ascii="Amiri" w:eastAsia="SimSun" w:hAnsi="Amiri" w:cs="Amiri" w:hint="cs"/>
          <w:sz w:val="28"/>
          <w:szCs w:val="28"/>
          <w:rtl/>
          <w:lang w:val="fr-FR" w:eastAsia="zh-CN" w:bidi="ar-DZ"/>
        </w:rPr>
        <w:t>للحقن.</w:t>
      </w:r>
      <w:r w:rsidR="00290C86" w:rsidRPr="007921E1">
        <w:rPr>
          <w:rFonts w:ascii="Amiri" w:eastAsia="SimSun" w:hAnsi="Amiri" w:cs="Amiri" w:hint="cs"/>
          <w:b/>
          <w:bCs/>
          <w:sz w:val="28"/>
          <w:szCs w:val="28"/>
          <w:rtl/>
          <w:lang w:val="fr-FR" w:eastAsia="zh-CN" w:bidi="ar-DZ"/>
        </w:rPr>
        <w:t xml:space="preserve"> </w:t>
      </w:r>
      <w:r w:rsidR="00290C86" w:rsidRPr="00290C86">
        <w:rPr>
          <w:rFonts w:ascii="Amiri" w:eastAsia="SimSun" w:hAnsi="Amiri" w:cs="Amiri" w:hint="cs"/>
          <w:b/>
          <w:bCs/>
          <w:sz w:val="28"/>
          <w:szCs w:val="28"/>
          <w:u w:val="thick"/>
          <w:rtl/>
          <w:lang w:val="fr-FR" w:eastAsia="zh-CN" w:bidi="ar-DZ"/>
        </w:rPr>
        <w:t>الوثيق</w:t>
      </w:r>
      <w:r w:rsidR="00290C86" w:rsidRPr="00290C86">
        <w:rPr>
          <w:rFonts w:ascii="Amiri" w:eastAsia="SimSun" w:hAnsi="Amiri" w:cs="Amiri"/>
          <w:b/>
          <w:bCs/>
          <w:sz w:val="28"/>
          <w:szCs w:val="28"/>
          <w:u w:val="thick"/>
          <w:rtl/>
          <w:lang w:val="fr-FR" w:eastAsia="zh-CN" w:bidi="ar-DZ"/>
        </w:rPr>
        <w:t>ة</w:t>
      </w:r>
      <w:r w:rsidR="007921E1" w:rsidRPr="007921E1">
        <w:rPr>
          <w:rFonts w:ascii="Amiri" w:eastAsia="SimSun" w:hAnsi="Amiri" w:cs="Amiri"/>
          <w:b/>
          <w:bCs/>
          <w:sz w:val="28"/>
          <w:szCs w:val="28"/>
          <w:u w:val="thick"/>
          <w:rtl/>
          <w:lang w:val="fr-FR" w:eastAsia="zh-CN" w:bidi="ar-DZ"/>
        </w:rPr>
        <w:t xml:space="preserve"> 2</w:t>
      </w:r>
      <w:r w:rsidR="007921E1" w:rsidRPr="007921E1">
        <w:rPr>
          <w:rFonts w:ascii="Amiri" w:eastAsia="SimSun" w:hAnsi="Amiri" w:cs="Amiri"/>
          <w:sz w:val="28"/>
          <w:szCs w:val="28"/>
          <w:u w:val="thick"/>
          <w:lang w:val="fr-FR" w:eastAsia="zh-CN" w:bidi="ar-DZ"/>
        </w:rPr>
        <w:t xml:space="preserve"> </w:t>
      </w:r>
      <w:r w:rsidR="007921E1" w:rsidRPr="007921E1">
        <w:rPr>
          <w:rFonts w:ascii="Amiri" w:eastAsia="SimSun" w:hAnsi="Amiri" w:cs="Amiri"/>
          <w:sz w:val="28"/>
          <w:szCs w:val="28"/>
          <w:u w:val="thick"/>
          <w:rtl/>
          <w:lang w:val="fr-FR" w:eastAsia="zh-CN" w:bidi="ar-DZ"/>
        </w:rPr>
        <w:t>.</w:t>
      </w:r>
    </w:p>
    <w:p w:rsidR="007921E1" w:rsidRPr="007921E1" w:rsidRDefault="007921E1" w:rsidP="007921E1">
      <w:pPr>
        <w:numPr>
          <w:ilvl w:val="0"/>
          <w:numId w:val="7"/>
        </w:numPr>
        <w:spacing w:after="0" w:line="276" w:lineRule="auto"/>
        <w:ind w:left="142" w:hanging="142"/>
        <w:contextualSpacing/>
        <w:jc w:val="both"/>
        <w:rPr>
          <w:rFonts w:ascii="Amiri" w:eastAsia="SimSun" w:hAnsi="Amiri" w:cs="Amiri"/>
          <w:sz w:val="28"/>
          <w:szCs w:val="28"/>
          <w:lang w:val="en-US" w:eastAsia="zh-CN" w:bidi="ar-DZ"/>
        </w:rPr>
      </w:pPr>
      <w:r w:rsidRPr="007921E1">
        <w:rPr>
          <w:rFonts w:ascii="Amiri" w:eastAsia="SimSun" w:hAnsi="Amiri" w:cs="Amiri"/>
          <w:sz w:val="28"/>
          <w:szCs w:val="28"/>
          <w:rtl/>
          <w:lang w:val="en-US" w:eastAsia="zh-CN" w:bidi="ar-DZ"/>
        </w:rPr>
        <w:t xml:space="preserve">برأيك </w:t>
      </w:r>
      <w:r w:rsidRPr="007921E1">
        <w:rPr>
          <w:rFonts w:ascii="Amiri" w:eastAsia="SimSun" w:hAnsi="Amiri" w:cs="Amiri"/>
          <w:sz w:val="28"/>
          <w:szCs w:val="28"/>
          <w:rtl/>
          <w:lang w:val="fr-FR" w:eastAsia="zh-CN" w:bidi="ar-DZ"/>
        </w:rPr>
        <w:t>ماذا تمثل</w:t>
      </w:r>
      <w:r w:rsidRPr="007921E1">
        <w:rPr>
          <w:rFonts w:ascii="Amiri" w:eastAsia="SimSun" w:hAnsi="Amiri" w:cs="Amiri"/>
          <w:b/>
          <w:bCs/>
          <w:sz w:val="28"/>
          <w:szCs w:val="28"/>
          <w:vertAlign w:val="subscript"/>
          <w:rtl/>
          <w:lang w:val="fr-FR" w:eastAsia="zh-CN" w:bidi="ar-DZ"/>
        </w:rPr>
        <w:t xml:space="preserve"> </w:t>
      </w:r>
      <w:r w:rsidRPr="007921E1">
        <w:rPr>
          <w:rFonts w:ascii="Amiri" w:eastAsia="SimSun" w:hAnsi="Amiri" w:cs="Amiri"/>
          <w:sz w:val="28"/>
          <w:szCs w:val="28"/>
          <w:rtl/>
          <w:lang w:val="en-US" w:eastAsia="zh-CN" w:bidi="ar-DZ"/>
        </w:rPr>
        <w:t xml:space="preserve">الكتابة </w:t>
      </w:r>
      <w:r w:rsidRPr="007921E1">
        <w:rPr>
          <w:rFonts w:ascii="Amiri" w:eastAsia="SimSun" w:hAnsi="Amiri" w:cs="Amiri"/>
          <w:b/>
          <w:bCs/>
          <w:sz w:val="28"/>
          <w:szCs w:val="28"/>
          <w:lang w:val="fr-FR" w:eastAsia="zh-CN" w:bidi="ar-DZ"/>
        </w:rPr>
        <w:t>CaCl</w:t>
      </w:r>
      <w:r w:rsidRPr="007921E1">
        <w:rPr>
          <w:rFonts w:ascii="Amiri" w:eastAsia="SimSun" w:hAnsi="Amiri" w:cs="Amiri"/>
          <w:b/>
          <w:bCs/>
          <w:sz w:val="28"/>
          <w:szCs w:val="28"/>
          <w:vertAlign w:val="subscript"/>
          <w:lang w:val="fr-FR" w:eastAsia="zh-CN" w:bidi="ar-DZ"/>
        </w:rPr>
        <w:t>2</w:t>
      </w:r>
      <w:r w:rsidRPr="007921E1">
        <w:rPr>
          <w:rFonts w:ascii="Amiri" w:eastAsia="SimSun" w:hAnsi="Amiri" w:cs="Amiri"/>
          <w:b/>
          <w:bCs/>
          <w:sz w:val="28"/>
          <w:szCs w:val="28"/>
          <w:vertAlign w:val="subscript"/>
          <w:rtl/>
          <w:lang w:val="fr-FR" w:eastAsia="zh-CN" w:bidi="ar-DZ"/>
        </w:rPr>
        <w:t xml:space="preserve"> </w:t>
      </w:r>
      <w:r w:rsidRPr="007921E1">
        <w:rPr>
          <w:rFonts w:ascii="Amiri" w:eastAsia="SimSun" w:hAnsi="Amiri" w:cs="Amiri"/>
          <w:b/>
          <w:sz w:val="28"/>
          <w:szCs w:val="28"/>
          <w:rtl/>
          <w:lang w:val="fr-FR" w:eastAsia="zh-CN" w:bidi="ar-DZ"/>
        </w:rPr>
        <w:t>؟</w:t>
      </w:r>
      <w:r w:rsidRPr="007921E1">
        <w:rPr>
          <w:rFonts w:ascii="Amiri" w:eastAsia="SimSun" w:hAnsi="Amiri" w:cs="Amiri"/>
          <w:sz w:val="28"/>
          <w:szCs w:val="28"/>
          <w:rtl/>
          <w:lang w:val="en-US" w:eastAsia="zh-CN" w:bidi="ar-DZ"/>
        </w:rPr>
        <w:t>أرفق هذه الصيغة</w:t>
      </w:r>
      <w:r w:rsidRPr="007921E1">
        <w:rPr>
          <w:rFonts w:ascii="Amiri" w:eastAsia="SimSun" w:hAnsi="Amiri" w:cs="Amiri"/>
          <w:b/>
          <w:bCs/>
          <w:sz w:val="28"/>
          <w:szCs w:val="28"/>
          <w:vertAlign w:val="subscript"/>
          <w:lang w:val="fr-FR" w:eastAsia="zh-CN" w:bidi="ar-DZ"/>
        </w:rPr>
        <w:t xml:space="preserve"> </w:t>
      </w:r>
      <w:r w:rsidRPr="007921E1">
        <w:rPr>
          <w:rFonts w:ascii="Amiri" w:eastAsia="SimSun" w:hAnsi="Amiri" w:cs="Amiri"/>
          <w:b/>
          <w:bCs/>
          <w:sz w:val="28"/>
          <w:szCs w:val="28"/>
          <w:vertAlign w:val="subscript"/>
          <w:rtl/>
          <w:lang w:val="fr-FR" w:eastAsia="zh-CN" w:bidi="ar-DZ"/>
        </w:rPr>
        <w:t xml:space="preserve"> </w:t>
      </w:r>
      <w:r w:rsidRPr="007921E1">
        <w:rPr>
          <w:rFonts w:ascii="Amiri" w:eastAsia="SimSun" w:hAnsi="Amiri" w:cs="Amiri"/>
          <w:sz w:val="28"/>
          <w:szCs w:val="28"/>
          <w:rtl/>
          <w:lang w:val="fr-FR" w:eastAsia="zh-CN" w:bidi="ar-DZ"/>
        </w:rPr>
        <w:t xml:space="preserve">بالشكل الدوائي المناسب لها؟ </w:t>
      </w:r>
    </w:p>
    <w:p w:rsidR="007921E1" w:rsidRPr="007921E1" w:rsidRDefault="00991F0B" w:rsidP="007921E1">
      <w:pPr>
        <w:spacing w:after="0" w:line="276" w:lineRule="auto"/>
        <w:ind w:left="360"/>
        <w:jc w:val="both"/>
        <w:rPr>
          <w:rFonts w:ascii="Amiri" w:eastAsia="SimSun" w:hAnsi="Amiri" w:cs="Amiri"/>
          <w:sz w:val="28"/>
          <w:szCs w:val="28"/>
          <w:lang w:val="en-US" w:eastAsia="zh-CN" w:bidi="ar-DZ"/>
        </w:rPr>
      </w:pPr>
      <w:r w:rsidRPr="007921E1">
        <w:rPr>
          <w:rFonts w:ascii="Amiri" w:eastAsia="SimSun" w:hAnsi="Amiri" w:cs="Amiri"/>
          <w:b/>
          <w:bCs/>
          <w:noProof/>
          <w:sz w:val="28"/>
          <w:szCs w:val="28"/>
          <w:lang w:val="fr-FR" w:eastAsia="fr-FR"/>
        </w:rPr>
        <w:drawing>
          <wp:anchor distT="0" distB="0" distL="114300" distR="114300" simplePos="0" relativeHeight="251738112" behindDoc="1" locked="0" layoutInCell="1" allowOverlap="1" wp14:anchorId="51A0E63A" wp14:editId="24AD1D68">
            <wp:simplePos x="0" y="0"/>
            <wp:positionH relativeFrom="margin">
              <wp:align>left</wp:align>
            </wp:positionH>
            <wp:positionV relativeFrom="paragraph">
              <wp:posOffset>177800</wp:posOffset>
            </wp:positionV>
            <wp:extent cx="1879600" cy="1066800"/>
            <wp:effectExtent l="19050" t="19050" r="25400" b="19050"/>
            <wp:wrapTight wrapText="bothSides">
              <wp:wrapPolygon edited="0">
                <wp:start x="-219" y="-386"/>
                <wp:lineTo x="-219" y="21600"/>
                <wp:lineTo x="21673" y="21600"/>
                <wp:lineTo x="21673" y="-386"/>
                <wp:lineTo x="-219" y="-386"/>
              </wp:wrapPolygon>
            </wp:wrapTight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600" cy="10668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ysClr val="windowText" lastClr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21E1" w:rsidRPr="007921E1">
        <w:rPr>
          <w:rFonts w:ascii="Amiri" w:eastAsia="Calibri" w:hAnsi="Amiri" w:cs="Amiri"/>
          <w:sz w:val="28"/>
          <w:szCs w:val="28"/>
          <w:rtl/>
          <w:lang w:val="fr-FR"/>
        </w:rPr>
        <w:t>استنتج</w:t>
      </w:r>
      <w:r w:rsidR="007921E1" w:rsidRPr="007921E1">
        <w:rPr>
          <w:rFonts w:ascii="Amiri" w:eastAsia="Calibri" w:hAnsi="Amiri" w:cs="Amiri"/>
          <w:sz w:val="28"/>
          <w:szCs w:val="28"/>
          <w:lang w:val="fr-FR"/>
        </w:rPr>
        <w:t xml:space="preserve"> </w:t>
      </w:r>
      <w:r w:rsidR="007921E1" w:rsidRPr="007921E1">
        <w:rPr>
          <w:rFonts w:ascii="Amiri" w:eastAsia="Calibri" w:hAnsi="Amiri" w:cs="Amiri"/>
          <w:b/>
          <w:bCs/>
          <w:sz w:val="28"/>
          <w:szCs w:val="28"/>
          <w:rtl/>
          <w:lang w:val="fr-FR"/>
        </w:rPr>
        <w:t>الصيغة</w:t>
      </w:r>
      <w:r w:rsidR="007921E1" w:rsidRPr="007921E1">
        <w:rPr>
          <w:rFonts w:ascii="Amiri" w:eastAsia="Calibri" w:hAnsi="Amiri" w:cs="Amiri"/>
          <w:b/>
          <w:bCs/>
          <w:sz w:val="28"/>
          <w:szCs w:val="28"/>
          <w:lang w:val="fr-FR"/>
        </w:rPr>
        <w:t xml:space="preserve"> </w:t>
      </w:r>
      <w:r w:rsidR="007921E1" w:rsidRPr="007921E1">
        <w:rPr>
          <w:rFonts w:ascii="Amiri" w:eastAsia="Calibri" w:hAnsi="Amiri" w:cs="Amiri"/>
          <w:b/>
          <w:bCs/>
          <w:sz w:val="28"/>
          <w:szCs w:val="28"/>
          <w:rtl/>
          <w:lang w:val="fr-FR"/>
        </w:rPr>
        <w:t>الأخرى</w:t>
      </w:r>
      <w:r w:rsidR="007921E1" w:rsidRPr="007921E1">
        <w:rPr>
          <w:rFonts w:ascii="Amiri" w:eastAsia="Calibri" w:hAnsi="Amiri" w:cs="Amiri"/>
          <w:b/>
          <w:bCs/>
          <w:sz w:val="28"/>
          <w:szCs w:val="28"/>
          <w:lang w:val="fr-FR"/>
        </w:rPr>
        <w:t xml:space="preserve"> </w:t>
      </w:r>
      <w:r w:rsidR="007921E1" w:rsidRPr="007921E1">
        <w:rPr>
          <w:rFonts w:ascii="Amiri" w:eastAsia="Calibri" w:hAnsi="Amiri" w:cs="Amiri"/>
          <w:sz w:val="28"/>
          <w:szCs w:val="28"/>
          <w:rtl/>
          <w:lang w:val="fr-FR"/>
        </w:rPr>
        <w:t>للشكل</w:t>
      </w:r>
      <w:r w:rsidR="007921E1" w:rsidRPr="007921E1">
        <w:rPr>
          <w:rFonts w:ascii="Amiri" w:eastAsia="Calibri" w:hAnsi="Amiri" w:cs="Amiri"/>
          <w:sz w:val="28"/>
          <w:szCs w:val="28"/>
          <w:lang w:val="fr-FR"/>
        </w:rPr>
        <w:t xml:space="preserve"> </w:t>
      </w:r>
      <w:r w:rsidR="007921E1" w:rsidRPr="007921E1">
        <w:rPr>
          <w:rFonts w:ascii="Amiri" w:eastAsia="Calibri" w:hAnsi="Amiri" w:cs="Amiri"/>
          <w:sz w:val="28"/>
          <w:szCs w:val="28"/>
          <w:rtl/>
          <w:lang w:val="fr-FR"/>
        </w:rPr>
        <w:t>الدوائي</w:t>
      </w:r>
      <w:r w:rsidR="007921E1" w:rsidRPr="007921E1">
        <w:rPr>
          <w:rFonts w:ascii="Amiri" w:eastAsia="Calibri" w:hAnsi="Amiri" w:cs="Amiri"/>
          <w:sz w:val="28"/>
          <w:szCs w:val="28"/>
          <w:lang w:val="fr-FR"/>
        </w:rPr>
        <w:t xml:space="preserve"> </w:t>
      </w:r>
      <w:r w:rsidR="007921E1" w:rsidRPr="007921E1">
        <w:rPr>
          <w:rFonts w:ascii="Amiri" w:eastAsia="Calibri" w:hAnsi="Amiri" w:cs="Amiri"/>
          <w:sz w:val="28"/>
          <w:szCs w:val="28"/>
          <w:rtl/>
          <w:lang w:val="fr-FR"/>
        </w:rPr>
        <w:t>المتبقي، كيف تسمى؟</w:t>
      </w:r>
    </w:p>
    <w:p w:rsidR="007921E1" w:rsidRPr="007921E1" w:rsidRDefault="000038B8" w:rsidP="007921E1">
      <w:pPr>
        <w:numPr>
          <w:ilvl w:val="0"/>
          <w:numId w:val="7"/>
        </w:numPr>
        <w:spacing w:after="0" w:line="276" w:lineRule="auto"/>
        <w:ind w:left="142" w:hanging="142"/>
        <w:contextualSpacing/>
        <w:jc w:val="both"/>
        <w:rPr>
          <w:rFonts w:ascii="Amiri" w:eastAsia="SimSun" w:hAnsi="Amiri" w:cs="Amiri"/>
          <w:sz w:val="28"/>
          <w:szCs w:val="28"/>
          <w:rtl/>
          <w:lang w:val="en-US" w:eastAsia="zh-CN" w:bidi="ar-DZ"/>
        </w:rPr>
      </w:pPr>
      <w:r w:rsidRPr="007921E1">
        <w:rPr>
          <w:rFonts w:ascii="Amiri" w:eastAsia="SimSun" w:hAnsi="Amiri" w:cs="Amir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04DEC8F" wp14:editId="6878F241">
                <wp:simplePos x="0" y="0"/>
                <wp:positionH relativeFrom="page">
                  <wp:posOffset>438150</wp:posOffset>
                </wp:positionH>
                <wp:positionV relativeFrom="paragraph">
                  <wp:posOffset>79375</wp:posOffset>
                </wp:positionV>
                <wp:extent cx="1854200" cy="295275"/>
                <wp:effectExtent l="0" t="0" r="0" b="9525"/>
                <wp:wrapTight wrapText="bothSides">
                  <wp:wrapPolygon edited="0">
                    <wp:start x="0" y="0"/>
                    <wp:lineTo x="0" y="20903"/>
                    <wp:lineTo x="21304" y="20903"/>
                    <wp:lineTo x="21304" y="0"/>
                    <wp:lineTo x="0" y="0"/>
                  </wp:wrapPolygon>
                </wp:wrapTight>
                <wp:docPr id="16" name="Rectangle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5420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921E1" w:rsidRDefault="007921E1" w:rsidP="007921E1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4DEC8F" id="Rectangle 218" o:spid="_x0000_s1039" style="position:absolute;left:0;text-align:left;margin-left:34.5pt;margin-top:6.25pt;width:146pt;height:23.25pt;z-index:251736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" stroked="f">
                <v:textbox>
                  <w:txbxContent>
                    <w:p w:rsidR="007921E1" w:rsidRDefault="007921E1" w:rsidP="007921E1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  <w10:wrap type="tight" anchorx="page"/>
              </v:rect>
            </w:pict>
          </mc:Fallback>
        </mc:AlternateContent>
      </w:r>
      <w:r w:rsidR="007921E1" w:rsidRPr="007921E1">
        <w:rPr>
          <w:rFonts w:ascii="Amiri" w:eastAsia="Calibri" w:hAnsi="Amiri" w:cs="Amiri"/>
          <w:sz w:val="28"/>
          <w:szCs w:val="28"/>
          <w:rtl/>
          <w:lang w:val="fr-FR"/>
        </w:rPr>
        <w:t>أفرغنا</w:t>
      </w:r>
      <w:r w:rsidR="007921E1" w:rsidRPr="007921E1">
        <w:rPr>
          <w:rFonts w:ascii="Amiri" w:eastAsia="Calibri" w:hAnsi="Amiri" w:cs="Amiri"/>
          <w:sz w:val="28"/>
          <w:szCs w:val="28"/>
          <w:lang w:val="fr-FR"/>
        </w:rPr>
        <w:t xml:space="preserve"> </w:t>
      </w:r>
      <w:r w:rsidR="007921E1" w:rsidRPr="007921E1">
        <w:rPr>
          <w:rFonts w:ascii="Amiri" w:eastAsia="Calibri" w:hAnsi="Amiri" w:cs="Amiri"/>
          <w:sz w:val="28"/>
          <w:szCs w:val="28"/>
          <w:rtl/>
          <w:lang w:val="fr-FR"/>
        </w:rPr>
        <w:t>محتوى</w:t>
      </w:r>
      <w:r w:rsidR="007921E1" w:rsidRPr="007921E1">
        <w:rPr>
          <w:rFonts w:ascii="Amiri" w:eastAsia="Calibri" w:hAnsi="Amiri" w:cs="Amiri"/>
          <w:sz w:val="28"/>
          <w:szCs w:val="28"/>
          <w:lang w:val="fr-FR"/>
        </w:rPr>
        <w:t xml:space="preserve"> </w:t>
      </w:r>
      <w:r w:rsidR="007921E1" w:rsidRPr="007921E1">
        <w:rPr>
          <w:rFonts w:ascii="Amiri" w:eastAsia="Calibri" w:hAnsi="Amiri" w:cs="Amiri"/>
          <w:sz w:val="28"/>
          <w:szCs w:val="28"/>
          <w:rtl/>
          <w:lang w:val="fr-FR"/>
        </w:rPr>
        <w:t>العلبتين</w:t>
      </w:r>
      <w:r w:rsidR="007921E1" w:rsidRPr="007921E1">
        <w:rPr>
          <w:rFonts w:ascii="Amiri" w:eastAsia="Calibri" w:hAnsi="Amiri" w:cs="Amiri"/>
          <w:sz w:val="28"/>
          <w:szCs w:val="28"/>
          <w:lang w:val="fr-FR"/>
        </w:rPr>
        <w:t xml:space="preserve"> </w:t>
      </w:r>
      <w:r w:rsidR="007921E1" w:rsidRPr="007921E1">
        <w:rPr>
          <w:rFonts w:ascii="Amiri" w:eastAsia="Calibri" w:hAnsi="Amiri" w:cs="Amiri"/>
          <w:sz w:val="28"/>
          <w:szCs w:val="28"/>
          <w:rtl/>
          <w:lang w:val="fr-FR"/>
        </w:rPr>
        <w:t>السابقتين</w:t>
      </w:r>
      <w:r w:rsidR="007921E1" w:rsidRPr="007921E1">
        <w:rPr>
          <w:rFonts w:ascii="Amiri" w:eastAsia="Calibri" w:hAnsi="Amiri" w:cs="Amiri"/>
          <w:sz w:val="28"/>
          <w:szCs w:val="28"/>
          <w:lang w:val="fr-FR"/>
        </w:rPr>
        <w:t xml:space="preserve"> </w:t>
      </w:r>
      <w:r w:rsidR="007921E1" w:rsidRPr="007921E1">
        <w:rPr>
          <w:rFonts w:ascii="Amiri" w:eastAsia="Calibri" w:hAnsi="Amiri" w:cs="Amiri"/>
          <w:sz w:val="28"/>
          <w:szCs w:val="28"/>
          <w:rtl/>
          <w:lang w:val="fr-FR"/>
        </w:rPr>
        <w:t>في</w:t>
      </w:r>
      <w:r w:rsidR="007921E1" w:rsidRPr="007921E1">
        <w:rPr>
          <w:rFonts w:ascii="Amiri" w:eastAsia="Calibri" w:hAnsi="Amiri" w:cs="Amiri"/>
          <w:sz w:val="28"/>
          <w:szCs w:val="28"/>
          <w:lang w:val="fr-FR"/>
        </w:rPr>
        <w:t xml:space="preserve"> </w:t>
      </w:r>
      <w:r w:rsidR="007921E1" w:rsidRPr="007921E1">
        <w:rPr>
          <w:rFonts w:ascii="Amiri" w:eastAsia="Calibri" w:hAnsi="Amiri" w:cs="Amiri"/>
          <w:sz w:val="28"/>
          <w:szCs w:val="28"/>
          <w:rtl/>
          <w:lang w:val="fr-FR"/>
        </w:rPr>
        <w:t>وعاء</w:t>
      </w:r>
      <w:r w:rsidR="007921E1" w:rsidRPr="007921E1">
        <w:rPr>
          <w:rFonts w:ascii="Amiri" w:eastAsia="Calibri" w:hAnsi="Amiri" w:cs="Amiri"/>
          <w:sz w:val="28"/>
          <w:szCs w:val="28"/>
          <w:lang w:val="fr-FR"/>
        </w:rPr>
        <w:t xml:space="preserve"> </w:t>
      </w:r>
      <w:r w:rsidR="004E29CB">
        <w:rPr>
          <w:rFonts w:ascii="Amiri" w:hAnsi="Amiri" w:cs="Amiri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B2154BE" wp14:editId="78BCFB20">
                <wp:simplePos x="0" y="0"/>
                <wp:positionH relativeFrom="column">
                  <wp:posOffset>7776210</wp:posOffset>
                </wp:positionH>
                <wp:positionV relativeFrom="paragraph">
                  <wp:posOffset>0</wp:posOffset>
                </wp:positionV>
                <wp:extent cx="889000" cy="406400"/>
                <wp:effectExtent l="0" t="0" r="6350" b="0"/>
                <wp:wrapNone/>
                <wp:docPr id="32" name="Zone de text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406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4E29CB" w:rsidRDefault="004E29CB" w:rsidP="004E29CB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7921E1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الوثيقة 1</w:t>
                            </w:r>
                          </w:p>
                          <w:p w:rsidR="004E29CB" w:rsidRPr="00E1622C" w:rsidRDefault="004E29CB" w:rsidP="004E29CB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2154BE" id="Zone de texte 32" o:spid="_x0000_s1040" type="#_x0000_t202" style="position:absolute;left:0;text-align:left;margin-left:612.3pt;margin-top:0;width:70pt;height:32pt;z-index:251751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" fillcolor="window" stroked="f" strokeweight=".5pt">
                <v:textbox>
                  <w:txbxContent>
                    <w:p w:rsidR="004E29CB" w:rsidRDefault="004E29CB" w:rsidP="004E29CB">
                      <w:pPr>
                        <w:jc w:val="center"/>
                        <w:rPr>
                          <w:rFonts w:hint="eastAsia"/>
                        </w:rPr>
                      </w:pPr>
                      <w:r w:rsidRPr="007921E1">
                        <w:rPr>
                          <w:rFonts w:ascii="Times New Roman" w:hAnsi="Times New Roman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الوثيقة 1</w:t>
                      </w:r>
                    </w:p>
                    <w:p w:rsidR="004E29CB" w:rsidRPr="00E1622C" w:rsidRDefault="004E29CB" w:rsidP="004E29CB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921E1" w:rsidRPr="007921E1">
        <w:rPr>
          <w:rFonts w:ascii="Amiri" w:eastAsia="Calibri" w:hAnsi="Amiri" w:cs="Amiri"/>
          <w:sz w:val="28"/>
          <w:szCs w:val="28"/>
          <w:rtl/>
          <w:lang w:val="fr-FR"/>
        </w:rPr>
        <w:t>للتحليل</w:t>
      </w:r>
      <w:r w:rsidR="007921E1" w:rsidRPr="007921E1">
        <w:rPr>
          <w:rFonts w:ascii="Amiri" w:eastAsia="Calibri" w:hAnsi="Amiri" w:cs="Amiri"/>
          <w:sz w:val="28"/>
          <w:szCs w:val="28"/>
          <w:lang w:val="fr-FR"/>
        </w:rPr>
        <w:t xml:space="preserve"> </w:t>
      </w:r>
      <w:r w:rsidR="007921E1" w:rsidRPr="007921E1">
        <w:rPr>
          <w:rFonts w:ascii="Amiri" w:eastAsia="Calibri" w:hAnsi="Amiri" w:cs="Amiri"/>
          <w:sz w:val="28"/>
          <w:szCs w:val="28"/>
          <w:rtl/>
          <w:lang w:val="fr-FR"/>
        </w:rPr>
        <w:t>الكهربائي كما</w:t>
      </w:r>
      <w:r w:rsidR="007921E1" w:rsidRPr="007921E1">
        <w:rPr>
          <w:rFonts w:ascii="Amiri" w:eastAsia="Calibri" w:hAnsi="Amiri" w:cs="Amiri"/>
          <w:sz w:val="28"/>
          <w:szCs w:val="28"/>
          <w:lang w:val="fr-FR"/>
        </w:rPr>
        <w:t xml:space="preserve"> </w:t>
      </w:r>
      <w:r w:rsidR="007921E1" w:rsidRPr="007921E1">
        <w:rPr>
          <w:rFonts w:ascii="Amiri" w:eastAsia="Calibri" w:hAnsi="Amiri" w:cs="Amiri"/>
          <w:sz w:val="28"/>
          <w:szCs w:val="28"/>
          <w:rtl/>
          <w:lang w:val="fr-FR"/>
        </w:rPr>
        <w:t xml:space="preserve">تبينه </w:t>
      </w:r>
      <w:r w:rsidR="007921E1" w:rsidRPr="007921E1">
        <w:rPr>
          <w:rFonts w:ascii="Amiri" w:eastAsia="Calibri" w:hAnsi="Amiri" w:cs="Amiri"/>
          <w:b/>
          <w:bCs/>
          <w:sz w:val="28"/>
          <w:szCs w:val="28"/>
          <w:u w:val="thick"/>
          <w:rtl/>
          <w:lang w:val="fr-FR"/>
        </w:rPr>
        <w:t>الوثيقة 3</w:t>
      </w:r>
      <w:r w:rsidR="007921E1" w:rsidRPr="007921E1">
        <w:rPr>
          <w:rFonts w:ascii="Amiri" w:eastAsia="Calibri" w:hAnsi="Amiri" w:cs="Amiri"/>
          <w:sz w:val="28"/>
          <w:szCs w:val="28"/>
          <w:rtl/>
          <w:lang w:val="fr-FR"/>
        </w:rPr>
        <w:t>.</w:t>
      </w:r>
    </w:p>
    <w:p w:rsidR="007921E1" w:rsidRPr="007921E1" w:rsidRDefault="007921E1" w:rsidP="007921E1">
      <w:pPr>
        <w:numPr>
          <w:ilvl w:val="0"/>
          <w:numId w:val="8"/>
        </w:numPr>
        <w:tabs>
          <w:tab w:val="right" w:pos="142"/>
        </w:tabs>
        <w:spacing w:after="0" w:line="276" w:lineRule="auto"/>
        <w:ind w:left="0" w:hanging="142"/>
        <w:contextualSpacing/>
        <w:jc w:val="both"/>
        <w:rPr>
          <w:rFonts w:ascii="Amiri" w:eastAsia="SimSun" w:hAnsi="Amiri" w:cs="Amiri"/>
          <w:b/>
          <w:bCs/>
          <w:sz w:val="28"/>
          <w:szCs w:val="28"/>
          <w:u w:val="single"/>
          <w:lang w:val="en-US" w:eastAsia="zh-CN" w:bidi="ar-DZ"/>
        </w:rPr>
      </w:pPr>
      <w:r w:rsidRPr="007921E1">
        <w:rPr>
          <w:rFonts w:ascii="Amiri" w:eastAsia="Calibri" w:hAnsi="Amiri" w:cs="Amiri"/>
          <w:b/>
          <w:bCs/>
          <w:sz w:val="28"/>
          <w:szCs w:val="28"/>
          <w:rtl/>
          <w:lang w:val="fr-FR"/>
        </w:rPr>
        <w:t xml:space="preserve"> صف</w:t>
      </w:r>
      <w:r w:rsidRPr="007921E1">
        <w:rPr>
          <w:rFonts w:ascii="Amiri" w:eastAsia="Calibri" w:hAnsi="Amiri" w:cs="Amiri"/>
          <w:b/>
          <w:bCs/>
          <w:sz w:val="28"/>
          <w:szCs w:val="28"/>
          <w:lang w:val="fr-FR"/>
        </w:rPr>
        <w:t xml:space="preserve"> </w:t>
      </w:r>
      <w:r w:rsidRPr="007921E1">
        <w:rPr>
          <w:rFonts w:ascii="Amiri" w:eastAsia="Calibri" w:hAnsi="Amiri" w:cs="Amiri"/>
          <w:sz w:val="28"/>
          <w:szCs w:val="28"/>
          <w:rtl/>
          <w:lang w:val="fr-FR"/>
        </w:rPr>
        <w:t>ماذا</w:t>
      </w:r>
      <w:r w:rsidRPr="007921E1">
        <w:rPr>
          <w:rFonts w:ascii="Amiri" w:eastAsia="Calibri" w:hAnsi="Amiri" w:cs="Amiri"/>
          <w:sz w:val="28"/>
          <w:szCs w:val="28"/>
          <w:lang w:val="fr-FR"/>
        </w:rPr>
        <w:t xml:space="preserve"> </w:t>
      </w:r>
      <w:r w:rsidRPr="007921E1">
        <w:rPr>
          <w:rFonts w:ascii="Amiri" w:eastAsia="Calibri" w:hAnsi="Amiri" w:cs="Amiri"/>
          <w:sz w:val="28"/>
          <w:szCs w:val="28"/>
          <w:rtl/>
          <w:lang w:val="fr-FR"/>
        </w:rPr>
        <w:t>يحدث</w:t>
      </w:r>
      <w:r w:rsidRPr="007921E1">
        <w:rPr>
          <w:rFonts w:ascii="Amiri" w:eastAsia="Calibri" w:hAnsi="Amiri" w:cs="Amiri"/>
          <w:sz w:val="28"/>
          <w:szCs w:val="28"/>
          <w:lang w:val="fr-FR"/>
        </w:rPr>
        <w:t xml:space="preserve"> </w:t>
      </w:r>
      <w:r w:rsidRPr="007921E1">
        <w:rPr>
          <w:rFonts w:ascii="Amiri" w:eastAsia="Calibri" w:hAnsi="Amiri" w:cs="Amiri"/>
          <w:sz w:val="28"/>
          <w:szCs w:val="28"/>
          <w:rtl/>
          <w:lang w:val="fr-FR"/>
        </w:rPr>
        <w:t>في</w:t>
      </w:r>
      <w:r w:rsidRPr="007921E1">
        <w:rPr>
          <w:rFonts w:ascii="Amiri" w:eastAsia="Calibri" w:hAnsi="Amiri" w:cs="Amiri"/>
          <w:sz w:val="28"/>
          <w:szCs w:val="28"/>
          <w:lang w:val="fr-FR"/>
        </w:rPr>
        <w:t xml:space="preserve"> </w:t>
      </w:r>
      <w:r w:rsidRPr="007921E1">
        <w:rPr>
          <w:rFonts w:ascii="Amiri" w:eastAsia="Calibri" w:hAnsi="Amiri" w:cs="Amiri"/>
          <w:sz w:val="28"/>
          <w:szCs w:val="28"/>
          <w:rtl/>
          <w:lang w:val="fr-FR"/>
        </w:rPr>
        <w:t>كل</w:t>
      </w:r>
      <w:r w:rsidRPr="007921E1">
        <w:rPr>
          <w:rFonts w:ascii="Amiri" w:eastAsia="Calibri" w:hAnsi="Amiri" w:cs="Amiri"/>
          <w:sz w:val="28"/>
          <w:szCs w:val="28"/>
          <w:lang w:val="fr-FR"/>
        </w:rPr>
        <w:t xml:space="preserve"> </w:t>
      </w:r>
      <w:r w:rsidRPr="007921E1">
        <w:rPr>
          <w:rFonts w:ascii="Amiri" w:eastAsia="Calibri" w:hAnsi="Amiri" w:cs="Amiri"/>
          <w:sz w:val="28"/>
          <w:szCs w:val="28"/>
          <w:rtl/>
          <w:lang w:val="fr-FR"/>
        </w:rPr>
        <w:t>حالة، مع</w:t>
      </w:r>
      <w:r w:rsidRPr="007921E1">
        <w:rPr>
          <w:rFonts w:ascii="Amiri" w:eastAsia="Calibri" w:hAnsi="Amiri" w:cs="Amiri"/>
          <w:sz w:val="28"/>
          <w:szCs w:val="28"/>
          <w:lang w:val="fr-FR"/>
        </w:rPr>
        <w:t xml:space="preserve"> </w:t>
      </w:r>
      <w:r w:rsidRPr="007921E1">
        <w:rPr>
          <w:rFonts w:ascii="Amiri" w:eastAsia="Calibri" w:hAnsi="Amiri" w:cs="Amiri"/>
          <w:b/>
          <w:bCs/>
          <w:sz w:val="28"/>
          <w:szCs w:val="28"/>
          <w:rtl/>
          <w:lang w:val="fr-FR"/>
        </w:rPr>
        <w:t>التعليل؟</w:t>
      </w:r>
    </w:p>
    <w:p w:rsidR="007921E1" w:rsidRPr="007921E1" w:rsidRDefault="004B2085" w:rsidP="007921E1">
      <w:pPr>
        <w:numPr>
          <w:ilvl w:val="0"/>
          <w:numId w:val="8"/>
        </w:numPr>
        <w:tabs>
          <w:tab w:val="right" w:pos="-142"/>
          <w:tab w:val="right" w:pos="142"/>
        </w:tabs>
        <w:spacing w:after="0" w:line="276" w:lineRule="auto"/>
        <w:ind w:left="-142" w:firstLine="0"/>
        <w:contextualSpacing/>
        <w:jc w:val="both"/>
        <w:rPr>
          <w:rFonts w:ascii="Amiri" w:eastAsia="SimSun" w:hAnsi="Amiri" w:cs="Amiri"/>
          <w:sz w:val="28"/>
          <w:szCs w:val="28"/>
          <w:u w:val="single"/>
          <w:lang w:val="en-US" w:eastAsia="zh-CN" w:bidi="ar-DZ"/>
        </w:rPr>
      </w:pPr>
      <w:r>
        <w:rPr>
          <w:rFonts w:ascii="Amiri" w:hAnsi="Amiri" w:cs="Amiri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CE92B8F" wp14:editId="6838C478">
                <wp:simplePos x="0" y="0"/>
                <wp:positionH relativeFrom="column">
                  <wp:posOffset>488950</wp:posOffset>
                </wp:positionH>
                <wp:positionV relativeFrom="paragraph">
                  <wp:posOffset>200025</wp:posOffset>
                </wp:positionV>
                <wp:extent cx="889000" cy="323850"/>
                <wp:effectExtent l="0" t="0" r="6350" b="0"/>
                <wp:wrapNone/>
                <wp:docPr id="2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3238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4B2085" w:rsidRPr="003363B0" w:rsidRDefault="004B2085" w:rsidP="004B2085">
                            <w:pPr>
                              <w:jc w:val="center"/>
                              <w:rPr>
                                <w:rFonts w:ascii="Amiri" w:hAnsi="Amiri" w:cs="Amiri"/>
                              </w:rPr>
                            </w:pPr>
                            <w:r w:rsidRPr="003363B0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الوثيقة </w:t>
                            </w:r>
                            <w:r w:rsidRPr="003363B0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:rsidR="004B2085" w:rsidRPr="00E1622C" w:rsidRDefault="004B2085" w:rsidP="004B2085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92B8F" id="Zone de texte 24" o:spid="_x0000_s1041" type="#_x0000_t202" style="position:absolute;left:0;text-align:left;margin-left:38.5pt;margin-top:15.75pt;width:70pt;height:25.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" fillcolor="window" stroked="f" strokeweight=".5pt">
                <v:textbox>
                  <w:txbxContent>
                    <w:p w:rsidR="004B2085" w:rsidRPr="003363B0" w:rsidRDefault="004B2085" w:rsidP="004B2085">
                      <w:pPr>
                        <w:jc w:val="center"/>
                        <w:rPr>
                          <w:rFonts w:ascii="Amiri" w:hAnsi="Amiri" w:cs="Amiri"/>
                        </w:rPr>
                      </w:pPr>
                      <w:r w:rsidRPr="003363B0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الوثيقة </w:t>
                      </w:r>
                      <w:r w:rsidRPr="003363B0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</w:rPr>
                        <w:t>2</w:t>
                      </w:r>
                    </w:p>
                    <w:p w:rsidR="004B2085" w:rsidRPr="00E1622C" w:rsidRDefault="004B2085" w:rsidP="004B2085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91F0B" w:rsidRPr="005D774E"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740160" behindDoc="1" locked="0" layoutInCell="1" allowOverlap="1" wp14:anchorId="1939DF4A" wp14:editId="5C37DF44">
            <wp:simplePos x="0" y="0"/>
            <wp:positionH relativeFrom="column">
              <wp:posOffset>-342900</wp:posOffset>
            </wp:positionH>
            <wp:positionV relativeFrom="paragraph">
              <wp:posOffset>542925</wp:posOffset>
            </wp:positionV>
            <wp:extent cx="3378200" cy="1060450"/>
            <wp:effectExtent l="19050" t="19050" r="12700" b="25400"/>
            <wp:wrapTight wrapText="bothSides">
              <wp:wrapPolygon edited="0">
                <wp:start x="-122" y="-388"/>
                <wp:lineTo x="-122" y="21729"/>
                <wp:lineTo x="21559" y="21729"/>
                <wp:lineTo x="21559" y="-388"/>
                <wp:lineTo x="-122" y="-388"/>
              </wp:wrapPolygon>
            </wp:wrapTight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rcRect b="2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200" cy="10604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ysClr val="windowText" lastClr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21E1" w:rsidRPr="007921E1">
        <w:rPr>
          <w:rFonts w:ascii="Amiri" w:eastAsia="Calibri" w:hAnsi="Amiri" w:cs="Amiri"/>
          <w:sz w:val="28"/>
          <w:szCs w:val="28"/>
          <w:rtl/>
          <w:lang w:val="fr-FR"/>
        </w:rPr>
        <w:t xml:space="preserve"> كيف</w:t>
      </w:r>
      <w:r w:rsidR="007921E1" w:rsidRPr="007921E1">
        <w:rPr>
          <w:rFonts w:ascii="Amiri" w:eastAsia="Calibri" w:hAnsi="Amiri" w:cs="Amiri"/>
          <w:sz w:val="28"/>
          <w:szCs w:val="28"/>
          <w:lang w:val="fr-FR"/>
        </w:rPr>
        <w:t xml:space="preserve"> </w:t>
      </w:r>
      <w:r w:rsidR="007921E1" w:rsidRPr="007921E1">
        <w:rPr>
          <w:rFonts w:ascii="Amiri" w:eastAsia="Calibri" w:hAnsi="Amiri" w:cs="Amiri"/>
          <w:b/>
          <w:bCs/>
          <w:sz w:val="28"/>
          <w:szCs w:val="28"/>
          <w:rtl/>
          <w:lang w:val="fr-FR"/>
        </w:rPr>
        <w:t>يسمى</w:t>
      </w:r>
      <w:r w:rsidR="007921E1" w:rsidRPr="007921E1">
        <w:rPr>
          <w:rFonts w:ascii="Amiri" w:eastAsia="Calibri" w:hAnsi="Amiri" w:cs="Amiri"/>
          <w:b/>
          <w:bCs/>
          <w:sz w:val="28"/>
          <w:szCs w:val="28"/>
          <w:lang w:val="fr-FR"/>
        </w:rPr>
        <w:t xml:space="preserve"> </w:t>
      </w:r>
      <w:r w:rsidR="007921E1" w:rsidRPr="007921E1">
        <w:rPr>
          <w:rFonts w:ascii="Amiri" w:eastAsia="Calibri" w:hAnsi="Amiri" w:cs="Amiri"/>
          <w:sz w:val="28"/>
          <w:szCs w:val="28"/>
          <w:rtl/>
          <w:lang w:val="fr-FR"/>
        </w:rPr>
        <w:t>كل</w:t>
      </w:r>
      <w:r w:rsidR="007921E1" w:rsidRPr="007921E1">
        <w:rPr>
          <w:rFonts w:ascii="Amiri" w:eastAsia="Calibri" w:hAnsi="Amiri" w:cs="Amiri"/>
          <w:sz w:val="28"/>
          <w:szCs w:val="28"/>
          <w:lang w:val="fr-FR"/>
        </w:rPr>
        <w:t xml:space="preserve"> </w:t>
      </w:r>
      <w:r w:rsidR="007921E1" w:rsidRPr="007921E1">
        <w:rPr>
          <w:rFonts w:ascii="Amiri" w:eastAsia="Calibri" w:hAnsi="Amiri" w:cs="Amiri"/>
          <w:sz w:val="28"/>
          <w:szCs w:val="28"/>
          <w:rtl/>
          <w:lang w:val="fr-FR"/>
        </w:rPr>
        <w:t>من</w:t>
      </w:r>
      <w:r w:rsidR="007921E1" w:rsidRPr="007921E1">
        <w:rPr>
          <w:rFonts w:ascii="Amiri" w:eastAsia="Calibri" w:hAnsi="Amiri" w:cs="Amiri"/>
          <w:sz w:val="28"/>
          <w:szCs w:val="28"/>
          <w:lang w:val="fr-FR"/>
        </w:rPr>
        <w:t xml:space="preserve"> </w:t>
      </w:r>
      <w:r w:rsidR="007921E1" w:rsidRPr="007921E1">
        <w:rPr>
          <w:rFonts w:ascii="Amiri" w:eastAsia="Calibri" w:hAnsi="Amiri" w:cs="Amiri"/>
          <w:b/>
          <w:bCs/>
          <w:sz w:val="28"/>
          <w:szCs w:val="28"/>
          <w:lang w:val="fr-FR"/>
        </w:rPr>
        <w:t xml:space="preserve">1 </w:t>
      </w:r>
      <w:r w:rsidR="007921E1" w:rsidRPr="007921E1">
        <w:rPr>
          <w:rFonts w:ascii="Amiri" w:eastAsia="Calibri" w:hAnsi="Amiri" w:cs="Amiri"/>
          <w:sz w:val="28"/>
          <w:szCs w:val="28"/>
          <w:rtl/>
          <w:lang w:val="fr-FR"/>
        </w:rPr>
        <w:t>و</w:t>
      </w:r>
      <w:r w:rsidR="007921E1" w:rsidRPr="007921E1">
        <w:rPr>
          <w:rFonts w:ascii="Amiri" w:eastAsia="Calibri" w:hAnsi="Amiri" w:cs="Amiri"/>
          <w:sz w:val="28"/>
          <w:szCs w:val="28"/>
          <w:lang w:val="fr-FR"/>
        </w:rPr>
        <w:t xml:space="preserve"> </w:t>
      </w:r>
      <w:r w:rsidR="007921E1" w:rsidRPr="007921E1">
        <w:rPr>
          <w:rFonts w:ascii="Amiri" w:eastAsia="Calibri" w:hAnsi="Amiri" w:cs="Amiri"/>
          <w:b/>
          <w:bCs/>
          <w:sz w:val="28"/>
          <w:szCs w:val="28"/>
          <w:lang w:val="fr-FR"/>
        </w:rPr>
        <w:t xml:space="preserve">2 </w:t>
      </w:r>
      <w:r w:rsidR="007921E1" w:rsidRPr="007921E1">
        <w:rPr>
          <w:rFonts w:ascii="Amiri" w:eastAsia="Calibri" w:hAnsi="Amiri" w:cs="Amiri"/>
          <w:sz w:val="28"/>
          <w:szCs w:val="28"/>
          <w:rtl/>
          <w:lang w:val="fr-FR"/>
        </w:rPr>
        <w:t>؟</w:t>
      </w:r>
      <w:r w:rsidR="007921E1" w:rsidRPr="007921E1">
        <w:rPr>
          <w:rFonts w:ascii="Amiri" w:eastAsia="Calibri" w:hAnsi="Amiri" w:cs="Amiri"/>
          <w:sz w:val="28"/>
          <w:szCs w:val="28"/>
          <w:lang w:val="fr-FR"/>
        </w:rPr>
        <w:t xml:space="preserve"> </w:t>
      </w:r>
      <w:r w:rsidR="007921E1" w:rsidRPr="007921E1">
        <w:rPr>
          <w:rFonts w:ascii="Amiri" w:eastAsia="Calibri" w:hAnsi="Amiri" w:cs="Amiri"/>
          <w:b/>
          <w:bCs/>
          <w:sz w:val="28"/>
          <w:szCs w:val="28"/>
          <w:rtl/>
          <w:lang w:val="fr-FR"/>
        </w:rPr>
        <w:t>فسر</w:t>
      </w:r>
      <w:r w:rsidR="007921E1" w:rsidRPr="007921E1">
        <w:rPr>
          <w:rFonts w:ascii="Amiri" w:eastAsia="Calibri" w:hAnsi="Amiri" w:cs="Amiri"/>
          <w:b/>
          <w:bCs/>
          <w:sz w:val="28"/>
          <w:szCs w:val="28"/>
          <w:lang w:val="fr-FR"/>
        </w:rPr>
        <w:t xml:space="preserve"> </w:t>
      </w:r>
      <w:r w:rsidR="007921E1" w:rsidRPr="007921E1">
        <w:rPr>
          <w:rFonts w:ascii="Amiri" w:eastAsia="Calibri" w:hAnsi="Amiri" w:cs="Amiri"/>
          <w:sz w:val="28"/>
          <w:szCs w:val="28"/>
          <w:rtl/>
          <w:lang w:val="fr-FR"/>
        </w:rPr>
        <w:t>بمعادلة</w:t>
      </w:r>
      <w:r w:rsidR="007921E1" w:rsidRPr="007921E1">
        <w:rPr>
          <w:rFonts w:ascii="Amiri" w:eastAsia="Calibri" w:hAnsi="Amiri" w:cs="Amiri"/>
          <w:sz w:val="28"/>
          <w:szCs w:val="28"/>
          <w:lang w:val="fr-FR"/>
        </w:rPr>
        <w:t xml:space="preserve"> </w:t>
      </w:r>
      <w:r w:rsidR="007921E1" w:rsidRPr="007921E1">
        <w:rPr>
          <w:rFonts w:ascii="Amiri" w:eastAsia="Calibri" w:hAnsi="Amiri" w:cs="Amiri"/>
          <w:sz w:val="28"/>
          <w:szCs w:val="28"/>
          <w:rtl/>
          <w:lang w:val="fr-FR"/>
        </w:rPr>
        <w:t>كيميائية</w:t>
      </w:r>
      <w:r w:rsidR="007921E1" w:rsidRPr="007921E1">
        <w:rPr>
          <w:rFonts w:ascii="Amiri" w:eastAsia="Calibri" w:hAnsi="Amiri" w:cs="Amiri"/>
          <w:sz w:val="28"/>
          <w:szCs w:val="28"/>
          <w:lang w:val="fr-FR"/>
        </w:rPr>
        <w:t xml:space="preserve"> </w:t>
      </w:r>
      <w:r w:rsidR="007921E1" w:rsidRPr="007921E1">
        <w:rPr>
          <w:rFonts w:ascii="Amiri" w:eastAsia="Calibri" w:hAnsi="Amiri" w:cs="Amiri"/>
          <w:sz w:val="28"/>
          <w:szCs w:val="28"/>
          <w:rtl/>
          <w:lang w:val="fr-FR"/>
        </w:rPr>
        <w:t>ما</w:t>
      </w:r>
      <w:r w:rsidR="007921E1" w:rsidRPr="007921E1">
        <w:rPr>
          <w:rFonts w:ascii="Amiri" w:eastAsia="Calibri" w:hAnsi="Amiri" w:cs="Amiri"/>
          <w:sz w:val="28"/>
          <w:szCs w:val="28"/>
          <w:lang w:val="fr-FR"/>
        </w:rPr>
        <w:t xml:space="preserve"> </w:t>
      </w:r>
      <w:r w:rsidR="007921E1" w:rsidRPr="007921E1">
        <w:rPr>
          <w:rFonts w:ascii="Amiri" w:eastAsia="Calibri" w:hAnsi="Amiri" w:cs="Amiri"/>
          <w:sz w:val="28"/>
          <w:szCs w:val="28"/>
          <w:rtl/>
          <w:lang w:val="fr-FR"/>
        </w:rPr>
        <w:t>يحدث</w:t>
      </w:r>
      <w:r w:rsidR="007921E1" w:rsidRPr="007921E1">
        <w:rPr>
          <w:rFonts w:ascii="Amiri" w:eastAsia="Calibri" w:hAnsi="Amiri" w:cs="Amiri"/>
          <w:sz w:val="28"/>
          <w:szCs w:val="28"/>
          <w:lang w:val="fr-FR"/>
        </w:rPr>
        <w:t xml:space="preserve"> </w:t>
      </w:r>
      <w:r w:rsidR="007921E1" w:rsidRPr="007921E1">
        <w:rPr>
          <w:rFonts w:ascii="Amiri" w:eastAsia="Calibri" w:hAnsi="Amiri" w:cs="Amiri"/>
          <w:sz w:val="28"/>
          <w:szCs w:val="28"/>
          <w:rtl/>
          <w:lang w:val="fr-FR"/>
        </w:rPr>
        <w:t>على</w:t>
      </w:r>
      <w:r w:rsidR="007921E1" w:rsidRPr="007921E1">
        <w:rPr>
          <w:rFonts w:ascii="Amiri" w:eastAsia="Calibri" w:hAnsi="Amiri" w:cs="Amiri"/>
          <w:sz w:val="28"/>
          <w:szCs w:val="28"/>
          <w:lang w:val="fr-FR"/>
        </w:rPr>
        <w:t xml:space="preserve"> </w:t>
      </w:r>
      <w:r w:rsidR="007921E1" w:rsidRPr="007921E1">
        <w:rPr>
          <w:rFonts w:ascii="Amiri" w:eastAsia="Calibri" w:hAnsi="Amiri" w:cs="Amiri"/>
          <w:sz w:val="28"/>
          <w:szCs w:val="28"/>
          <w:rtl/>
          <w:lang w:val="fr-FR"/>
        </w:rPr>
        <w:t>مستواهما؟</w:t>
      </w:r>
    </w:p>
    <w:p w:rsidR="007921E1" w:rsidRPr="007921E1" w:rsidRDefault="007921E1" w:rsidP="007921E1">
      <w:pPr>
        <w:numPr>
          <w:ilvl w:val="0"/>
          <w:numId w:val="8"/>
        </w:numPr>
        <w:tabs>
          <w:tab w:val="right" w:pos="142"/>
        </w:tabs>
        <w:spacing w:after="0" w:line="276" w:lineRule="auto"/>
        <w:ind w:left="-142" w:firstLine="0"/>
        <w:contextualSpacing/>
        <w:jc w:val="both"/>
        <w:rPr>
          <w:rFonts w:ascii="Times New Roman" w:eastAsia="SimSun" w:hAnsi="Times New Roman" w:cs="Times New Roman"/>
          <w:sz w:val="28"/>
          <w:szCs w:val="28"/>
          <w:u w:val="single"/>
          <w:rtl/>
          <w:lang w:val="en-US" w:eastAsia="zh-CN" w:bidi="ar-DZ"/>
        </w:rPr>
      </w:pPr>
      <w:r w:rsidRPr="007921E1">
        <w:rPr>
          <w:rFonts w:ascii="Amiri" w:eastAsia="Calibri" w:hAnsi="Amiri" w:cs="Amiri"/>
          <w:sz w:val="28"/>
          <w:szCs w:val="28"/>
          <w:rtl/>
          <w:lang w:val="en-US"/>
        </w:rPr>
        <w:t xml:space="preserve"> </w:t>
      </w:r>
      <w:r w:rsidRPr="007921E1">
        <w:rPr>
          <w:rFonts w:ascii="Amiri" w:eastAsia="Calibri" w:hAnsi="Amiri" w:cs="Amiri"/>
          <w:sz w:val="28"/>
          <w:szCs w:val="28"/>
          <w:rtl/>
          <w:lang w:val="fr-FR"/>
        </w:rPr>
        <w:t>قدم</w:t>
      </w:r>
      <w:r w:rsidRPr="007921E1">
        <w:rPr>
          <w:rFonts w:ascii="Amiri" w:eastAsia="Calibri" w:hAnsi="Amiri" w:cs="Amiri"/>
          <w:sz w:val="28"/>
          <w:szCs w:val="28"/>
          <w:lang w:val="fr-FR"/>
        </w:rPr>
        <w:t xml:space="preserve"> </w:t>
      </w:r>
      <w:r w:rsidRPr="007921E1">
        <w:rPr>
          <w:rFonts w:ascii="Amiri" w:eastAsia="Calibri" w:hAnsi="Amiri" w:cs="Amiri"/>
          <w:sz w:val="28"/>
          <w:szCs w:val="28"/>
          <w:rtl/>
          <w:lang w:val="fr-FR"/>
        </w:rPr>
        <w:t>نصيحة</w:t>
      </w:r>
      <w:r w:rsidRPr="007921E1">
        <w:rPr>
          <w:rFonts w:ascii="Amiri" w:eastAsia="Calibri" w:hAnsi="Amiri" w:cs="Amiri"/>
          <w:sz w:val="28"/>
          <w:szCs w:val="28"/>
          <w:lang w:val="fr-FR"/>
        </w:rPr>
        <w:t xml:space="preserve"> </w:t>
      </w:r>
      <w:r w:rsidRPr="007921E1">
        <w:rPr>
          <w:rFonts w:ascii="Amiri" w:eastAsia="Calibri" w:hAnsi="Amiri" w:cs="Amiri"/>
          <w:sz w:val="28"/>
          <w:szCs w:val="28"/>
          <w:rtl/>
          <w:lang w:val="fr-FR"/>
        </w:rPr>
        <w:t>لطارق</w:t>
      </w:r>
      <w:r w:rsidRPr="007921E1">
        <w:rPr>
          <w:rFonts w:ascii="Amiri" w:eastAsia="Calibri" w:hAnsi="Amiri" w:cs="Amiri"/>
          <w:sz w:val="28"/>
          <w:szCs w:val="28"/>
          <w:lang w:val="fr-FR"/>
        </w:rPr>
        <w:t xml:space="preserve"> </w:t>
      </w:r>
      <w:r w:rsidRPr="007921E1">
        <w:rPr>
          <w:rFonts w:ascii="Amiri" w:eastAsia="Calibri" w:hAnsi="Amiri" w:cs="Amiri"/>
          <w:sz w:val="28"/>
          <w:szCs w:val="28"/>
          <w:rtl/>
          <w:lang w:val="fr-FR"/>
        </w:rPr>
        <w:t>حتى</w:t>
      </w:r>
      <w:r w:rsidRPr="007921E1">
        <w:rPr>
          <w:rFonts w:ascii="Amiri" w:eastAsia="Calibri" w:hAnsi="Amiri" w:cs="Amiri"/>
          <w:sz w:val="28"/>
          <w:szCs w:val="28"/>
          <w:lang w:val="fr-FR"/>
        </w:rPr>
        <w:t xml:space="preserve"> </w:t>
      </w:r>
      <w:r w:rsidRPr="007921E1">
        <w:rPr>
          <w:rFonts w:ascii="Amiri" w:eastAsia="Calibri" w:hAnsi="Amiri" w:cs="Amiri"/>
          <w:sz w:val="28"/>
          <w:szCs w:val="28"/>
          <w:rtl/>
          <w:lang w:val="fr-FR"/>
        </w:rPr>
        <w:t>يستعيد</w:t>
      </w:r>
      <w:r w:rsidRPr="007921E1">
        <w:rPr>
          <w:rFonts w:ascii="Amiri" w:eastAsia="Calibri" w:hAnsi="Amiri" w:cs="Amiri"/>
          <w:sz w:val="28"/>
          <w:szCs w:val="28"/>
          <w:lang w:val="fr-FR"/>
        </w:rPr>
        <w:t xml:space="preserve"> </w:t>
      </w:r>
      <w:r w:rsidRPr="007921E1">
        <w:rPr>
          <w:rFonts w:ascii="Amiri" w:eastAsia="Calibri" w:hAnsi="Amiri" w:cs="Amiri"/>
          <w:sz w:val="28"/>
          <w:szCs w:val="28"/>
          <w:rtl/>
          <w:lang w:val="fr-FR"/>
        </w:rPr>
        <w:t>صحته</w:t>
      </w:r>
      <w:r w:rsidRPr="007921E1">
        <w:rPr>
          <w:rFonts w:ascii="Amiri" w:eastAsia="Calibri" w:hAnsi="Amiri" w:cs="Amiri"/>
          <w:sz w:val="28"/>
          <w:szCs w:val="28"/>
          <w:lang w:val="fr-FR"/>
        </w:rPr>
        <w:t xml:space="preserve"> </w:t>
      </w:r>
      <w:r w:rsidRPr="007921E1">
        <w:rPr>
          <w:rFonts w:ascii="Amiri" w:eastAsia="Calibri" w:hAnsi="Amiri" w:cs="Amiri"/>
          <w:sz w:val="28"/>
          <w:szCs w:val="28"/>
          <w:rtl/>
          <w:lang w:val="fr-FR"/>
        </w:rPr>
        <w:t>وعافيته</w:t>
      </w:r>
      <w:r w:rsidRPr="007921E1">
        <w:rPr>
          <w:rFonts w:ascii="Amiri" w:eastAsia="Calibri" w:hAnsi="Amiri" w:cs="Amiri"/>
          <w:sz w:val="28"/>
          <w:szCs w:val="28"/>
          <w:lang w:val="fr-FR"/>
        </w:rPr>
        <w:t xml:space="preserve"> </w:t>
      </w:r>
      <w:r w:rsidRPr="007921E1">
        <w:rPr>
          <w:rFonts w:ascii="Amiri" w:eastAsia="Calibri" w:hAnsi="Amiri" w:cs="Amiri"/>
          <w:sz w:val="28"/>
          <w:szCs w:val="28"/>
          <w:rtl/>
          <w:lang w:val="fr-FR"/>
        </w:rPr>
        <w:t>من</w:t>
      </w:r>
      <w:r w:rsidRPr="007921E1">
        <w:rPr>
          <w:rFonts w:ascii="Amiri" w:eastAsia="Calibri" w:hAnsi="Amiri" w:cs="Amiri"/>
          <w:sz w:val="28"/>
          <w:szCs w:val="28"/>
          <w:lang w:val="fr-FR"/>
        </w:rPr>
        <w:t xml:space="preserve"> </w:t>
      </w:r>
      <w:r w:rsidRPr="007921E1">
        <w:rPr>
          <w:rFonts w:ascii="Amiri" w:eastAsia="Calibri" w:hAnsi="Amiri" w:cs="Amiri"/>
          <w:sz w:val="28"/>
          <w:szCs w:val="28"/>
          <w:rtl/>
          <w:lang w:val="fr-FR"/>
        </w:rPr>
        <w:t>جديد</w:t>
      </w:r>
      <w:r w:rsidRPr="007921E1">
        <w:rPr>
          <w:rFonts w:ascii="Times New Roman" w:eastAsia="Calibri" w:hAnsi="Times New Roman" w:cs="Times New Roman" w:hint="cs"/>
          <w:sz w:val="28"/>
          <w:szCs w:val="28"/>
          <w:rtl/>
          <w:lang w:val="fr-FR"/>
        </w:rPr>
        <w:t>.</w:t>
      </w:r>
    </w:p>
    <w:p w:rsidR="005D774E" w:rsidRPr="00C270E4" w:rsidRDefault="0031098F" w:rsidP="00311A73">
      <w:pPr>
        <w:spacing w:after="0"/>
        <w:rPr>
          <w:rFonts w:ascii="Amiri" w:hAnsi="Amiri" w:cs="Amiri"/>
          <w:i/>
          <w:iCs/>
          <w:sz w:val="28"/>
          <w:szCs w:val="28"/>
          <w:rtl/>
          <w:lang w:val="fr-FR" w:bidi="ar-DZ"/>
        </w:rPr>
      </w:pPr>
      <w:r>
        <w:rPr>
          <w:rFonts w:ascii="Amiri" w:hAnsi="Amiri" w:cs="Amiri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35DDADE" wp14:editId="32A2488C">
                <wp:simplePos x="0" y="0"/>
                <wp:positionH relativeFrom="column">
                  <wp:posOffset>3149600</wp:posOffset>
                </wp:positionH>
                <wp:positionV relativeFrom="paragraph">
                  <wp:posOffset>99695</wp:posOffset>
                </wp:positionV>
                <wp:extent cx="1212850" cy="406400"/>
                <wp:effectExtent l="0" t="0" r="6350" b="0"/>
                <wp:wrapNone/>
                <wp:docPr id="57" name="Zone de text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2850" cy="40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098F" w:rsidRPr="0031098F" w:rsidRDefault="0031098F">
                            <w:pPr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 w:rsidRPr="0031098F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الوثيقة ـ3 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5DDADE" id="Zone de texte 57" o:spid="_x0000_s1042" type="#_x0000_t202" style="position:absolute;left:0;text-align:left;margin-left:248pt;margin-top:7.85pt;width:95.5pt;height:32pt;z-index:251756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" fillcolor="white [3201]" stroked="f" strokeweight=".5pt">
                <v:textbox>
                  <w:txbxContent>
                    <w:p w:rsidR="0031098F" w:rsidRPr="0031098F" w:rsidRDefault="0031098F">
                      <w:pPr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 w:rsidRPr="0031098F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>الوثيقة ـ3 ـ</w:t>
                      </w:r>
                    </w:p>
                  </w:txbxContent>
                </v:textbox>
              </v:shape>
            </w:pict>
          </mc:Fallback>
        </mc:AlternateContent>
      </w:r>
      <w:r w:rsidR="004E29CB">
        <w:rPr>
          <w:rFonts w:ascii="Amiri" w:hAnsi="Amiri" w:cs="Amiri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6C5EACB" wp14:editId="41CD2F9C">
                <wp:simplePos x="0" y="0"/>
                <wp:positionH relativeFrom="column">
                  <wp:posOffset>9051925</wp:posOffset>
                </wp:positionH>
                <wp:positionV relativeFrom="paragraph">
                  <wp:posOffset>152400</wp:posOffset>
                </wp:positionV>
                <wp:extent cx="889000" cy="406400"/>
                <wp:effectExtent l="0" t="0" r="6350" b="0"/>
                <wp:wrapNone/>
                <wp:docPr id="52" name="Zone de text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406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4E29CB" w:rsidRDefault="004E29CB" w:rsidP="004E29CB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7921E1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الوثيقة 1</w:t>
                            </w:r>
                          </w:p>
                          <w:p w:rsidR="004E29CB" w:rsidRPr="00E1622C" w:rsidRDefault="004E29CB" w:rsidP="004E29CB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C5EACB" id="Zone de texte 52" o:spid="_x0000_s1043" type="#_x0000_t202" style="position:absolute;left:0;text-align:left;margin-left:712.75pt;margin-top:12pt;width:70pt;height:32pt;z-index:251755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" fillcolor="window" stroked="f" strokeweight=".5pt">
                <v:textbox>
                  <w:txbxContent>
                    <w:p w:rsidR="004E29CB" w:rsidRDefault="004E29CB" w:rsidP="004E29CB">
                      <w:pPr>
                        <w:jc w:val="center"/>
                        <w:rPr>
                          <w:rFonts w:hint="eastAsia"/>
                        </w:rPr>
                      </w:pPr>
                      <w:r w:rsidRPr="007921E1">
                        <w:rPr>
                          <w:rFonts w:ascii="Times New Roman" w:hAnsi="Times New Roman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الوثيقة 1</w:t>
                      </w:r>
                    </w:p>
                    <w:p w:rsidR="004E29CB" w:rsidRPr="00E1622C" w:rsidRDefault="004E29CB" w:rsidP="004E29CB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E29CB">
        <w:rPr>
          <w:rFonts w:ascii="Amiri" w:hAnsi="Amiri" w:cs="Amiri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7A8408C" wp14:editId="0CC122A3">
                <wp:simplePos x="0" y="0"/>
                <wp:positionH relativeFrom="column">
                  <wp:posOffset>8899525</wp:posOffset>
                </wp:positionH>
                <wp:positionV relativeFrom="paragraph">
                  <wp:posOffset>0</wp:posOffset>
                </wp:positionV>
                <wp:extent cx="889000" cy="406400"/>
                <wp:effectExtent l="0" t="0" r="6350" b="0"/>
                <wp:wrapNone/>
                <wp:docPr id="2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406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4E29CB" w:rsidRDefault="004E29CB" w:rsidP="004E29CB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7921E1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الوثيقة 1</w:t>
                            </w:r>
                          </w:p>
                          <w:p w:rsidR="004E29CB" w:rsidRPr="00E1622C" w:rsidRDefault="004E29CB" w:rsidP="004E29CB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A8408C" id="Zone de texte 27" o:spid="_x0000_s1044" type="#_x0000_t202" style="position:absolute;left:0;text-align:left;margin-left:700.75pt;margin-top:0;width:70pt;height:32pt;z-index:251749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" fillcolor="window" stroked="f" strokeweight=".5pt">
                <v:textbox>
                  <w:txbxContent>
                    <w:p w:rsidR="004E29CB" w:rsidRDefault="004E29CB" w:rsidP="004E29CB">
                      <w:pPr>
                        <w:jc w:val="center"/>
                        <w:rPr>
                          <w:rFonts w:hint="eastAsia"/>
                        </w:rPr>
                      </w:pPr>
                      <w:r w:rsidRPr="007921E1">
                        <w:rPr>
                          <w:rFonts w:ascii="Times New Roman" w:hAnsi="Times New Roman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الوثيقة 1</w:t>
                      </w:r>
                    </w:p>
                    <w:p w:rsidR="004E29CB" w:rsidRPr="00E1622C" w:rsidRDefault="004E29CB" w:rsidP="004E29CB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E29CB">
        <w:rPr>
          <w:rFonts w:ascii="Amiri" w:hAnsi="Amiri" w:cs="Amiri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85A90B8" wp14:editId="756EC3F3">
                <wp:simplePos x="0" y="0"/>
                <wp:positionH relativeFrom="column">
                  <wp:posOffset>9204325</wp:posOffset>
                </wp:positionH>
                <wp:positionV relativeFrom="paragraph">
                  <wp:posOffset>304800</wp:posOffset>
                </wp:positionV>
                <wp:extent cx="889000" cy="406400"/>
                <wp:effectExtent l="0" t="0" r="6350" b="0"/>
                <wp:wrapNone/>
                <wp:docPr id="39" name="Zone de text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406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4E29CB" w:rsidRDefault="004E29CB" w:rsidP="004E29CB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7921E1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الوثيقة 1</w:t>
                            </w:r>
                          </w:p>
                          <w:p w:rsidR="004E29CB" w:rsidRPr="00E1622C" w:rsidRDefault="004E29CB" w:rsidP="004E29CB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5A90B8" id="Zone de texte 39" o:spid="_x0000_s1045" type="#_x0000_t202" style="position:absolute;left:0;text-align:left;margin-left:724.75pt;margin-top:24pt;width:70pt;height:32pt;z-index:251753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" fillcolor="window" stroked="f" strokeweight=".5pt">
                <v:textbox>
                  <w:txbxContent>
                    <w:p w:rsidR="004E29CB" w:rsidRDefault="004E29CB" w:rsidP="004E29CB">
                      <w:pPr>
                        <w:jc w:val="center"/>
                        <w:rPr>
                          <w:rFonts w:hint="eastAsia"/>
                        </w:rPr>
                      </w:pPr>
                      <w:r w:rsidRPr="007921E1">
                        <w:rPr>
                          <w:rFonts w:ascii="Times New Roman" w:hAnsi="Times New Roman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الوثيقة 1</w:t>
                      </w:r>
                    </w:p>
                    <w:p w:rsidR="004E29CB" w:rsidRPr="00E1622C" w:rsidRDefault="004E29CB" w:rsidP="004E29CB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B2085">
        <w:rPr>
          <w:rFonts w:ascii="Amiri" w:hAnsi="Amiri" w:cs="Amiri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5602AB4" wp14:editId="455304BF">
                <wp:simplePos x="0" y="0"/>
                <wp:positionH relativeFrom="column">
                  <wp:posOffset>9051925</wp:posOffset>
                </wp:positionH>
                <wp:positionV relativeFrom="paragraph">
                  <wp:posOffset>152400</wp:posOffset>
                </wp:positionV>
                <wp:extent cx="889000" cy="406400"/>
                <wp:effectExtent l="0" t="0" r="6350" b="0"/>
                <wp:wrapNone/>
                <wp:docPr id="26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406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4B2085" w:rsidRDefault="004B2085" w:rsidP="004B2085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7921E1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الوثيقة 1</w:t>
                            </w:r>
                          </w:p>
                          <w:p w:rsidR="004B2085" w:rsidRPr="00E1622C" w:rsidRDefault="004B2085" w:rsidP="004B2085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602AB4" id="Zone de texte 26" o:spid="_x0000_s1046" type="#_x0000_t202" style="position:absolute;left:0;text-align:left;margin-left:712.75pt;margin-top:12pt;width:70pt;height:32pt;z-index:251747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" fillcolor="window" stroked="f" strokeweight=".5pt">
                <v:textbox>
                  <w:txbxContent>
                    <w:p w:rsidR="004B2085" w:rsidRDefault="004B2085" w:rsidP="004B2085">
                      <w:pPr>
                        <w:jc w:val="center"/>
                        <w:rPr>
                          <w:rFonts w:hint="eastAsia"/>
                        </w:rPr>
                      </w:pPr>
                      <w:r w:rsidRPr="007921E1">
                        <w:rPr>
                          <w:rFonts w:ascii="Times New Roman" w:hAnsi="Times New Roman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الوثيقة 1</w:t>
                      </w:r>
                    </w:p>
                    <w:p w:rsidR="004B2085" w:rsidRPr="00E1622C" w:rsidRDefault="004B2085" w:rsidP="004B2085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B2085">
        <w:rPr>
          <w:rFonts w:ascii="Amiri" w:hAnsi="Amiri" w:cs="Amiri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CE9E68F" wp14:editId="543EC740">
                <wp:simplePos x="0" y="0"/>
                <wp:positionH relativeFrom="column">
                  <wp:posOffset>8899525</wp:posOffset>
                </wp:positionH>
                <wp:positionV relativeFrom="paragraph">
                  <wp:posOffset>0</wp:posOffset>
                </wp:positionV>
                <wp:extent cx="889000" cy="406400"/>
                <wp:effectExtent l="0" t="0" r="6350" b="0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406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4B2085" w:rsidRDefault="004B2085" w:rsidP="004B2085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7921E1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الوثيقة 1</w:t>
                            </w:r>
                          </w:p>
                          <w:p w:rsidR="004B2085" w:rsidRPr="00E1622C" w:rsidRDefault="004B2085" w:rsidP="004B2085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E9E68F" id="Zone de texte 25" o:spid="_x0000_s1047" type="#_x0000_t202" style="position:absolute;left:0;text-align:left;margin-left:700.75pt;margin-top:0;width:70pt;height:32pt;z-index:251745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" fillcolor="window" stroked="f" strokeweight=".5pt">
                <v:textbox>
                  <w:txbxContent>
                    <w:p w:rsidR="004B2085" w:rsidRDefault="004B2085" w:rsidP="004B2085">
                      <w:pPr>
                        <w:jc w:val="center"/>
                        <w:rPr>
                          <w:rFonts w:hint="eastAsia"/>
                        </w:rPr>
                      </w:pPr>
                      <w:r w:rsidRPr="007921E1">
                        <w:rPr>
                          <w:rFonts w:ascii="Times New Roman" w:hAnsi="Times New Roman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الوثيقة 1</w:t>
                      </w:r>
                    </w:p>
                    <w:p w:rsidR="004B2085" w:rsidRPr="00E1622C" w:rsidRDefault="004B2085" w:rsidP="004B2085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E67154" w:rsidRPr="00FB71BA" w:rsidRDefault="00720FF7" w:rsidP="00E67154">
      <w:pPr>
        <w:rPr>
          <w:rFonts w:ascii="Amiri" w:hAnsi="Amiri" w:cs="Amiri"/>
          <w:sz w:val="32"/>
          <w:szCs w:val="32"/>
          <w:u w:val="thick"/>
          <w:rtl/>
          <w:lang w:val="fr-FR" w:bidi="ar-DZ"/>
        </w:rPr>
      </w:pPr>
      <w:r w:rsidRPr="00720FF7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 xml:space="preserve">التمرين </w:t>
      </w:r>
      <w:r w:rsidR="00E67154" w:rsidRPr="00720FF7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>ال</w:t>
      </w:r>
      <w:r w:rsidRPr="00720FF7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>ثاني</w:t>
      </w:r>
      <w:r w:rsidR="00E67154" w:rsidRPr="00720FF7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 xml:space="preserve"> :</w:t>
      </w:r>
      <w:r w:rsidRPr="00720FF7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>( 6نقاط )</w:t>
      </w:r>
      <w:r w:rsidR="007063B6">
        <w:rPr>
          <w:rFonts w:ascii="Amiri" w:hAnsi="Amiri" w:cs="Amiri" w:hint="cs"/>
          <w:i/>
          <w:iCs/>
          <w:sz w:val="32"/>
          <w:szCs w:val="32"/>
          <w:u w:val="thick"/>
          <w:rtl/>
          <w:lang w:val="fr-FR" w:bidi="ar-DZ"/>
        </w:rPr>
        <w:t>.</w:t>
      </w:r>
    </w:p>
    <w:p w:rsidR="007063B6" w:rsidRPr="00467EC0" w:rsidRDefault="00DC02C6" w:rsidP="00D15386">
      <w:pPr>
        <w:rPr>
          <w:rFonts w:ascii="Amiri" w:hAnsi="Amiri" w:cs="Amiri"/>
          <w:b/>
          <w:bCs/>
          <w:sz w:val="28"/>
          <w:szCs w:val="28"/>
          <w:rtl/>
          <w:lang w:bidi="ar-DZ"/>
        </w:rPr>
      </w:pPr>
      <w:r>
        <w:rPr>
          <w:rFonts w:ascii="Amiri" w:hAnsi="Amiri" w:cs="Amiri" w:hint="cs"/>
          <w:sz w:val="28"/>
          <w:szCs w:val="28"/>
          <w:rtl/>
          <w:lang w:val="fr-FR" w:bidi="ar-DZ"/>
        </w:rPr>
        <w:t xml:space="preserve">1 / - </w:t>
      </w:r>
      <w:r w:rsidR="00E0533F">
        <w:rPr>
          <w:rFonts w:ascii="Amiri" w:hAnsi="Amiri" w:cs="Amiri" w:hint="cs"/>
          <w:sz w:val="28"/>
          <w:szCs w:val="28"/>
          <w:rtl/>
          <w:lang w:val="fr-FR" w:bidi="ar-DZ"/>
        </w:rPr>
        <w:t xml:space="preserve">قام الأستاذ بإحضار كرية مصنوعة من البوليستران و مغلفة </w:t>
      </w:r>
      <w:r w:rsidR="00E0533F" w:rsidRPr="00D66093">
        <w:rPr>
          <w:rFonts w:ascii="Amiri" w:hAnsi="Amiri" w:cs="Amiri" w:hint="cs"/>
          <w:b/>
          <w:bCs/>
          <w:sz w:val="28"/>
          <w:szCs w:val="28"/>
          <w:u w:val="single"/>
          <w:rtl/>
          <w:lang w:val="fr-FR" w:bidi="ar-DZ"/>
        </w:rPr>
        <w:t xml:space="preserve">بورقة القصدير </w:t>
      </w:r>
      <w:r w:rsidR="002713B5" w:rsidRPr="00D66093">
        <w:rPr>
          <w:rFonts w:ascii="Amiri" w:hAnsi="Amiri" w:cs="Amiri" w:hint="cs"/>
          <w:b/>
          <w:bCs/>
          <w:sz w:val="28"/>
          <w:szCs w:val="28"/>
          <w:u w:val="single"/>
          <w:rtl/>
          <w:lang w:val="fr-FR" w:bidi="ar-DZ"/>
        </w:rPr>
        <w:t xml:space="preserve"> </w:t>
      </w:r>
      <w:r w:rsidR="002713B5" w:rsidRPr="00D66093">
        <w:rPr>
          <w:rFonts w:ascii="Amiri" w:hAnsi="Amiri" w:cs="Amiri"/>
          <w:b/>
          <w:bCs/>
          <w:sz w:val="28"/>
          <w:szCs w:val="28"/>
          <w:u w:val="single"/>
          <w:lang w:val="fr-FR" w:bidi="ar-DZ"/>
        </w:rPr>
        <w:t>(Sn)</w:t>
      </w:r>
      <w:r w:rsidR="00C1698B">
        <w:rPr>
          <w:rFonts w:ascii="Amiri" w:hAnsi="Amiri" w:cs="Amiri" w:hint="cs"/>
          <w:sz w:val="28"/>
          <w:szCs w:val="28"/>
          <w:rtl/>
          <w:lang w:val="fr-FR" w:bidi="ar-DZ"/>
        </w:rPr>
        <w:t xml:space="preserve">( متعادلة كهربائيا ) </w:t>
      </w:r>
      <w:r w:rsidR="00E0533F">
        <w:rPr>
          <w:rFonts w:ascii="Amiri" w:hAnsi="Amiri" w:cs="Amiri" w:hint="cs"/>
          <w:sz w:val="28"/>
          <w:szCs w:val="28"/>
          <w:rtl/>
          <w:lang w:val="fr-FR" w:bidi="ar-DZ"/>
        </w:rPr>
        <w:t xml:space="preserve">و قام بتعليقها </w:t>
      </w:r>
      <w:r w:rsidR="00C1698B">
        <w:rPr>
          <w:rFonts w:ascii="Amiri" w:hAnsi="Amiri" w:cs="Amiri" w:hint="cs"/>
          <w:sz w:val="28"/>
          <w:szCs w:val="28"/>
          <w:rtl/>
          <w:lang w:val="fr-FR" w:bidi="ar-DZ"/>
        </w:rPr>
        <w:t xml:space="preserve">بواسطة خيط و طلب من علاء تقريب قضيب إيبونيت مشحون </w:t>
      </w:r>
      <w:r w:rsidR="002713B5">
        <w:rPr>
          <w:rFonts w:ascii="Amiri" w:hAnsi="Amiri" w:cs="Amiri" w:hint="cs"/>
          <w:sz w:val="28"/>
          <w:szCs w:val="28"/>
          <w:rtl/>
          <w:lang w:val="fr-FR" w:bidi="ar-DZ"/>
        </w:rPr>
        <w:t xml:space="preserve">نحو الكرية ( دون ملامسة ) </w:t>
      </w:r>
      <w:r w:rsidR="003769A8">
        <w:rPr>
          <w:rFonts w:ascii="Amiri" w:hAnsi="Amiri" w:cs="Amiri" w:hint="cs"/>
          <w:sz w:val="28"/>
          <w:szCs w:val="28"/>
          <w:rtl/>
          <w:lang w:val="fr-FR" w:bidi="ar-DZ"/>
        </w:rPr>
        <w:t>.</w:t>
      </w:r>
      <w:r w:rsidR="00F801AF" w:rsidRPr="00F801AF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</w:t>
      </w:r>
      <w:r w:rsidR="00F801AF" w:rsidRPr="000A64AC">
        <w:rPr>
          <w:rFonts w:ascii="Amiri" w:hAnsi="Amiri" w:cs="Amiri"/>
          <w:b/>
          <w:bCs/>
          <w:sz w:val="28"/>
          <w:szCs w:val="28"/>
          <w:u w:val="thick"/>
          <w:rtl/>
          <w:lang w:bidi="ar-DZ"/>
        </w:rPr>
        <w:t xml:space="preserve">الوثيقة </w:t>
      </w:r>
      <w:r w:rsidR="00D15386" w:rsidRPr="000A64AC">
        <w:rPr>
          <w:rFonts w:ascii="Amiri" w:hAnsi="Amiri" w:cs="Amiri" w:hint="cs"/>
          <w:b/>
          <w:bCs/>
          <w:sz w:val="28"/>
          <w:szCs w:val="28"/>
          <w:u w:val="thick"/>
          <w:rtl/>
          <w:lang w:bidi="ar-DZ"/>
        </w:rPr>
        <w:t>4</w:t>
      </w:r>
      <w:r w:rsidR="00F801AF" w:rsidRPr="000A64AC">
        <w:rPr>
          <w:rFonts w:ascii="Amiri" w:hAnsi="Amiri" w:cs="Amiri" w:hint="cs"/>
          <w:b/>
          <w:bCs/>
          <w:sz w:val="28"/>
          <w:szCs w:val="28"/>
          <w:u w:val="thick"/>
          <w:rtl/>
          <w:lang w:bidi="ar-DZ"/>
        </w:rPr>
        <w:t>-</w:t>
      </w:r>
    </w:p>
    <w:p w:rsidR="0083569E" w:rsidRDefault="00467EC0" w:rsidP="00E67154">
      <w:pPr>
        <w:rPr>
          <w:rFonts w:ascii="Amiri" w:hAnsi="Amiri" w:cs="Amiri"/>
          <w:sz w:val="28"/>
          <w:szCs w:val="28"/>
          <w:rtl/>
          <w:lang w:val="fr-FR" w:bidi="ar-DZ"/>
        </w:rPr>
      </w:pPr>
      <w:r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CAACFC4" wp14:editId="7FF17448">
                <wp:simplePos x="0" y="0"/>
                <wp:positionH relativeFrom="column">
                  <wp:posOffset>31750</wp:posOffset>
                </wp:positionH>
                <wp:positionV relativeFrom="paragraph">
                  <wp:posOffset>430530</wp:posOffset>
                </wp:positionV>
                <wp:extent cx="1076325" cy="361950"/>
                <wp:effectExtent l="0" t="0" r="9525" b="0"/>
                <wp:wrapNone/>
                <wp:docPr id="34" name="Zone de text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32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5D99" w:rsidRPr="00467EC0" w:rsidRDefault="00CC5D99" w:rsidP="00CC5D99">
                            <w:pPr>
                              <w:jc w:val="right"/>
                              <w:rPr>
                                <w:rFonts w:ascii="Amiri" w:hAnsi="Amiri" w:cs="Amiri"/>
                                <w:b/>
                                <w:bCs/>
                                <w:lang w:bidi="ar-DZ"/>
                              </w:rPr>
                            </w:pPr>
                            <w:r w:rsidRPr="00467EC0">
                              <w:rPr>
                                <w:rFonts w:ascii="Amiri" w:hAnsi="Amiri" w:cs="Amir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ص 1 / 2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AACFC4" id="Zone de texte 34" o:spid="_x0000_s1048" type="#_x0000_t202" style="position:absolute;left:0;text-align:left;margin-left:2.5pt;margin-top:33.9pt;width:84.75pt;height:28.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" fillcolor="white [3201]" stroked="f" strokeweight=".5pt">
                <v:textbox>
                  <w:txbxContent>
                    <w:p w:rsidR="00CC5D99" w:rsidRPr="00467EC0" w:rsidRDefault="00CC5D99" w:rsidP="00CC5D99">
                      <w:pPr>
                        <w:jc w:val="right"/>
                        <w:rPr>
                          <w:rFonts w:ascii="Amiri" w:hAnsi="Amiri" w:cs="Amiri"/>
                          <w:b/>
                          <w:bCs/>
                          <w:lang w:bidi="ar-DZ"/>
                        </w:rPr>
                      </w:pPr>
                      <w:r w:rsidRPr="00467EC0">
                        <w:rPr>
                          <w:rFonts w:ascii="Amiri" w:hAnsi="Amiri" w:cs="Amir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ص 1 / 2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D7864E2" wp14:editId="5EC2F35D">
                <wp:simplePos x="0" y="0"/>
                <wp:positionH relativeFrom="column">
                  <wp:posOffset>736600</wp:posOffset>
                </wp:positionH>
                <wp:positionV relativeFrom="paragraph">
                  <wp:posOffset>516255</wp:posOffset>
                </wp:positionV>
                <wp:extent cx="6143625" cy="95250"/>
                <wp:effectExtent l="38100" t="0" r="0" b="19050"/>
                <wp:wrapNone/>
                <wp:docPr id="33" name="Losang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3625" cy="952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280649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Losange 33" o:spid="_x0000_s1026" type="#_x0000_t4" style="position:absolute;margin-left:58pt;margin-top:40.65pt;width:483.75pt;height:7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" fillcolor="black [3200]" strokecolor="black [1600]" strokeweight="1pt"/>
            </w:pict>
          </mc:Fallback>
        </mc:AlternateContent>
      </w:r>
      <w:r w:rsidR="0083569E">
        <w:rPr>
          <w:rFonts w:ascii="Amiri" w:hAnsi="Amiri" w:cs="Amiri" w:hint="cs"/>
          <w:sz w:val="28"/>
          <w:szCs w:val="28"/>
          <w:rtl/>
          <w:lang w:val="fr-FR" w:bidi="ar-DZ"/>
        </w:rPr>
        <w:t>أ)</w:t>
      </w:r>
      <w:r w:rsidR="0083569E">
        <w:rPr>
          <w:rFonts w:ascii="Amiri" w:hAnsi="Amiri" w:cs="Amiri"/>
          <w:sz w:val="28"/>
          <w:szCs w:val="28"/>
          <w:rtl/>
          <w:lang w:val="fr-FR" w:bidi="ar-DZ"/>
        </w:rPr>
        <w:t>–</w:t>
      </w:r>
      <w:r w:rsidR="0083569E">
        <w:rPr>
          <w:rFonts w:ascii="Amiri" w:hAnsi="Amiri" w:cs="Amiri" w:hint="cs"/>
          <w:sz w:val="28"/>
          <w:szCs w:val="28"/>
          <w:rtl/>
          <w:lang w:val="fr-FR" w:bidi="ar-DZ"/>
        </w:rPr>
        <w:t xml:space="preserve"> ما نوع الشحنة التي يحملها قضيب الإيبونيت و ما يقصد بكرية متعادلة كهربائيا .</w:t>
      </w:r>
    </w:p>
    <w:p w:rsidR="00764609" w:rsidRPr="00764609" w:rsidRDefault="00961F19" w:rsidP="00764609">
      <w:pPr>
        <w:rPr>
          <w:rFonts w:ascii="Amiri" w:hAnsi="Amiri" w:cs="Amiri"/>
          <w:sz w:val="28"/>
          <w:szCs w:val="28"/>
          <w:lang w:val="fr-FR" w:bidi="ar-DZ"/>
        </w:rPr>
      </w:pPr>
      <w:r>
        <w:rPr>
          <w:noProof/>
          <w:rtl/>
          <w:lang w:val="fr-FR" w:eastAsia="fr-FR"/>
        </w:rPr>
        <w:lastRenderedPageBreak/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299470BD" wp14:editId="3EB5C340">
                <wp:simplePos x="0" y="0"/>
                <wp:positionH relativeFrom="column">
                  <wp:posOffset>-222250</wp:posOffset>
                </wp:positionH>
                <wp:positionV relativeFrom="page">
                  <wp:posOffset>323850</wp:posOffset>
                </wp:positionV>
                <wp:extent cx="2120900" cy="1276350"/>
                <wp:effectExtent l="0" t="0" r="0" b="0"/>
                <wp:wrapNone/>
                <wp:docPr id="50" name="Groupe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0900" cy="1276350"/>
                          <a:chOff x="0" y="0"/>
                          <a:chExt cx="2047875" cy="1057275"/>
                        </a:xfrm>
                      </wpg:grpSpPr>
                      <wpg:grpSp>
                        <wpg:cNvPr id="47" name="Groupe 47"/>
                        <wpg:cNvGrpSpPr/>
                        <wpg:grpSpPr>
                          <a:xfrm>
                            <a:off x="409575" y="19050"/>
                            <a:ext cx="1285875" cy="638175"/>
                            <a:chOff x="0" y="-9525"/>
                            <a:chExt cx="1285875" cy="638175"/>
                          </a:xfrm>
                        </wpg:grpSpPr>
                        <wps:wsp>
                          <wps:cNvPr id="43" name="Connecteur droit 43"/>
                          <wps:cNvCnPr/>
                          <wps:spPr>
                            <a:xfrm flipV="1">
                              <a:off x="0" y="-9525"/>
                              <a:ext cx="561975" cy="952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4" name="Connecteur droit 44"/>
                          <wps:cNvCnPr/>
                          <wps:spPr>
                            <a:xfrm flipH="1">
                              <a:off x="266700" y="9525"/>
                              <a:ext cx="9525" cy="36195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5" name="Ellipse 45"/>
                          <wps:cNvSpPr/>
                          <wps:spPr>
                            <a:xfrm>
                              <a:off x="114300" y="371475"/>
                              <a:ext cx="285750" cy="257175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" name="Rectangle à coins arrondis 46"/>
                          <wps:cNvSpPr/>
                          <wps:spPr>
                            <a:xfrm rot="20803403">
                              <a:off x="514350" y="304800"/>
                              <a:ext cx="771525" cy="161925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8" name="Zone de texte 48"/>
                        <wps:cNvSpPr txBox="1"/>
                        <wps:spPr>
                          <a:xfrm>
                            <a:off x="885825" y="0"/>
                            <a:ext cx="1162050" cy="2190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57FE4" w:rsidRPr="00366578" w:rsidRDefault="00366578" w:rsidP="00366578">
                              <w:pPr>
                                <w:rPr>
                                  <w:b/>
                                  <w:bCs/>
                                  <w:lang w:bidi="ar-DZ"/>
                                </w:rPr>
                              </w:pPr>
                              <w:r w:rsidRPr="00366578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قضيب </w:t>
                              </w:r>
                              <w:r w:rsidR="00657FE4" w:rsidRPr="00366578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إيبونيت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Zone de texte 49"/>
                        <wps:cNvSpPr txBox="1"/>
                        <wps:spPr>
                          <a:xfrm>
                            <a:off x="0" y="647700"/>
                            <a:ext cx="1171575" cy="4095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66578" w:rsidRPr="00AE7181" w:rsidRDefault="00366578">
                              <w:pPr>
                                <w:rPr>
                                  <w:b/>
                                  <w:bCs/>
                                  <w:lang w:bidi="ar-DZ"/>
                                </w:rPr>
                              </w:pPr>
                              <w:r w:rsidRPr="00AE7181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كرية مغلفة ب</w:t>
                              </w:r>
                              <w:r w:rsidR="00AE7181" w:rsidRPr="00AE7181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معدن القصدير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9470BD" id="Groupe 50" o:spid="_x0000_s1049" style="position:absolute;left:0;text-align:left;margin-left:-17.5pt;margin-top:25.5pt;width:167pt;height:100.5pt;z-index:251715584;mso-position-vertical-relative:page;mso-width-relative:margin;mso-height-relative:margin" coordsize="20478,10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">
                <v:group id="Groupe 47" o:spid="_x0000_s1050" style="position:absolute;left:4095;top:190;width:12859;height:6382" coordorigin=",-95" coordsize="12858,63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Wd1c8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bwNof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Z3VzxgAAANsA&#10;AAAPAAAAAAAAAAAAAAAAAKoCAABkcnMvZG93bnJldi54bWxQSwUGAAAAAAQABAD6AAAAnQMAAAAA&#10;">
                  <v:line id="Connecteur droit 43" o:spid="_x0000_s1051" style="position:absolute;flip:y;visibility:visible;mso-wrap-style:square" from="0,-95" to="5619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IFBDsUAAADbAAAADwAAAGRycy9kb3ducmV2LnhtbESPQWsCMRSE74X+h/AKXkpNtNLqahQt&#10;FDyJ3fXi7bF57i5uXpZN1NRf3xQKPQ4z8w2zWEXbiiv1vnGsYTRUIIhLZxquNByKz5cpCB+QDbaO&#10;ScM3eVgtHx8WmBl34y+65qESCcI+Qw11CF0mpS9rsuiHriNO3sn1FkOSfSVNj7cEt60cK/UmLTac&#10;Fmrs6KOm8pxfrIbZPp63u1GRK75v1ur4fn+OptB68BTXcxCBYvgP/7W3RsPkFX6/pB8gl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IFBDsUAAADbAAAADwAAAAAAAAAA&#10;AAAAAAChAgAAZHJzL2Rvd25yZXYueG1sUEsFBgAAAAAEAAQA+QAAAJMDAAAAAA==&#10;" strokecolor="black [3200]" strokeweight="1.5pt">
                    <v:stroke joinstyle="miter"/>
                  </v:line>
                  <v:line id="Connecteur droit 44" o:spid="_x0000_s1052" style="position:absolute;flip:x;visibility:visible;mso-wrap-style:square" from="2667,95" to="2762,37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2jZesQAAADbAAAADwAAAGRycy9kb3ducmV2LnhtbESPQWsCMRSE7wX/Q3iCl6KJRardGkUL&#10;gqdSd7309ti87i5uXpZN1OivN4VCj8PMfMMs19G24kK9bxxrmE4UCOLSmYYrDcdiN16A8AHZYOuY&#10;NNzIw3o1eFpiZtyVD3TJQyUShH2GGuoQukxKX9Zk0U9cR5y8H9dbDEn2lTQ9XhPctvJFqVdpseG0&#10;UGNHHzWVp/xsNbx9xdP+c1rkiu/bjfqe35+jKbQeDePmHUSgGP7Df+290TCbwe+X9APk6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jaNl6xAAAANsAAAAPAAAAAAAAAAAA&#10;AAAAAKECAABkcnMvZG93bnJldi54bWxQSwUGAAAAAAQABAD5AAAAkgMAAAAA&#10;" strokecolor="black [3200]" strokeweight="1.5pt">
                    <v:stroke joinstyle="miter"/>
                  </v:line>
                  <v:oval id="Ellipse 45" o:spid="_x0000_s1053" style="position:absolute;left:1143;top:3714;width:2857;height:2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zALOsIA&#10;AADbAAAADwAAAGRycy9kb3ducmV2LnhtbESPQWsCMRSE7wX/Q3hCL0WTFiuyGkWkhV5dBfH23Dw3&#10;y25elk26bvvrG0HocZiZb5jVZnCN6KkLlWcNr1MFgrjwpuJSw/HwOVmACBHZYOOZNPxQgM169LTC&#10;zPgb76nPYykShEOGGmyMbSZlKCw5DFPfEifv6juHMcmulKbDW4K7Rr4pNZcOK04LFlvaWSrq/Ntp&#10;yFWdk3zB33NPyh4u7QefZK3183jYLkFEGuJ/+NH+Mhpm73D/kn6AXP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MAs6wgAAANsAAAAPAAAAAAAAAAAAAAAAAJgCAABkcnMvZG93&#10;bnJldi54bWxQSwUGAAAAAAQABAD1AAAAhwMAAAAA&#10;" fillcolor="white [3201]" strokecolor="black [3200]" strokeweight="1pt">
                    <v:stroke joinstyle="miter"/>
                  </v:oval>
                  <v:roundrect id="Rectangle à coins arrondis 46" o:spid="_x0000_s1054" style="position:absolute;left:5143;top:3048;width:7715;height:1619;rotation:-870096fd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HYwzsUA&#10;AADbAAAADwAAAGRycy9kb3ducmV2LnhtbESPQWvCQBCF74X+h2UK3urGYrWmbkIRBIsoRHvxNmSn&#10;2Wh2NmTXmP77rlDo8fHmfW/eMh9sI3rqfO1YwWScgCAuna65UvB1XD+/gfABWWPjmBT8kIc8e3xY&#10;YqrdjQvqD6ESEcI+RQUmhDaV0peGLPqxa4mj9+06iyHKrpK6w1uE20a+JMlMWqw5NhhsaWWovByu&#10;Nr6B+1dzPq2Lbdj58+fKbBd9M1dq9DR8vIMINIT/47/0RiuYzuC+JQJAZ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djDOxQAAANsAAAAPAAAAAAAAAAAAAAAAAJgCAABkcnMv&#10;ZG93bnJldi54bWxQSwUGAAAAAAQABAD1AAAAigMAAAAA&#10;" fillcolor="white [3201]" strokecolor="black [3200]" strokeweight="1pt">
                    <v:stroke joinstyle="miter"/>
                  </v:roundrect>
                </v:group>
                <v:shape id="Zone de texte 48" o:spid="_x0000_s1055" type="#_x0000_t202" style="position:absolute;left:8858;width:11620;height:21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Zkw8MA&#10;AADbAAAADwAAAGRycy9kb3ducmV2LnhtbERPy2rCQBTdF/yH4QpupE7qo5XUUUR84a6mtXR3ydwm&#10;oZk7ITMm8e+dhdDl4bwXq86UoqHaFZYVvIwiEMSp1QVnCj6T3fMchPPIGkvLpOBGDlbL3tMCY21b&#10;/qDm7DMRQtjFqCD3voqldGlOBt3IVsSB+7W1QR9gnUldYxvCTSnHUfQqDRYcGnKsaJNT+ne+GgU/&#10;w+z75Lr9VzuZTartoUneLjpRatDv1u8gPHX+X/xwH7WCaRgbvoQfIJ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yZkw8MAAADbAAAADwAAAAAAAAAAAAAAAACYAgAAZHJzL2Rv&#10;d25yZXYueG1sUEsFBgAAAAAEAAQA9QAAAIgDAAAAAA==&#10;" fillcolor="white [3201]" stroked="f" strokeweight=".5pt">
                  <v:textbox>
                    <w:txbxContent>
                      <w:p w:rsidR="00657FE4" w:rsidRPr="00366578" w:rsidRDefault="00366578" w:rsidP="00366578">
                        <w:pPr>
                          <w:rPr>
                            <w:b/>
                            <w:bCs/>
                            <w:lang w:bidi="ar-DZ"/>
                          </w:rPr>
                        </w:pPr>
                        <w:r w:rsidRPr="00366578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 xml:space="preserve">قضيب </w:t>
                        </w:r>
                        <w:r w:rsidR="00657FE4" w:rsidRPr="00366578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 xml:space="preserve">إيبونيت </w:t>
                        </w:r>
                      </w:p>
                    </w:txbxContent>
                  </v:textbox>
                </v:shape>
                <v:shape id="Zone de texte 49" o:spid="_x0000_s1056" type="#_x0000_t202" style="position:absolute;top:6477;width:11715;height:4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6cD8YA&#10;AADbAAAADwAAAGRycy9kb3ducmV2LnhtbESPQWvCQBSE74L/YXmF3nTTYMWmriKBYCl6SOqlt9fs&#10;MwnNvo3Zrab+elco9DjMzDfMcj2YVpypd41lBU/TCARxaXXDlYLDRzZZgHAeWWNrmRT8koP1ajxa&#10;YqLthXM6F74SAcIuQQW1910ipStrMuimtiMO3tH2Bn2QfSV1j5cAN62Mo2guDTYcFmrsKK2p/C5+&#10;jIL3NNtj/hWbxbVNt7vjpjsdPp+VenwYNq8gPA3+P/zXftMKZi9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p6cD8YAAADbAAAADwAAAAAAAAAAAAAAAACYAgAAZHJz&#10;L2Rvd25yZXYueG1sUEsFBgAAAAAEAAQA9QAAAIsDAAAAAA==&#10;" filled="f" stroked="f" strokeweight=".5pt">
                  <v:textbox>
                    <w:txbxContent>
                      <w:p w:rsidR="00366578" w:rsidRPr="00AE7181" w:rsidRDefault="00366578">
                        <w:pPr>
                          <w:rPr>
                            <w:b/>
                            <w:bCs/>
                            <w:lang w:bidi="ar-DZ"/>
                          </w:rPr>
                        </w:pPr>
                        <w:r w:rsidRPr="00AE7181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كرية مغلفة ب</w:t>
                        </w:r>
                        <w:r w:rsidR="00AE7181" w:rsidRPr="00AE7181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 xml:space="preserve">معدن القصدير 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FD81F4D" wp14:editId="5135B4D3">
                <wp:simplePos x="0" y="0"/>
                <wp:positionH relativeFrom="margin">
                  <wp:align>center</wp:align>
                </wp:positionH>
                <wp:positionV relativeFrom="paragraph">
                  <wp:posOffset>25537</wp:posOffset>
                </wp:positionV>
                <wp:extent cx="7086600" cy="0"/>
                <wp:effectExtent l="0" t="19050" r="19050" b="19050"/>
                <wp:wrapNone/>
                <wp:docPr id="68" name="Connecteur droit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F1F97C" id="Connecteur droit 68" o:spid="_x0000_s1026" style="position:absolute;z-index:2517329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pt" to="558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" strokecolor="black [3200]" strokeweight="2.25pt">
                <v:stroke joinstyle="miter"/>
                <w10:wrap anchorx="margin"/>
              </v:line>
            </w:pict>
          </mc:Fallback>
        </mc:AlternateContent>
      </w:r>
    </w:p>
    <w:p w:rsidR="00F547C3" w:rsidRDefault="00313B38" w:rsidP="00F547C3">
      <w:pPr>
        <w:pStyle w:val="Paragraphedeliste"/>
        <w:numPr>
          <w:ilvl w:val="0"/>
          <w:numId w:val="4"/>
        </w:numPr>
        <w:rPr>
          <w:rFonts w:ascii="Amiri" w:hAnsi="Amiri" w:cs="Amiri"/>
          <w:sz w:val="28"/>
          <w:szCs w:val="28"/>
          <w:lang w:val="fr-FR" w:bidi="ar-DZ"/>
        </w:rPr>
      </w:pPr>
      <w:r>
        <w:rPr>
          <w:rFonts w:ascii="Amiri" w:hAnsi="Amiri" w:cs="Amiri" w:hint="cs"/>
          <w:sz w:val="28"/>
          <w:szCs w:val="28"/>
          <w:rtl/>
          <w:lang w:val="fr-FR" w:bidi="ar-DZ"/>
        </w:rPr>
        <w:t xml:space="preserve"> </w:t>
      </w:r>
      <w:r>
        <w:rPr>
          <w:rFonts w:ascii="Amiri" w:hAnsi="Amiri" w:cs="Amiri"/>
          <w:sz w:val="28"/>
          <w:szCs w:val="28"/>
          <w:rtl/>
          <w:lang w:val="fr-FR" w:bidi="ar-DZ"/>
        </w:rPr>
        <w:t>–</w:t>
      </w:r>
      <w:r w:rsidR="003600B7">
        <w:rPr>
          <w:rFonts w:ascii="Amiri" w:hAnsi="Amiri" w:cs="Amiri" w:hint="cs"/>
          <w:sz w:val="28"/>
          <w:szCs w:val="28"/>
          <w:rtl/>
          <w:lang w:val="fr-FR" w:bidi="ar-DZ"/>
        </w:rPr>
        <w:t xml:space="preserve">صف ما تلاحظ ثم فسر </w:t>
      </w:r>
      <w:r>
        <w:rPr>
          <w:rFonts w:ascii="Amiri" w:hAnsi="Amiri" w:cs="Amiri" w:hint="cs"/>
          <w:sz w:val="28"/>
          <w:szCs w:val="28"/>
          <w:rtl/>
          <w:lang w:val="fr-FR" w:bidi="ar-DZ"/>
        </w:rPr>
        <w:t xml:space="preserve"> ملاحظتك مدعما إجابتك برسم توضيحي .</w:t>
      </w:r>
    </w:p>
    <w:p w:rsidR="007616B7" w:rsidRDefault="007616B7" w:rsidP="007616B7">
      <w:pPr>
        <w:ind w:left="360"/>
        <w:rPr>
          <w:rFonts w:ascii="Amiri" w:hAnsi="Amiri" w:cs="Amiri"/>
          <w:sz w:val="28"/>
          <w:szCs w:val="28"/>
          <w:rtl/>
          <w:lang w:val="fr-FR" w:bidi="ar-DZ"/>
        </w:rPr>
      </w:pPr>
      <w:r>
        <w:rPr>
          <w:rFonts w:ascii="Amiri" w:hAnsi="Amiri" w:cs="Amiri" w:hint="cs"/>
          <w:sz w:val="28"/>
          <w:szCs w:val="28"/>
          <w:rtl/>
          <w:lang w:val="fr-FR" w:bidi="ar-DZ"/>
        </w:rPr>
        <w:t xml:space="preserve">ج) </w:t>
      </w:r>
      <w:r>
        <w:rPr>
          <w:rFonts w:ascii="Amiri" w:hAnsi="Amiri" w:cs="Amiri"/>
          <w:sz w:val="28"/>
          <w:szCs w:val="28"/>
          <w:rtl/>
          <w:lang w:val="fr-FR" w:bidi="ar-DZ"/>
        </w:rPr>
        <w:t>–</w:t>
      </w:r>
      <w:r>
        <w:rPr>
          <w:rFonts w:ascii="Amiri" w:hAnsi="Amiri" w:cs="Amiri" w:hint="cs"/>
          <w:sz w:val="28"/>
          <w:szCs w:val="28"/>
          <w:rtl/>
          <w:lang w:val="fr-FR" w:bidi="ar-DZ"/>
        </w:rPr>
        <w:t xml:space="preserve"> سم طريقة التكهرب .</w:t>
      </w:r>
    </w:p>
    <w:p w:rsidR="00961F19" w:rsidRDefault="00961F19" w:rsidP="007616B7">
      <w:pPr>
        <w:ind w:left="360"/>
        <w:rPr>
          <w:rFonts w:ascii="Amiri" w:hAnsi="Amiri" w:cs="Amiri"/>
          <w:sz w:val="28"/>
          <w:szCs w:val="28"/>
          <w:rtl/>
          <w:lang w:val="fr-FR" w:bidi="ar-DZ"/>
        </w:rPr>
      </w:pPr>
      <w:r w:rsidRPr="005F7280">
        <w:rPr>
          <w:rFonts w:ascii="Amiri" w:hAnsi="Amiri" w:cs="Amiri" w:hint="cs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20D520E" wp14:editId="541196B6">
                <wp:simplePos x="0" y="0"/>
                <wp:positionH relativeFrom="column">
                  <wp:posOffset>-187325</wp:posOffset>
                </wp:positionH>
                <wp:positionV relativeFrom="paragraph">
                  <wp:posOffset>50800</wp:posOffset>
                </wp:positionV>
                <wp:extent cx="1266825" cy="381000"/>
                <wp:effectExtent l="0" t="0" r="0" b="0"/>
                <wp:wrapNone/>
                <wp:docPr id="51" name="Zone de text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E6EF7" w:rsidRPr="005F7280" w:rsidRDefault="00C16578" w:rsidP="00CE1E18">
                            <w:pPr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  <w:r w:rsidR="00CE1E18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4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D520E" id="Zone de texte 51" o:spid="_x0000_s1057" type="#_x0000_t202" style="position:absolute;left:0;text-align:left;margin-left:-14.75pt;margin-top:4pt;width:99.75pt;height:30pt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" filled="f" stroked="f" strokeweight=".5pt">
                <v:textbox>
                  <w:txbxContent>
                    <w:p w:rsidR="00BE6EF7" w:rsidRPr="005F7280" w:rsidRDefault="00C16578" w:rsidP="00CE1E18">
                      <w:pPr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  <w:r w:rsidR="00CE1E18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4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</w:p>
    <w:p w:rsidR="007616B7" w:rsidRDefault="002E4558" w:rsidP="00BB6D98">
      <w:pPr>
        <w:rPr>
          <w:rFonts w:ascii="Amiri" w:hAnsi="Amiri" w:cs="Amiri"/>
          <w:b/>
          <w:bCs/>
          <w:sz w:val="28"/>
          <w:szCs w:val="28"/>
          <w:u w:val="single"/>
          <w:vertAlign w:val="subscript"/>
          <w:rtl/>
          <w:lang w:val="fr-FR" w:bidi="ar-DZ"/>
        </w:rPr>
      </w:pPr>
      <w:r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49FB8A2" wp14:editId="2E7B18B0">
                <wp:simplePos x="0" y="0"/>
                <wp:positionH relativeFrom="column">
                  <wp:posOffset>123825</wp:posOffset>
                </wp:positionH>
                <wp:positionV relativeFrom="paragraph">
                  <wp:posOffset>364490</wp:posOffset>
                </wp:positionV>
                <wp:extent cx="1409700" cy="781050"/>
                <wp:effectExtent l="0" t="0" r="0" b="0"/>
                <wp:wrapNone/>
                <wp:docPr id="54" name="Zone de text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E4558" w:rsidRDefault="000E5799">
                            <w:r w:rsidRPr="000E5799">
                              <w:rPr>
                                <w:rFonts w:cs="Arial"/>
                                <w:noProof/>
                                <w:rtl/>
                                <w:lang w:val="fr-FR" w:eastAsia="fr-FR"/>
                              </w:rPr>
                              <w:drawing>
                                <wp:inline distT="0" distB="0" distL="0" distR="0" wp14:anchorId="0EF6DCCC" wp14:editId="2F813F4C">
                                  <wp:extent cx="1220470" cy="791656"/>
                                  <wp:effectExtent l="0" t="0" r="0" b="8890"/>
                                  <wp:docPr id="55" name="Image 55" descr="C:\Users\FARES KH\Desktop\فرض الفصل 2 2023\IMG_20230303_104921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FARES KH\Desktop\فرض الفصل 2 2023\IMG_20230303_104921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20470" cy="7916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FB8A2" id="Zone de texte 54" o:spid="_x0000_s1058" type="#_x0000_t202" style="position:absolute;left:0;text-align:left;margin-left:9.75pt;margin-top:28.7pt;width:111pt;height:61.5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" fillcolor="white [3201]" stroked="f" strokeweight=".5pt">
                <v:textbox>
                  <w:txbxContent>
                    <w:p w:rsidR="002E4558" w:rsidRDefault="000E5799">
                      <w:r w:rsidRPr="000E5799">
                        <w:rPr>
                          <w:rFonts w:cs="Arial"/>
                          <w:noProof/>
                          <w:rtl/>
                          <w:lang w:val="fr-FR" w:eastAsia="fr-FR"/>
                        </w:rPr>
                        <w:drawing>
                          <wp:inline distT="0" distB="0" distL="0" distR="0" wp14:anchorId="0EF6DCCC" wp14:editId="2F813F4C">
                            <wp:extent cx="1220470" cy="791656"/>
                            <wp:effectExtent l="0" t="0" r="0" b="8890"/>
                            <wp:docPr id="55" name="Image 55" descr="C:\Users\FARES KH\Desktop\فرض الفصل 2 2023\IMG_20230303_104921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FARES KH\Desktop\فرض الفصل 2 2023\IMG_20230303_104921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20470" cy="79165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616B7">
        <w:rPr>
          <w:rFonts w:ascii="Amiri" w:hAnsi="Amiri" w:cs="Amiri" w:hint="cs"/>
          <w:sz w:val="28"/>
          <w:szCs w:val="28"/>
          <w:rtl/>
          <w:lang w:val="fr-FR" w:bidi="ar-DZ"/>
        </w:rPr>
        <w:t xml:space="preserve">2 / - </w:t>
      </w:r>
      <w:r w:rsidR="00B24401">
        <w:rPr>
          <w:rFonts w:ascii="Amiri" w:hAnsi="Amiri" w:cs="Amiri" w:hint="cs"/>
          <w:sz w:val="28"/>
          <w:szCs w:val="28"/>
          <w:rtl/>
          <w:lang w:val="fr-FR" w:bidi="ar-DZ"/>
        </w:rPr>
        <w:t>بعد ذلك قام الأستاذ بغمر الكرية المغلفة بالقصدير</w:t>
      </w:r>
      <w:r w:rsidR="007105BF">
        <w:rPr>
          <w:rFonts w:ascii="Amiri" w:hAnsi="Amiri" w:cs="Amiri"/>
          <w:sz w:val="28"/>
          <w:szCs w:val="28"/>
          <w:lang w:val="fr-FR" w:bidi="ar-DZ"/>
        </w:rPr>
        <w:t xml:space="preserve"> Sn </w:t>
      </w:r>
      <w:r w:rsidR="00B24401">
        <w:rPr>
          <w:rFonts w:ascii="Amiri" w:hAnsi="Amiri" w:cs="Amiri" w:hint="cs"/>
          <w:sz w:val="28"/>
          <w:szCs w:val="28"/>
          <w:rtl/>
          <w:lang w:val="fr-FR" w:bidi="ar-DZ"/>
        </w:rPr>
        <w:t xml:space="preserve"> داخل </w:t>
      </w:r>
      <w:r w:rsidR="00B24401" w:rsidRPr="00D66093">
        <w:rPr>
          <w:rFonts w:ascii="Amiri" w:hAnsi="Amiri" w:cs="Amiri" w:hint="cs"/>
          <w:b/>
          <w:bCs/>
          <w:sz w:val="28"/>
          <w:szCs w:val="28"/>
          <w:u w:val="single"/>
          <w:rtl/>
          <w:lang w:val="fr-FR" w:bidi="ar-DZ"/>
        </w:rPr>
        <w:t xml:space="preserve">محلول كبريتات النحاس </w:t>
      </w:r>
      <w:r w:rsidR="002031D8" w:rsidRPr="00D66093">
        <w:rPr>
          <w:rFonts w:ascii="Amiri" w:hAnsi="Amiri" w:cs="Amiri"/>
          <w:b/>
          <w:bCs/>
          <w:sz w:val="28"/>
          <w:szCs w:val="28"/>
          <w:u w:val="single"/>
          <w:lang w:val="fr-FR" w:bidi="ar-DZ"/>
        </w:rPr>
        <w:t>(Cu</w:t>
      </w:r>
      <w:r w:rsidR="002031D8" w:rsidRPr="00D66093">
        <w:rPr>
          <w:rFonts w:ascii="Amiri" w:hAnsi="Amiri" w:cs="Amiri"/>
          <w:b/>
          <w:bCs/>
          <w:sz w:val="28"/>
          <w:szCs w:val="28"/>
          <w:u w:val="single"/>
          <w:vertAlign w:val="superscript"/>
          <w:lang w:val="fr-FR" w:bidi="ar-DZ"/>
        </w:rPr>
        <w:t>2+</w:t>
      </w:r>
      <w:r w:rsidR="002031D8" w:rsidRPr="00D66093">
        <w:rPr>
          <w:rFonts w:ascii="Amiri" w:hAnsi="Amiri" w:cs="Amiri"/>
          <w:b/>
          <w:bCs/>
          <w:sz w:val="28"/>
          <w:szCs w:val="28"/>
          <w:u w:val="single"/>
          <w:lang w:val="fr-FR" w:bidi="ar-DZ"/>
        </w:rPr>
        <w:t xml:space="preserve"> + SO</w:t>
      </w:r>
      <w:r w:rsidR="002031D8" w:rsidRPr="00D66093">
        <w:rPr>
          <w:rFonts w:ascii="Amiri" w:hAnsi="Amiri" w:cs="Amiri"/>
          <w:b/>
          <w:bCs/>
          <w:sz w:val="28"/>
          <w:szCs w:val="28"/>
          <w:u w:val="single"/>
          <w:vertAlign w:val="subscript"/>
          <w:lang w:val="fr-FR" w:bidi="ar-DZ"/>
        </w:rPr>
        <w:t>4</w:t>
      </w:r>
      <w:r w:rsidR="002031D8" w:rsidRPr="00D66093">
        <w:rPr>
          <w:rFonts w:ascii="Amiri" w:hAnsi="Amiri" w:cs="Amiri"/>
          <w:b/>
          <w:bCs/>
          <w:sz w:val="28"/>
          <w:szCs w:val="28"/>
          <w:u w:val="single"/>
          <w:vertAlign w:val="superscript"/>
          <w:lang w:val="fr-FR" w:bidi="ar-DZ"/>
        </w:rPr>
        <w:t>2-</w:t>
      </w:r>
      <w:r w:rsidR="002031D8" w:rsidRPr="00D66093">
        <w:rPr>
          <w:rFonts w:ascii="Amiri" w:hAnsi="Amiri" w:cs="Amiri"/>
          <w:b/>
          <w:bCs/>
          <w:sz w:val="28"/>
          <w:szCs w:val="28"/>
          <w:u w:val="single"/>
          <w:lang w:val="fr-FR" w:bidi="ar-DZ"/>
        </w:rPr>
        <w:t xml:space="preserve"> )</w:t>
      </w:r>
      <w:r w:rsidR="002031D8" w:rsidRPr="00D66093">
        <w:rPr>
          <w:rFonts w:ascii="Amiri" w:hAnsi="Amiri" w:cs="Amiri"/>
          <w:b/>
          <w:bCs/>
          <w:sz w:val="28"/>
          <w:szCs w:val="28"/>
          <w:u w:val="single"/>
          <w:vertAlign w:val="subscript"/>
          <w:lang w:val="fr-FR" w:bidi="ar-DZ"/>
        </w:rPr>
        <w:t>aq</w:t>
      </w:r>
    </w:p>
    <w:p w:rsidR="00CE1E18" w:rsidRPr="000A64AC" w:rsidRDefault="00E846CC" w:rsidP="00BB6D98">
      <w:pPr>
        <w:rPr>
          <w:rFonts w:ascii="Amiri" w:hAnsi="Amiri" w:cs="Amiri"/>
          <w:sz w:val="28"/>
          <w:szCs w:val="28"/>
          <w:u w:val="thick"/>
          <w:rtl/>
          <w:lang w:val="fr-FR" w:bidi="ar-DZ"/>
        </w:rPr>
      </w:pPr>
      <w:r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DCD7009" wp14:editId="6D4FC270">
                <wp:simplePos x="0" y="0"/>
                <wp:positionH relativeFrom="column">
                  <wp:posOffset>-355600</wp:posOffset>
                </wp:positionH>
                <wp:positionV relativeFrom="paragraph">
                  <wp:posOffset>224790</wp:posOffset>
                </wp:positionV>
                <wp:extent cx="352425" cy="381000"/>
                <wp:effectExtent l="0" t="0" r="9525" b="0"/>
                <wp:wrapNone/>
                <wp:docPr id="67" name="Zone de text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1C7C" w:rsidRPr="001B1C7C" w:rsidRDefault="001B1C7C">
                            <w:pPr>
                              <w:rPr>
                                <w:b/>
                                <w:bCs/>
                                <w:lang w:val="fr-FR"/>
                              </w:rPr>
                            </w:pPr>
                            <w:r w:rsidRPr="001B1C7C">
                              <w:rPr>
                                <w:b/>
                                <w:bCs/>
                                <w:lang w:val="fr-FR"/>
                              </w:rPr>
                              <w:t>Sn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D7009" id="Zone de texte 67" o:spid="_x0000_s1059" type="#_x0000_t202" style="position:absolute;left:0;text-align:left;margin-left:-28pt;margin-top:17.7pt;width:27.75pt;height:30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" fillcolor="white [3201]" stroked="f" strokeweight=".5pt">
                <v:textbox>
                  <w:txbxContent>
                    <w:p w:rsidR="001B1C7C" w:rsidRPr="001B1C7C" w:rsidRDefault="001B1C7C">
                      <w:pPr>
                        <w:rPr>
                          <w:b/>
                          <w:bCs/>
                          <w:lang w:val="fr-FR"/>
                        </w:rPr>
                      </w:pPr>
                      <w:r w:rsidRPr="001B1C7C">
                        <w:rPr>
                          <w:b/>
                          <w:bCs/>
                          <w:lang w:val="fr-FR"/>
                        </w:rPr>
                        <w:t>Sn</w:t>
                      </w:r>
                    </w:p>
                  </w:txbxContent>
                </v:textbox>
              </v:shape>
            </w:pict>
          </mc:Fallback>
        </mc:AlternateContent>
      </w:r>
      <w:r w:rsidR="00CE1E18" w:rsidRPr="00E846CC"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>ا</w:t>
      </w:r>
      <w:r w:rsidR="00CE1E18" w:rsidRPr="000A64AC">
        <w:rPr>
          <w:rFonts w:ascii="Amiri" w:hAnsi="Amiri" w:cs="Amiri" w:hint="cs"/>
          <w:b/>
          <w:bCs/>
          <w:sz w:val="28"/>
          <w:szCs w:val="28"/>
          <w:u w:val="thick"/>
          <w:rtl/>
          <w:lang w:val="fr-FR" w:bidi="ar-DZ"/>
        </w:rPr>
        <w:t>لوثيقة ـ 5 ـ</w:t>
      </w:r>
    </w:p>
    <w:p w:rsidR="00991157" w:rsidRDefault="00E846CC" w:rsidP="00E846CC">
      <w:pPr>
        <w:rPr>
          <w:rFonts w:ascii="Amiri" w:hAnsi="Amiri" w:cs="Amiri"/>
          <w:sz w:val="28"/>
          <w:szCs w:val="28"/>
          <w:lang w:val="fr-FR" w:bidi="ar-DZ"/>
        </w:rPr>
      </w:pPr>
      <w:r w:rsidRPr="005F7280">
        <w:rPr>
          <w:rFonts w:ascii="Amiri" w:hAnsi="Amiri" w:cs="Amiri" w:hint="cs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C8D5660" wp14:editId="65377372">
                <wp:simplePos x="0" y="0"/>
                <wp:positionH relativeFrom="column">
                  <wp:posOffset>-247650</wp:posOffset>
                </wp:positionH>
                <wp:positionV relativeFrom="paragraph">
                  <wp:posOffset>316230</wp:posOffset>
                </wp:positionV>
                <wp:extent cx="1266825" cy="381000"/>
                <wp:effectExtent l="0" t="0" r="0" b="0"/>
                <wp:wrapNone/>
                <wp:docPr id="56" name="Zone de text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5799" w:rsidRPr="005F7280" w:rsidRDefault="000E5799" w:rsidP="00E846CC">
                            <w:pPr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  <w:r w:rsidR="00E846CC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5 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D5660" id="Zone de texte 56" o:spid="_x0000_s1060" type="#_x0000_t202" style="position:absolute;left:0;text-align:left;margin-left:-19.5pt;margin-top:24.9pt;width:99.75pt;height:30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" filled="f" stroked="f" strokeweight=".5pt">
                <v:textbox>
                  <w:txbxContent>
                    <w:p w:rsidR="000E5799" w:rsidRPr="005F7280" w:rsidRDefault="000E5799" w:rsidP="00E846CC">
                      <w:pPr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  <w:r w:rsidR="00E846CC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5 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273F455" wp14:editId="75713C97">
                <wp:simplePos x="0" y="0"/>
                <wp:positionH relativeFrom="margin">
                  <wp:align>left</wp:align>
                </wp:positionH>
                <wp:positionV relativeFrom="paragraph">
                  <wp:posOffset>127000</wp:posOffset>
                </wp:positionV>
                <wp:extent cx="495300" cy="45719"/>
                <wp:effectExtent l="0" t="38100" r="38100" b="88265"/>
                <wp:wrapNone/>
                <wp:docPr id="66" name="Connecteur droit avec flèch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B5046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66" o:spid="_x0000_s1026" type="#_x0000_t32" style="position:absolute;margin-left:0;margin-top:10pt;width:39pt;height:3.6pt;z-index:2517309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990808">
        <w:rPr>
          <w:rFonts w:ascii="Amiri" w:hAnsi="Amiri" w:cs="Amiri" w:hint="cs"/>
          <w:sz w:val="28"/>
          <w:szCs w:val="28"/>
          <w:rtl/>
          <w:lang w:val="fr-FR" w:bidi="ar-DZ"/>
        </w:rPr>
        <w:t xml:space="preserve">      أ ) - </w:t>
      </w:r>
      <w:r w:rsidR="007105BF">
        <w:rPr>
          <w:rFonts w:ascii="Amiri" w:hAnsi="Amiri" w:cs="Amiri" w:hint="cs"/>
          <w:sz w:val="28"/>
          <w:szCs w:val="28"/>
          <w:rtl/>
          <w:lang w:val="fr-FR" w:bidi="ar-DZ"/>
        </w:rPr>
        <w:t xml:space="preserve">عبر عن ذلك بمعادلة </w:t>
      </w:r>
      <w:r w:rsidR="00990808">
        <w:rPr>
          <w:rFonts w:ascii="Amiri" w:hAnsi="Amiri" w:cs="Amiri" w:hint="cs"/>
          <w:sz w:val="28"/>
          <w:szCs w:val="28"/>
          <w:rtl/>
          <w:lang w:val="fr-FR" w:bidi="ar-DZ"/>
        </w:rPr>
        <w:t>كيميائية بالصيغتين الشاردية و الإحصائية .</w:t>
      </w:r>
    </w:p>
    <w:p w:rsidR="00906DA7" w:rsidRPr="00683B74" w:rsidRDefault="008B76EC" w:rsidP="00906DA7">
      <w:pPr>
        <w:rPr>
          <w:rFonts w:ascii="Amiri" w:hAnsi="Amiri" w:cs="Amiri"/>
          <w:b/>
          <w:bCs/>
          <w:sz w:val="28"/>
          <w:szCs w:val="28"/>
          <w:u w:val="thick"/>
          <w:rtl/>
          <w:lang w:val="fr-FR" w:bidi="ar-DZ"/>
        </w:rPr>
      </w:pPr>
      <w:r w:rsidRPr="00683B74">
        <w:rPr>
          <w:rFonts w:ascii="Amiri" w:hAnsi="Amiri" w:cs="Amiri" w:hint="cs"/>
          <w:b/>
          <w:bCs/>
          <w:sz w:val="28"/>
          <w:szCs w:val="28"/>
          <w:u w:val="thick"/>
          <w:rtl/>
          <w:lang w:val="fr-FR" w:bidi="ar-DZ"/>
        </w:rPr>
        <w:t xml:space="preserve">الجزء الثاني </w:t>
      </w:r>
      <w:r w:rsidR="00906DA7" w:rsidRPr="00683B74">
        <w:rPr>
          <w:rFonts w:ascii="Amiri" w:hAnsi="Amiri" w:cs="Amiri" w:hint="cs"/>
          <w:b/>
          <w:bCs/>
          <w:sz w:val="28"/>
          <w:szCs w:val="28"/>
          <w:u w:val="thick"/>
          <w:rtl/>
          <w:lang w:val="fr-FR" w:bidi="ar-DZ"/>
        </w:rPr>
        <w:t xml:space="preserve"> : </w:t>
      </w:r>
      <w:r w:rsidRPr="00683B74">
        <w:rPr>
          <w:rFonts w:ascii="Amiri" w:hAnsi="Amiri" w:cs="Amiri" w:hint="cs"/>
          <w:b/>
          <w:bCs/>
          <w:sz w:val="28"/>
          <w:szCs w:val="28"/>
          <w:u w:val="thick"/>
          <w:rtl/>
          <w:lang w:val="fr-FR" w:bidi="ar-DZ"/>
        </w:rPr>
        <w:t xml:space="preserve">(8 نقاط ) </w:t>
      </w:r>
    </w:p>
    <w:p w:rsidR="008B76EC" w:rsidRPr="00683B74" w:rsidRDefault="008B76EC" w:rsidP="00906DA7">
      <w:pPr>
        <w:rPr>
          <w:rFonts w:ascii="Amiri" w:hAnsi="Amiri" w:cs="Amiri"/>
          <w:b/>
          <w:bCs/>
          <w:sz w:val="28"/>
          <w:szCs w:val="28"/>
          <w:u w:val="thick"/>
          <w:rtl/>
          <w:lang w:val="fr-FR" w:bidi="ar-DZ"/>
        </w:rPr>
      </w:pPr>
      <w:r w:rsidRPr="00683B74">
        <w:rPr>
          <w:rFonts w:ascii="Amiri" w:hAnsi="Amiri" w:cs="Amiri" w:hint="cs"/>
          <w:b/>
          <w:bCs/>
          <w:sz w:val="28"/>
          <w:szCs w:val="28"/>
          <w:u w:val="thick"/>
          <w:rtl/>
          <w:lang w:val="fr-FR" w:bidi="ar-DZ"/>
        </w:rPr>
        <w:t>الوضعية المركبة ( الإدماجية ) :</w:t>
      </w:r>
    </w:p>
    <w:p w:rsidR="003D6F05" w:rsidRDefault="003C2106" w:rsidP="00D361C6">
      <w:pPr>
        <w:ind w:firstLine="720"/>
        <w:rPr>
          <w:rFonts w:ascii="Amiri" w:hAnsi="Amiri" w:cs="Amiri"/>
          <w:sz w:val="28"/>
          <w:szCs w:val="28"/>
          <w:rtl/>
          <w:lang w:val="fr-FR" w:bidi="ar-DZ"/>
        </w:rPr>
      </w:pPr>
      <w:r>
        <w:rPr>
          <w:rFonts w:ascii="Amiri" w:hAnsi="Amiri" w:cs="Amiri" w:hint="cs"/>
          <w:sz w:val="28"/>
          <w:szCs w:val="28"/>
          <w:rtl/>
          <w:lang w:val="fr-FR" w:bidi="ar-DZ"/>
        </w:rPr>
        <w:t xml:space="preserve">انتقل أفراد عائلة عبد الناصر إلى مسكنهم الجديد </w:t>
      </w:r>
      <w:r w:rsidR="00276DC6">
        <w:rPr>
          <w:rFonts w:ascii="Amiri" w:hAnsi="Amiri" w:cs="Amiri" w:hint="cs"/>
          <w:sz w:val="28"/>
          <w:szCs w:val="28"/>
          <w:rtl/>
          <w:lang w:val="fr-FR" w:bidi="ar-DZ"/>
        </w:rPr>
        <w:t xml:space="preserve">الذي طال انتظاره بعد عدة سنوات ، و عند تفحصهم </w:t>
      </w:r>
      <w:r w:rsidR="006E1559">
        <w:rPr>
          <w:rFonts w:ascii="Amiri" w:hAnsi="Amiri" w:cs="Amiri" w:hint="cs"/>
          <w:sz w:val="28"/>
          <w:szCs w:val="28"/>
          <w:rtl/>
          <w:lang w:val="fr-FR" w:bidi="ar-DZ"/>
        </w:rPr>
        <w:t>للمنزل لاحظ الأب بعض النقائص فقرر تعديلها</w:t>
      </w:r>
      <w:r w:rsidR="00135900">
        <w:rPr>
          <w:rFonts w:ascii="Amiri" w:hAnsi="Amiri" w:cs="Amiri" w:hint="cs"/>
          <w:sz w:val="28"/>
          <w:szCs w:val="28"/>
          <w:rtl/>
          <w:lang w:val="fr-FR" w:bidi="ar-DZ"/>
        </w:rPr>
        <w:t xml:space="preserve"> رفقة ابنه . </w:t>
      </w:r>
    </w:p>
    <w:p w:rsidR="006E55BD" w:rsidRDefault="00697508" w:rsidP="00697508">
      <w:pPr>
        <w:rPr>
          <w:rFonts w:ascii="Amiri" w:hAnsi="Amiri" w:cs="Amiri"/>
          <w:sz w:val="28"/>
          <w:szCs w:val="28"/>
          <w:rtl/>
          <w:lang w:val="fr-FR" w:bidi="ar-DZ"/>
        </w:rPr>
      </w:pPr>
      <w:r>
        <w:rPr>
          <w:rFonts w:ascii="Amiri" w:hAnsi="Amiri" w:cs="Amiri" w:hint="cs"/>
          <w:sz w:val="28"/>
          <w:szCs w:val="28"/>
          <w:rtl/>
          <w:lang w:val="fr-FR" w:bidi="ar-DZ"/>
        </w:rPr>
        <w:t xml:space="preserve">من بين المشاكل </w:t>
      </w:r>
      <w:r w:rsidR="00ED2AF2">
        <w:rPr>
          <w:rFonts w:ascii="Amiri" w:hAnsi="Amiri" w:cs="Amiri" w:hint="cs"/>
          <w:sz w:val="28"/>
          <w:szCs w:val="28"/>
          <w:rtl/>
          <w:lang w:val="fr-FR" w:bidi="ar-DZ"/>
        </w:rPr>
        <w:t xml:space="preserve">لدينا </w:t>
      </w:r>
      <w:r w:rsidR="00993A72">
        <w:rPr>
          <w:rFonts w:ascii="Amiri" w:hAnsi="Amiri" w:cs="Amiri" w:hint="cs"/>
          <w:sz w:val="28"/>
          <w:szCs w:val="28"/>
          <w:rtl/>
          <w:lang w:val="fr-FR" w:bidi="ar-DZ"/>
        </w:rPr>
        <w:t>مشكل</w:t>
      </w:r>
      <w:r w:rsidR="003D6F05">
        <w:rPr>
          <w:rFonts w:ascii="Amiri" w:hAnsi="Amiri" w:cs="Amiri" w:hint="cs"/>
          <w:sz w:val="28"/>
          <w:szCs w:val="28"/>
          <w:rtl/>
          <w:lang w:val="fr-FR" w:bidi="ar-DZ"/>
        </w:rPr>
        <w:t xml:space="preserve"> </w:t>
      </w:r>
      <w:r w:rsidR="00993A72">
        <w:rPr>
          <w:rFonts w:ascii="Amiri" w:hAnsi="Amiri" w:cs="Amiri" w:hint="cs"/>
          <w:sz w:val="28"/>
          <w:szCs w:val="28"/>
          <w:rtl/>
          <w:lang w:val="fr-FR" w:bidi="ar-DZ"/>
        </w:rPr>
        <w:t>ال</w:t>
      </w:r>
      <w:r w:rsidR="003049A9">
        <w:rPr>
          <w:rFonts w:ascii="Amiri" w:hAnsi="Amiri" w:cs="Amiri" w:hint="cs"/>
          <w:sz w:val="28"/>
          <w:szCs w:val="28"/>
          <w:rtl/>
          <w:lang w:val="fr-FR" w:bidi="ar-DZ"/>
        </w:rPr>
        <w:t xml:space="preserve">سخان </w:t>
      </w:r>
      <w:r w:rsidR="00993A72">
        <w:rPr>
          <w:rFonts w:ascii="Amiri" w:hAnsi="Amiri" w:cs="Amiri" w:hint="cs"/>
          <w:sz w:val="28"/>
          <w:szCs w:val="28"/>
          <w:rtl/>
          <w:lang w:val="fr-FR" w:bidi="ar-DZ"/>
        </w:rPr>
        <w:t>ال</w:t>
      </w:r>
      <w:r w:rsidR="003049A9">
        <w:rPr>
          <w:rFonts w:ascii="Amiri" w:hAnsi="Amiri" w:cs="Amiri" w:hint="cs"/>
          <w:sz w:val="28"/>
          <w:szCs w:val="28"/>
          <w:rtl/>
          <w:lang w:val="fr-FR" w:bidi="ar-DZ"/>
        </w:rPr>
        <w:t xml:space="preserve">كهربائي دلالته </w:t>
      </w:r>
      <w:r w:rsidR="00835A2E" w:rsidRPr="000A64AC">
        <w:rPr>
          <w:rFonts w:ascii="Amiri" w:hAnsi="Amiri" w:cs="Amiri"/>
          <w:b/>
          <w:bCs/>
          <w:sz w:val="28"/>
          <w:szCs w:val="28"/>
          <w:u w:val="thick"/>
          <w:lang w:val="fr-FR" w:bidi="ar-DZ"/>
        </w:rPr>
        <w:t>(23</w:t>
      </w:r>
      <w:r w:rsidR="00031AA5" w:rsidRPr="000A64AC">
        <w:rPr>
          <w:rFonts w:ascii="Amiri" w:hAnsi="Amiri" w:cs="Amiri"/>
          <w:b/>
          <w:bCs/>
          <w:sz w:val="28"/>
          <w:szCs w:val="28"/>
          <w:u w:val="thick"/>
          <w:lang w:val="fr-FR" w:bidi="ar-DZ"/>
        </w:rPr>
        <w:t>0v-2200w-50Hz)</w:t>
      </w:r>
      <w:r w:rsidR="00031AA5" w:rsidRPr="000A64AC">
        <w:rPr>
          <w:rFonts w:ascii="Amiri" w:hAnsi="Amiri" w:cs="Amiri"/>
          <w:sz w:val="28"/>
          <w:szCs w:val="28"/>
          <w:u w:val="thick"/>
          <w:lang w:val="fr-FR" w:bidi="ar-DZ"/>
        </w:rPr>
        <w:t xml:space="preserve"> </w:t>
      </w:r>
      <w:r w:rsidR="00E01B84" w:rsidRPr="000A64AC">
        <w:rPr>
          <w:rFonts w:ascii="Amiri" w:hAnsi="Amiri" w:cs="Amiri" w:hint="cs"/>
          <w:sz w:val="28"/>
          <w:szCs w:val="28"/>
          <w:u w:val="thick"/>
          <w:rtl/>
          <w:lang w:val="fr-FR" w:bidi="ar-DZ"/>
        </w:rPr>
        <w:t xml:space="preserve"> </w:t>
      </w:r>
      <w:r>
        <w:rPr>
          <w:rFonts w:ascii="Amiri" w:hAnsi="Amiri" w:cs="Amiri" w:hint="cs"/>
          <w:sz w:val="28"/>
          <w:szCs w:val="28"/>
          <w:rtl/>
          <w:lang w:val="fr-FR" w:bidi="ar-DZ"/>
        </w:rPr>
        <w:t>بينما كان عبد الناصر</w:t>
      </w:r>
      <w:r w:rsidR="00E01B84">
        <w:rPr>
          <w:rFonts w:ascii="Amiri" w:hAnsi="Amiri" w:cs="Amiri" w:hint="cs"/>
          <w:sz w:val="28"/>
          <w:szCs w:val="28"/>
          <w:rtl/>
          <w:lang w:val="fr-FR" w:bidi="ar-DZ"/>
        </w:rPr>
        <w:t xml:space="preserve"> يستحم </w:t>
      </w:r>
      <w:r w:rsidR="00F854FA" w:rsidRPr="00490A05"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>شعر بصدمة كهربائية</w:t>
      </w:r>
      <w:r w:rsidR="00F854FA">
        <w:rPr>
          <w:rFonts w:ascii="Amiri" w:hAnsi="Amiri" w:cs="Amiri" w:hint="cs"/>
          <w:sz w:val="28"/>
          <w:szCs w:val="28"/>
          <w:rtl/>
          <w:lang w:val="fr-FR" w:bidi="ar-DZ"/>
        </w:rPr>
        <w:t xml:space="preserve"> </w:t>
      </w:r>
      <w:r w:rsidR="007F1DDA">
        <w:rPr>
          <w:rFonts w:ascii="Amiri" w:hAnsi="Amiri" w:cs="Amiri" w:hint="cs"/>
          <w:sz w:val="28"/>
          <w:szCs w:val="28"/>
          <w:rtl/>
          <w:lang w:val="fr-FR" w:bidi="ar-DZ"/>
        </w:rPr>
        <w:t xml:space="preserve">، كما لاحظ ضعف تدفق الماء من الأنابيب </w:t>
      </w:r>
      <w:r w:rsidR="00D82D6E">
        <w:rPr>
          <w:rFonts w:ascii="Amiri" w:hAnsi="Amiri" w:cs="Amiri" w:hint="cs"/>
          <w:sz w:val="28"/>
          <w:szCs w:val="28"/>
          <w:rtl/>
          <w:lang w:val="fr-FR" w:bidi="ar-DZ"/>
        </w:rPr>
        <w:t>نتيجة ترسب ا</w:t>
      </w:r>
      <w:r w:rsidR="00D82D6E" w:rsidRPr="00683B74"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لكلس </w:t>
      </w:r>
      <w:r w:rsidR="00D82D6E" w:rsidRPr="00683B74">
        <w:rPr>
          <w:rFonts w:ascii="Amiri" w:hAnsi="Amiri" w:cs="Amiri"/>
          <w:b/>
          <w:bCs/>
          <w:sz w:val="28"/>
          <w:szCs w:val="28"/>
          <w:lang w:val="fr-FR" w:bidi="ar-DZ"/>
        </w:rPr>
        <w:t>(CaCO</w:t>
      </w:r>
      <w:r w:rsidR="00D82D6E" w:rsidRPr="00683B74">
        <w:rPr>
          <w:rFonts w:ascii="Amiri" w:hAnsi="Amiri" w:cs="Amiri"/>
          <w:b/>
          <w:bCs/>
          <w:sz w:val="28"/>
          <w:szCs w:val="28"/>
          <w:vertAlign w:val="subscript"/>
          <w:lang w:val="fr-FR" w:bidi="ar-DZ"/>
        </w:rPr>
        <w:t>3</w:t>
      </w:r>
      <w:r w:rsidR="00D82D6E">
        <w:rPr>
          <w:rFonts w:ascii="Amiri" w:hAnsi="Amiri" w:cs="Amiri"/>
          <w:sz w:val="28"/>
          <w:szCs w:val="28"/>
          <w:lang w:val="fr-FR" w:bidi="ar-DZ"/>
        </w:rPr>
        <w:t>)</w:t>
      </w:r>
      <w:r w:rsidR="00F04AF4">
        <w:rPr>
          <w:rFonts w:ascii="Amiri" w:hAnsi="Amiri" w:cs="Amiri" w:hint="cs"/>
          <w:sz w:val="28"/>
          <w:szCs w:val="28"/>
          <w:rtl/>
          <w:lang w:val="fr-FR" w:bidi="ar-DZ"/>
        </w:rPr>
        <w:t xml:space="preserve"> بداخلها </w:t>
      </w:r>
      <w:r w:rsidR="0090163E">
        <w:rPr>
          <w:rFonts w:ascii="Amiri" w:hAnsi="Amiri" w:cs="Amiri" w:hint="cs"/>
          <w:sz w:val="28"/>
          <w:szCs w:val="28"/>
          <w:rtl/>
          <w:lang w:val="fr-FR" w:bidi="ar-DZ"/>
        </w:rPr>
        <w:t>.</w:t>
      </w:r>
    </w:p>
    <w:p w:rsidR="00D048CD" w:rsidRDefault="006D0CF2" w:rsidP="0004795F">
      <w:pPr>
        <w:rPr>
          <w:rFonts w:ascii="Amiri" w:hAnsi="Amiri" w:cs="Amiri"/>
          <w:b/>
          <w:bCs/>
          <w:sz w:val="28"/>
          <w:szCs w:val="28"/>
          <w:u w:val="single"/>
          <w:rtl/>
          <w:lang w:val="fr-FR" w:bidi="ar-DZ"/>
        </w:rPr>
      </w:pPr>
      <w:r>
        <w:rPr>
          <w:rFonts w:ascii="Amiri" w:hAnsi="Amiri" w:cs="Amiri" w:hint="cs"/>
          <w:b/>
          <w:bCs/>
          <w:noProof/>
          <w:sz w:val="28"/>
          <w:szCs w:val="28"/>
          <w:u w:val="single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5AA991B" wp14:editId="4CC06238">
                <wp:simplePos x="0" y="0"/>
                <wp:positionH relativeFrom="column">
                  <wp:posOffset>-336550</wp:posOffset>
                </wp:positionH>
                <wp:positionV relativeFrom="paragraph">
                  <wp:posOffset>398780</wp:posOffset>
                </wp:positionV>
                <wp:extent cx="3130550" cy="1390650"/>
                <wp:effectExtent l="0" t="0" r="12700" b="19050"/>
                <wp:wrapNone/>
                <wp:docPr id="70" name="Zone de text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055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0CF2" w:rsidRDefault="006D0CF2">
                            <w:r w:rsidRPr="00927940">
                              <w:rPr>
                                <w:rFonts w:cs="Arial"/>
                                <w:noProof/>
                                <w:rtl/>
                                <w:lang w:val="fr-FR" w:eastAsia="fr-FR"/>
                              </w:rPr>
                              <w:drawing>
                                <wp:inline distT="0" distB="0" distL="0" distR="0" wp14:anchorId="204D1087" wp14:editId="477FBC0C">
                                  <wp:extent cx="2959100" cy="1314362"/>
                                  <wp:effectExtent l="0" t="0" r="0" b="635"/>
                                  <wp:docPr id="71" name="Image 71" descr="C:\Users\FARES KH\Desktop\فرض الفصل 2 2023\IMG_20230303_120005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C:\Users\FARES KH\Desktop\فرض الفصل 2 2023\IMG_20230303_120005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79085" cy="132323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AA991B" id="Zone de texte 70" o:spid="_x0000_s1061" type="#_x0000_t202" style="position:absolute;left:0;text-align:left;margin-left:-26.5pt;margin-top:31.4pt;width:246.5pt;height:109.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" fillcolor="white [3201]" strokeweight=".5pt">
                <v:textbox>
                  <w:txbxContent>
                    <w:p w:rsidR="006D0CF2" w:rsidRDefault="006D0CF2">
                      <w:r w:rsidRPr="00927940">
                        <w:rPr>
                          <w:rFonts w:cs="Arial"/>
                          <w:noProof/>
                          <w:rtl/>
                          <w:lang w:val="fr-FR" w:eastAsia="fr-FR"/>
                        </w:rPr>
                        <w:drawing>
                          <wp:inline distT="0" distB="0" distL="0" distR="0" wp14:anchorId="204D1087" wp14:editId="477FBC0C">
                            <wp:extent cx="2959100" cy="1314362"/>
                            <wp:effectExtent l="0" t="0" r="0" b="635"/>
                            <wp:docPr id="71" name="Image 71" descr="C:\Users\FARES KH\Desktop\فرض الفصل 2 2023\IMG_20230303_120005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C:\Users\FARES KH\Desktop\فرض الفصل 2 2023\IMG_20230303_120005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79085" cy="132323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0163E" w:rsidRPr="00D048CD">
        <w:rPr>
          <w:rFonts w:ascii="Amiri" w:hAnsi="Amiri" w:cs="Amiri" w:hint="cs"/>
          <w:b/>
          <w:bCs/>
          <w:sz w:val="28"/>
          <w:szCs w:val="28"/>
          <w:u w:val="single"/>
          <w:rtl/>
          <w:lang w:val="fr-FR" w:bidi="ar-DZ"/>
        </w:rPr>
        <w:t xml:space="preserve">في ضوء ما درست و اعتمادا على المخطط </w:t>
      </w:r>
      <w:r w:rsidR="0094262E" w:rsidRPr="00D048CD">
        <w:rPr>
          <w:rFonts w:ascii="Amiri" w:hAnsi="Amiri" w:cs="Amiri" w:hint="cs"/>
          <w:b/>
          <w:bCs/>
          <w:sz w:val="28"/>
          <w:szCs w:val="28"/>
          <w:u w:val="single"/>
          <w:rtl/>
          <w:lang w:val="fr-FR" w:bidi="ar-DZ"/>
        </w:rPr>
        <w:t>المرفق لجزء من</w:t>
      </w:r>
      <w:r w:rsidR="0004795F">
        <w:rPr>
          <w:rFonts w:ascii="Amiri" w:hAnsi="Amiri" w:cs="Amiri" w:hint="cs"/>
          <w:b/>
          <w:bCs/>
          <w:sz w:val="28"/>
          <w:szCs w:val="28"/>
          <w:u w:val="single"/>
          <w:rtl/>
          <w:lang w:val="fr-FR" w:bidi="ar-DZ"/>
        </w:rPr>
        <w:t xml:space="preserve"> الشبكة الكهربائية في منزل عبد الناصر(</w:t>
      </w:r>
      <w:r w:rsidR="0004795F" w:rsidRPr="00FB2AE5">
        <w:rPr>
          <w:rFonts w:ascii="Amiri" w:hAnsi="Amiri" w:cs="Amiri" w:hint="cs"/>
          <w:b/>
          <w:bCs/>
          <w:sz w:val="28"/>
          <w:szCs w:val="28"/>
          <w:u w:val="thick"/>
          <w:rtl/>
          <w:lang w:val="fr-FR" w:bidi="ar-DZ"/>
        </w:rPr>
        <w:t xml:space="preserve"> الوثيقة 6</w:t>
      </w:r>
      <w:r w:rsidR="0094262E" w:rsidRPr="00FB2AE5">
        <w:rPr>
          <w:rFonts w:ascii="Amiri" w:hAnsi="Amiri" w:cs="Amiri" w:hint="cs"/>
          <w:b/>
          <w:bCs/>
          <w:sz w:val="28"/>
          <w:szCs w:val="28"/>
          <w:u w:val="thick"/>
          <w:rtl/>
          <w:lang w:val="fr-FR" w:bidi="ar-DZ"/>
        </w:rPr>
        <w:t xml:space="preserve">- </w:t>
      </w:r>
      <w:r w:rsidR="0094262E" w:rsidRPr="00D048CD">
        <w:rPr>
          <w:rFonts w:ascii="Amiri" w:hAnsi="Amiri" w:cs="Amiri" w:hint="cs"/>
          <w:b/>
          <w:bCs/>
          <w:sz w:val="28"/>
          <w:szCs w:val="28"/>
          <w:u w:val="single"/>
          <w:rtl/>
          <w:lang w:val="fr-FR" w:bidi="ar-DZ"/>
        </w:rPr>
        <w:t>) أجب عن الأسئلة الآتية :</w:t>
      </w:r>
    </w:p>
    <w:p w:rsidR="0090163E" w:rsidRDefault="00D2444A" w:rsidP="00906DA7">
      <w:pPr>
        <w:rPr>
          <w:rFonts w:ascii="Amiri" w:hAnsi="Amiri" w:cs="Amiri"/>
          <w:sz w:val="28"/>
          <w:szCs w:val="28"/>
          <w:rtl/>
          <w:lang w:val="fr-FR"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    1 </w:t>
      </w:r>
      <w:r w:rsidR="00D048CD"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 </w:t>
      </w:r>
      <w:r w:rsidR="00D337BA">
        <w:rPr>
          <w:rFonts w:ascii="Amiri" w:hAnsi="Amiri" w:cs="Amiri"/>
          <w:b/>
          <w:bCs/>
          <w:sz w:val="28"/>
          <w:szCs w:val="28"/>
          <w:rtl/>
          <w:lang w:val="fr-FR" w:bidi="ar-DZ"/>
        </w:rPr>
        <w:t>–</w:t>
      </w:r>
      <w:r w:rsidR="00D048CD"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 </w:t>
      </w:r>
      <w:r w:rsidR="00D337BA">
        <w:rPr>
          <w:rFonts w:ascii="Amiri" w:hAnsi="Amiri" w:cs="Amiri" w:hint="cs"/>
          <w:b/>
          <w:bCs/>
          <w:sz w:val="28"/>
          <w:szCs w:val="28"/>
          <w:u w:val="single"/>
          <w:rtl/>
          <w:lang w:val="fr-FR" w:bidi="ar-DZ"/>
        </w:rPr>
        <w:t xml:space="preserve">ماذا تمثل الدلالات </w:t>
      </w:r>
      <w:r w:rsidR="0094262E" w:rsidRPr="00D048CD">
        <w:rPr>
          <w:rFonts w:ascii="Amiri" w:hAnsi="Amiri" w:cs="Amiri" w:hint="cs"/>
          <w:b/>
          <w:bCs/>
          <w:sz w:val="28"/>
          <w:szCs w:val="28"/>
          <w:u w:val="single"/>
          <w:rtl/>
          <w:lang w:val="fr-FR" w:bidi="ar-DZ"/>
        </w:rPr>
        <w:t xml:space="preserve"> </w:t>
      </w:r>
      <w:r w:rsidR="00D337BA" w:rsidRPr="00683B74">
        <w:rPr>
          <w:rFonts w:ascii="Amiri" w:hAnsi="Amiri" w:cs="Amiri"/>
          <w:b/>
          <w:bCs/>
          <w:sz w:val="28"/>
          <w:szCs w:val="28"/>
          <w:lang w:val="fr-FR" w:bidi="ar-DZ"/>
        </w:rPr>
        <w:t>(220v-2200w-50Hz)</w:t>
      </w:r>
      <w:r w:rsidR="00D337BA">
        <w:rPr>
          <w:rFonts w:ascii="Amiri" w:hAnsi="Amiri" w:cs="Amiri" w:hint="cs"/>
          <w:sz w:val="28"/>
          <w:szCs w:val="28"/>
          <w:rtl/>
          <w:lang w:val="fr-FR" w:bidi="ar-DZ"/>
        </w:rPr>
        <w:t>.</w:t>
      </w:r>
    </w:p>
    <w:p w:rsidR="00D337BA" w:rsidRPr="00D13588" w:rsidRDefault="00D337BA" w:rsidP="00D13588">
      <w:pPr>
        <w:pStyle w:val="Paragraphedeliste"/>
        <w:numPr>
          <w:ilvl w:val="0"/>
          <w:numId w:val="5"/>
        </w:numPr>
        <w:rPr>
          <w:rFonts w:ascii="Amiri" w:hAnsi="Amiri" w:cs="Amiri"/>
          <w:b/>
          <w:bCs/>
          <w:sz w:val="28"/>
          <w:szCs w:val="28"/>
          <w:rtl/>
          <w:lang w:val="fr-FR" w:bidi="ar-DZ"/>
        </w:rPr>
      </w:pPr>
      <w:r w:rsidRPr="00D13588">
        <w:rPr>
          <w:rFonts w:ascii="Amiri" w:hAnsi="Amiri" w:cs="Amiri"/>
          <w:b/>
          <w:bCs/>
          <w:sz w:val="28"/>
          <w:szCs w:val="28"/>
          <w:rtl/>
          <w:lang w:val="fr-FR" w:bidi="ar-DZ"/>
        </w:rPr>
        <w:t>–</w:t>
      </w:r>
      <w:r w:rsidR="00287F60" w:rsidRPr="00D13588"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 أ ) -</w:t>
      </w:r>
      <w:r w:rsidRPr="00D13588"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 </w:t>
      </w:r>
      <w:r w:rsidR="00B74E27" w:rsidRPr="00D13588"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>اذكر سبب الصدمة الكهربائية مقترحا الحل .</w:t>
      </w:r>
    </w:p>
    <w:p w:rsidR="007B7B2E" w:rsidRDefault="004166DE" w:rsidP="00D2444A">
      <w:pPr>
        <w:pStyle w:val="Paragraphedeliste"/>
        <w:rPr>
          <w:rFonts w:ascii="Amiri" w:hAnsi="Amiri" w:cs="Amiri"/>
          <w:b/>
          <w:bCs/>
          <w:sz w:val="28"/>
          <w:szCs w:val="28"/>
          <w:rtl/>
          <w:lang w:val="fr-FR" w:bidi="ar-DZ"/>
        </w:rPr>
      </w:pPr>
      <w:r w:rsidRPr="005F7280">
        <w:rPr>
          <w:rFonts w:ascii="Amiri" w:hAnsi="Amiri" w:cs="Amiri" w:hint="cs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42F968B" wp14:editId="00AF1F60">
                <wp:simplePos x="0" y="0"/>
                <wp:positionH relativeFrom="column">
                  <wp:posOffset>-241300</wp:posOffset>
                </wp:positionH>
                <wp:positionV relativeFrom="paragraph">
                  <wp:posOffset>307340</wp:posOffset>
                </wp:positionV>
                <wp:extent cx="1266825" cy="381000"/>
                <wp:effectExtent l="0" t="0" r="0" b="0"/>
                <wp:wrapNone/>
                <wp:docPr id="81" name="Zone de text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66DE" w:rsidRPr="005F7280" w:rsidRDefault="004166DE" w:rsidP="004166DE">
                            <w:pPr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-6 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F968B" id="Zone de texte 81" o:spid="_x0000_s1062" type="#_x0000_t202" style="position:absolute;left:0;text-align:left;margin-left:-19pt;margin-top:24.2pt;width:99.75pt;height:30pt;z-index:251765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" filled="f" stroked="f" strokeweight=".5pt">
                <v:textbox>
                  <w:txbxContent>
                    <w:p w:rsidR="004166DE" w:rsidRPr="005F7280" w:rsidRDefault="004166DE" w:rsidP="004166DE">
                      <w:pPr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-6  -</w:t>
                      </w:r>
                    </w:p>
                  </w:txbxContent>
                </v:textbox>
              </v:shape>
            </w:pict>
          </mc:Fallback>
        </mc:AlternateContent>
      </w:r>
      <w:r w:rsidR="00D2444A"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  ب)-</w:t>
      </w:r>
      <w:r w:rsidR="00B74E27" w:rsidRPr="00D13588"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 </w:t>
      </w:r>
      <w:r w:rsidR="00483551" w:rsidRPr="00D13588"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اقترح </w:t>
      </w:r>
      <w:r w:rsidR="005955F2" w:rsidRPr="00D13588"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>حلا لإزالة مادة الكلس من الأنابيب مدعما</w:t>
      </w:r>
    </w:p>
    <w:p w:rsidR="00D2444A" w:rsidRDefault="005955F2" w:rsidP="00D2444A">
      <w:pPr>
        <w:pStyle w:val="Paragraphedeliste"/>
        <w:rPr>
          <w:rFonts w:ascii="Amiri" w:hAnsi="Amiri" w:cs="Amiri"/>
          <w:b/>
          <w:bCs/>
          <w:sz w:val="28"/>
          <w:szCs w:val="28"/>
          <w:rtl/>
          <w:lang w:val="fr-FR" w:bidi="ar-DZ"/>
        </w:rPr>
      </w:pPr>
      <w:r w:rsidRPr="00D13588"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 إجابتك بكتابة المعادلة الكيميائية .</w:t>
      </w:r>
      <w:r w:rsidR="00D2444A"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 </w:t>
      </w:r>
    </w:p>
    <w:p w:rsidR="005A06D9" w:rsidRDefault="005A06D9" w:rsidP="00D2444A">
      <w:pPr>
        <w:pStyle w:val="Paragraphedeliste"/>
        <w:rPr>
          <w:rFonts w:ascii="Amiri" w:hAnsi="Amiri" w:cs="Amiri"/>
          <w:b/>
          <w:bCs/>
          <w:sz w:val="28"/>
          <w:szCs w:val="28"/>
          <w:rtl/>
          <w:lang w:val="fr-FR"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   ج ) ـ </w:t>
      </w:r>
      <w:r w:rsidRPr="002B31E7"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>أعد رسم المخطط مبينا عليه التعديلات و الإضافات اللازمة مبررا إجابتك .</w:t>
      </w:r>
    </w:p>
    <w:p w:rsidR="00FE771D" w:rsidRPr="006B582E" w:rsidRDefault="00D633AE" w:rsidP="002B31E7">
      <w:pPr>
        <w:pStyle w:val="Paragraphedeliste"/>
        <w:numPr>
          <w:ilvl w:val="0"/>
          <w:numId w:val="5"/>
        </w:numPr>
        <w:rPr>
          <w:rFonts w:ascii="Amiri" w:hAnsi="Amiri" w:cs="Amiri"/>
          <w:b/>
          <w:bCs/>
          <w:sz w:val="28"/>
          <w:szCs w:val="28"/>
          <w:lang w:val="en-US" w:bidi="ar-DZ"/>
        </w:rPr>
      </w:pPr>
      <w:r>
        <w:rPr>
          <w:rFonts w:ascii="Amiri" w:hAnsi="Amiri" w:cs="Amiri" w:hint="cs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38C09A0" wp14:editId="1E5A15F8">
                <wp:simplePos x="0" y="0"/>
                <wp:positionH relativeFrom="column">
                  <wp:posOffset>-349250</wp:posOffset>
                </wp:positionH>
                <wp:positionV relativeFrom="paragraph">
                  <wp:posOffset>337820</wp:posOffset>
                </wp:positionV>
                <wp:extent cx="2368550" cy="1974850"/>
                <wp:effectExtent l="0" t="0" r="0" b="0"/>
                <wp:wrapNone/>
                <wp:docPr id="74" name="Zone de text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974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633AE" w:rsidRPr="004E362E" w:rsidRDefault="004E362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078D121D" wp14:editId="49FCA765">
                                  <wp:extent cx="2120900" cy="1879600"/>
                                  <wp:effectExtent l="0" t="0" r="0" b="6350"/>
                                  <wp:docPr id="77" name="Image 7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20900" cy="1879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8C09A0" id="Zone de texte 74" o:spid="_x0000_s1063" type="#_x0000_t202" style="position:absolute;left:0;text-align:left;margin-left:-27.5pt;margin-top:26.6pt;width:186.5pt;height:155.5pt;z-index:2517596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" fillcolor="white [3201]" stroked="f" strokeweight=".5pt">
                <v:textbox style="mso-fit-shape-to-text:t">
                  <w:txbxContent>
                    <w:p w:rsidR="00D633AE" w:rsidRPr="004E362E" w:rsidRDefault="004E362E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078D121D" wp14:editId="49FCA765">
                            <wp:extent cx="2120900" cy="1879600"/>
                            <wp:effectExtent l="0" t="0" r="0" b="6350"/>
                            <wp:docPr id="77" name="Image 7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20900" cy="1879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E771D"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 </w:t>
      </w:r>
      <w:r w:rsidR="00287FED"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- حاول عبد الناصر </w:t>
      </w:r>
      <w:r w:rsidR="00FE771D"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 رفع الحمولة من الاسمنت (</w:t>
      </w:r>
      <w:r w:rsidR="001A6AD5">
        <w:rPr>
          <w:rFonts w:ascii="Amiri" w:hAnsi="Amiri" w:cs="Amiri"/>
          <w:b/>
          <w:bCs/>
          <w:sz w:val="28"/>
          <w:szCs w:val="28"/>
          <w:lang w:val="fr-FR" w:bidi="ar-DZ"/>
        </w:rPr>
        <w:t>s</w:t>
      </w:r>
      <w:r w:rsidR="001A6AD5">
        <w:rPr>
          <w:rFonts w:ascii="Amiri" w:hAnsi="Amiri" w:cs="Amiri" w:hint="cs"/>
          <w:b/>
          <w:bCs/>
          <w:sz w:val="28"/>
          <w:szCs w:val="28"/>
          <w:rtl/>
          <w:lang w:bidi="ar-DZ"/>
        </w:rPr>
        <w:t>)</w:t>
      </w:r>
      <w:r w:rsidR="008C67E7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كتلتها</w:t>
      </w:r>
      <w:r w:rsidR="008C67E7" w:rsidRPr="00CA516E">
        <w:rPr>
          <w:rFonts w:ascii="Amiri" w:hAnsi="Amiri" w:cs="Amiri"/>
          <w:b/>
          <w:bCs/>
          <w:sz w:val="28"/>
          <w:szCs w:val="28"/>
          <w:u w:val="thick"/>
          <w:lang w:bidi="ar-DZ"/>
        </w:rPr>
        <w:t>kg</w:t>
      </w:r>
      <w:r w:rsidR="00CA516E" w:rsidRPr="00CA516E">
        <w:rPr>
          <w:rFonts w:ascii="Amiri" w:hAnsi="Amiri" w:cs="Amiri"/>
          <w:b/>
          <w:bCs/>
          <w:sz w:val="28"/>
          <w:szCs w:val="28"/>
          <w:u w:val="thick"/>
          <w:lang w:bidi="ar-DZ"/>
        </w:rPr>
        <w:t xml:space="preserve"> </w:t>
      </w:r>
      <w:r w:rsidR="008C67E7" w:rsidRPr="00CA516E">
        <w:rPr>
          <w:rFonts w:ascii="Amiri" w:hAnsi="Amiri" w:cs="Amiri" w:hint="cs"/>
          <w:b/>
          <w:bCs/>
          <w:sz w:val="28"/>
          <w:szCs w:val="28"/>
          <w:u w:val="thick"/>
          <w:rtl/>
          <w:lang w:bidi="ar-DZ"/>
        </w:rPr>
        <w:t xml:space="preserve"> 50</w:t>
      </w:r>
      <w:r w:rsidR="00137B82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إلى الطابق الثالث فوجد صعوبة في ذلك </w:t>
      </w:r>
      <w:r w:rsidR="00A05BF9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،فقرر الاستعانة برافعة كهربائية </w:t>
      </w:r>
      <w:r w:rsidR="004166DE" w:rsidRPr="00FB2AE5">
        <w:rPr>
          <w:rFonts w:ascii="Amiri" w:hAnsi="Amiri" w:cs="Amiri" w:hint="cs"/>
          <w:b/>
          <w:bCs/>
          <w:sz w:val="28"/>
          <w:szCs w:val="28"/>
          <w:u w:val="thick"/>
          <w:rtl/>
          <w:lang w:bidi="ar-DZ"/>
        </w:rPr>
        <w:t>الوثيقة ـ 7 ـ</w:t>
      </w:r>
      <w:r w:rsidR="004166DE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</w:t>
      </w:r>
    </w:p>
    <w:p w:rsidR="006B582E" w:rsidRDefault="00C07BD0" w:rsidP="006B582E">
      <w:pPr>
        <w:pStyle w:val="Paragraphedeliste"/>
        <w:numPr>
          <w:ilvl w:val="0"/>
          <w:numId w:val="9"/>
        </w:numPr>
        <w:rPr>
          <w:rFonts w:ascii="Amiri" w:hAnsi="Amiri" w:cs="Amiri" w:hint="cs"/>
          <w:b/>
          <w:bCs/>
          <w:sz w:val="28"/>
          <w:szCs w:val="28"/>
          <w:lang w:val="fr-FR" w:bidi="ar-DZ"/>
        </w:rPr>
      </w:pPr>
      <w:r>
        <w:rPr>
          <w:rFonts w:ascii="Amiri" w:hAnsi="Amiri" w:cs="Amiri" w:hint="cs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24A3CFA" wp14:editId="05121AB7">
                <wp:simplePos x="0" y="0"/>
                <wp:positionH relativeFrom="page">
                  <wp:align>left</wp:align>
                </wp:positionH>
                <wp:positionV relativeFrom="paragraph">
                  <wp:posOffset>170180</wp:posOffset>
                </wp:positionV>
                <wp:extent cx="704850" cy="895350"/>
                <wp:effectExtent l="0" t="0" r="0" b="0"/>
                <wp:wrapNone/>
                <wp:docPr id="79" name="Zone de text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89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7BD0" w:rsidRDefault="00C07BD0">
                            <w:r w:rsidRPr="00C07BD0">
                              <w:rPr>
                                <w:rFonts w:cs="Arial"/>
                                <w:noProof/>
                                <w:rtl/>
                                <w:lang w:val="fr-FR" w:eastAsia="fr-FR"/>
                              </w:rPr>
                              <w:drawing>
                                <wp:inline distT="0" distB="0" distL="0" distR="0" wp14:anchorId="435A39B8" wp14:editId="77652AF9">
                                  <wp:extent cx="513080" cy="829351"/>
                                  <wp:effectExtent l="0" t="0" r="1270" b="8890"/>
                                  <wp:docPr id="80" name="Image 80" descr="C:\Users\User\Desktop\IMG_20240224_214239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C:\Users\User\Desktop\IMG_20240224_214239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35017" cy="8648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4A3CFA" id="Zone de texte 79" o:spid="_x0000_s1064" type="#_x0000_t202" style="position:absolute;left:0;text-align:left;margin-left:0;margin-top:13.4pt;width:55.5pt;height:70.5pt;z-index:251763712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" filled="f" stroked="f" strokeweight=".5pt">
                <v:textbox>
                  <w:txbxContent>
                    <w:p w:rsidR="00C07BD0" w:rsidRDefault="00C07BD0">
                      <w:r w:rsidRPr="00C07BD0">
                        <w:rPr>
                          <w:rFonts w:cs="Arial"/>
                          <w:noProof/>
                          <w:rtl/>
                          <w:lang w:val="fr-FR" w:eastAsia="fr-FR"/>
                        </w:rPr>
                        <w:drawing>
                          <wp:inline distT="0" distB="0" distL="0" distR="0" wp14:anchorId="435A39B8" wp14:editId="77652AF9">
                            <wp:extent cx="513080" cy="829351"/>
                            <wp:effectExtent l="0" t="0" r="1270" b="8890"/>
                            <wp:docPr id="80" name="Image 80" descr="C:\Users\User\Desktop\IMG_20240224_214239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 descr="C:\Users\User\Desktop\IMG_20240224_214239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35017" cy="8648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66D8B">
        <w:rPr>
          <w:rFonts w:ascii="Amiri" w:hAnsi="Amiri" w:cs="Amiri" w:hint="cs"/>
          <w:b/>
          <w:bCs/>
          <w:sz w:val="28"/>
          <w:szCs w:val="28"/>
          <w:rtl/>
          <w:lang w:bidi="ar-DZ"/>
        </w:rPr>
        <w:t>ـ حدد الأفعال الميكانيكية</w:t>
      </w:r>
      <w:r w:rsidR="006B582E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المؤثرة </w:t>
      </w:r>
      <w:r w:rsidR="00FE61BB">
        <w:rPr>
          <w:rFonts w:ascii="Amiri" w:hAnsi="Amiri" w:cs="Amiri" w:hint="cs"/>
          <w:b/>
          <w:bCs/>
          <w:sz w:val="28"/>
          <w:szCs w:val="28"/>
          <w:rtl/>
          <w:lang w:bidi="ar-DZ"/>
        </w:rPr>
        <w:t>على الحمولة (</w:t>
      </w:r>
      <w:r w:rsidR="00FE61BB">
        <w:rPr>
          <w:rFonts w:ascii="Amiri" w:hAnsi="Amiri" w:cs="Amiri"/>
          <w:b/>
          <w:bCs/>
          <w:sz w:val="28"/>
          <w:szCs w:val="28"/>
          <w:lang w:val="en-US" w:bidi="ar-DZ"/>
        </w:rPr>
        <w:t>s</w:t>
      </w:r>
      <w:r w:rsidR="00FE61BB"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>) ثم بين نوعها .</w:t>
      </w:r>
    </w:p>
    <w:p w:rsidR="00FE61BB" w:rsidRDefault="003B79CF" w:rsidP="006B582E">
      <w:pPr>
        <w:pStyle w:val="Paragraphedeliste"/>
        <w:numPr>
          <w:ilvl w:val="0"/>
          <w:numId w:val="9"/>
        </w:numPr>
        <w:rPr>
          <w:rFonts w:ascii="Amiri" w:hAnsi="Amiri" w:cs="Amiri" w:hint="cs"/>
          <w:b/>
          <w:bCs/>
          <w:sz w:val="28"/>
          <w:szCs w:val="28"/>
          <w:lang w:val="fr-FR"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احسب قيمة ثقلها ثم مثل </w:t>
      </w:r>
      <w:r w:rsidR="00066D8B"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الأفعال الميكانيكية المطبقة </w:t>
      </w:r>
    </w:p>
    <w:p w:rsidR="008D2019" w:rsidRDefault="008D2019" w:rsidP="008D2019">
      <w:pPr>
        <w:pStyle w:val="Paragraphedeliste"/>
        <w:ind w:left="1080"/>
        <w:rPr>
          <w:rFonts w:ascii="Amiri" w:hAnsi="Amiri" w:cs="Amiri"/>
          <w:b/>
          <w:bCs/>
          <w:sz w:val="28"/>
          <w:szCs w:val="28"/>
          <w:lang w:val="en-US" w:bidi="ar-DZ"/>
        </w:rPr>
      </w:pPr>
      <w:r>
        <w:rPr>
          <w:rFonts w:ascii="Amiri" w:hAnsi="Amiri" w:cs="Amiri" w:hint="cs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199E371" wp14:editId="27B7352D">
                <wp:simplePos x="0" y="0"/>
                <wp:positionH relativeFrom="column">
                  <wp:posOffset>3429000</wp:posOffset>
                </wp:positionH>
                <wp:positionV relativeFrom="paragraph">
                  <wp:posOffset>156210</wp:posOffset>
                </wp:positionV>
                <wp:extent cx="501650" cy="0"/>
                <wp:effectExtent l="0" t="76200" r="12700" b="95250"/>
                <wp:wrapNone/>
                <wp:docPr id="73" name="Connecteur droit avec flèch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16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472848" id="Connecteur droit avec flèche 73" o:spid="_x0000_s1026" type="#_x0000_t32" style="position:absolute;margin-left:270pt;margin-top:12.3pt;width:39.5pt;height:0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" strokecolor="black [3200]" strokeweight="1.5pt">
                <v:stroke endarrow="block" joinstyle="miter"/>
              </v:shape>
            </w:pict>
          </mc:Fallback>
        </mc:AlternateContent>
      </w:r>
      <w:r w:rsidR="00066D8B"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عليها باستعمال سلم </w:t>
      </w:r>
      <w:r w:rsidR="003B79CF"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>ال</w:t>
      </w:r>
      <w:r w:rsidR="00066D8B"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رسم </w:t>
      </w:r>
      <w:r w:rsidR="003B79CF"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: </w:t>
      </w:r>
      <w:r w:rsidR="003B79CF">
        <w:rPr>
          <w:rFonts w:ascii="Amiri" w:hAnsi="Amiri" w:cs="Amiri"/>
          <w:b/>
          <w:bCs/>
          <w:sz w:val="28"/>
          <w:szCs w:val="28"/>
          <w:lang w:val="en-US" w:bidi="ar-DZ"/>
        </w:rPr>
        <w:t>1cm             250N</w:t>
      </w:r>
    </w:p>
    <w:p w:rsidR="00F22DC6" w:rsidRPr="00F22DC6" w:rsidRDefault="004166DE" w:rsidP="00F22DC6">
      <w:pPr>
        <w:pStyle w:val="Paragraphedeliste"/>
        <w:numPr>
          <w:ilvl w:val="0"/>
          <w:numId w:val="5"/>
        </w:numPr>
        <w:rPr>
          <w:rFonts w:ascii="Amiri" w:hAnsi="Amiri" w:cs="Amiri" w:hint="cs"/>
          <w:b/>
          <w:bCs/>
          <w:sz w:val="28"/>
          <w:szCs w:val="28"/>
          <w:rtl/>
          <w:lang w:bidi="ar-DZ"/>
        </w:rPr>
      </w:pPr>
      <w:r w:rsidRPr="005F7280">
        <w:rPr>
          <w:rFonts w:ascii="Amiri" w:hAnsi="Amiri" w:cs="Amiri" w:hint="cs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4C62B77" wp14:editId="117E2F6D">
                <wp:simplePos x="0" y="0"/>
                <wp:positionH relativeFrom="column">
                  <wp:posOffset>1441450</wp:posOffset>
                </wp:positionH>
                <wp:positionV relativeFrom="paragraph">
                  <wp:posOffset>251460</wp:posOffset>
                </wp:positionV>
                <wp:extent cx="1266825" cy="381000"/>
                <wp:effectExtent l="0" t="0" r="0" b="0"/>
                <wp:wrapNone/>
                <wp:docPr id="82" name="Zone de text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66DE" w:rsidRPr="005F7280" w:rsidRDefault="004166DE" w:rsidP="004166DE">
                            <w:pPr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-7 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C62B77" id="Zone de texte 82" o:spid="_x0000_s1065" type="#_x0000_t202" style="position:absolute;left:0;text-align:left;margin-left:113.5pt;margin-top:19.8pt;width:99.75pt;height:30pt;z-index:251767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" filled="f" stroked="f" strokeweight=".5pt">
                <v:textbox>
                  <w:txbxContent>
                    <w:p w:rsidR="004166DE" w:rsidRPr="005F7280" w:rsidRDefault="004166DE" w:rsidP="004166DE">
                      <w:pPr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-7  -</w:t>
                      </w:r>
                    </w:p>
                  </w:txbxContent>
                </v:textbox>
              </v:shape>
            </w:pict>
          </mc:Fallback>
        </mc:AlternateContent>
      </w:r>
      <w:r w:rsidR="00F22DC6" w:rsidRPr="00F22DC6">
        <w:rPr>
          <w:rFonts w:ascii="Amiri" w:hAnsi="Amiri" w:cs="Amiri" w:hint="cs"/>
          <w:b/>
          <w:bCs/>
          <w:sz w:val="28"/>
          <w:szCs w:val="28"/>
          <w:rtl/>
          <w:lang w:bidi="ar-DZ"/>
        </w:rPr>
        <w:t>ــ ا</w:t>
      </w:r>
      <w:r w:rsidR="00F22DC6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ذكر فائدتين للرافعة في استعمالات اليومية </w:t>
      </w:r>
    </w:p>
    <w:p w:rsidR="00565C18" w:rsidRPr="00D15386" w:rsidRDefault="007A765F" w:rsidP="00D15386">
      <w:pPr>
        <w:pStyle w:val="Paragraphedeliste"/>
        <w:rPr>
          <w:rFonts w:ascii="Amiri" w:hAnsi="Amiri" w:cs="Amiri"/>
          <w:b/>
          <w:bCs/>
          <w:sz w:val="28"/>
          <w:szCs w:val="28"/>
          <w:rtl/>
          <w:lang w:val="fr-FR" w:bidi="ar-DZ"/>
        </w:rPr>
      </w:pPr>
      <w:r>
        <w:rPr>
          <w:rFonts w:ascii="Amiri" w:hAnsi="Amiri" w:cs="Amir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3098800</wp:posOffset>
                </wp:positionH>
                <wp:positionV relativeFrom="paragraph">
                  <wp:posOffset>75565</wp:posOffset>
                </wp:positionV>
                <wp:extent cx="1936750" cy="374650"/>
                <wp:effectExtent l="0" t="0" r="6350" b="6350"/>
                <wp:wrapNone/>
                <wp:docPr id="76" name="Zone de text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6750" cy="374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765F" w:rsidRPr="007B6AF4" w:rsidRDefault="007A765F" w:rsidP="007A765F">
                            <w:pPr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بالتوفيق يا أبطال </w:t>
                            </w:r>
                          </w:p>
                          <w:p w:rsidR="007A765F" w:rsidRDefault="007A765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76" o:spid="_x0000_s1066" type="#_x0000_t202" style="position:absolute;left:0;text-align:left;margin-left:244pt;margin-top:5.95pt;width:152.5pt;height:29.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" fillcolor="white [3201]" stroked="f" strokeweight=".5pt">
                <v:textbox>
                  <w:txbxContent>
                    <w:p w:rsidR="007A765F" w:rsidRPr="007B6AF4" w:rsidRDefault="007A765F" w:rsidP="007A765F">
                      <w:pPr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بالتوفيق يا أبطال </w:t>
                      </w:r>
                    </w:p>
                    <w:p w:rsidR="007A765F" w:rsidRDefault="007A765F"/>
                  </w:txbxContent>
                </v:textbox>
              </v:shape>
            </w:pict>
          </mc:Fallback>
        </mc:AlternateContent>
      </w:r>
      <w:r w:rsidRPr="00D270AB">
        <w:rPr>
          <w:rFonts w:ascii="Amiri" w:hAnsi="Amiri" w:cs="Amiri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761664" behindDoc="1" locked="0" layoutInCell="1" allowOverlap="1" wp14:anchorId="149EC635" wp14:editId="2A268C5D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955675" cy="590550"/>
            <wp:effectExtent l="0" t="0" r="0" b="0"/>
            <wp:wrapTight wrapText="bothSides">
              <wp:wrapPolygon edited="0">
                <wp:start x="1722" y="0"/>
                <wp:lineTo x="0" y="697"/>
                <wp:lineTo x="0" y="8361"/>
                <wp:lineTo x="7750" y="11148"/>
                <wp:lineTo x="8181" y="20903"/>
                <wp:lineTo x="19375" y="20903"/>
                <wp:lineTo x="21098" y="20206"/>
                <wp:lineTo x="21098" y="7665"/>
                <wp:lineTo x="15070" y="3484"/>
                <wp:lineTo x="4306" y="0"/>
                <wp:lineTo x="1722" y="0"/>
              </wp:wrapPolygon>
            </wp:wrapTight>
            <wp:docPr id="75" name="Image 75" descr="C:\Users\FARES KH\Downloads\png-clipart-health-judicial-scrivener-learning-light-bulb-child-face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FARES KH\Downloads\png-clipart-health-judicial-scrivener-learning-light-bulb-child-face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6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33AE"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E12DE6B" wp14:editId="34EBB61E">
                <wp:simplePos x="0" y="0"/>
                <wp:positionH relativeFrom="column">
                  <wp:posOffset>-193675</wp:posOffset>
                </wp:positionH>
                <wp:positionV relativeFrom="paragraph">
                  <wp:posOffset>598170</wp:posOffset>
                </wp:positionV>
                <wp:extent cx="1228725" cy="523875"/>
                <wp:effectExtent l="0" t="0" r="9525" b="9525"/>
                <wp:wrapNone/>
                <wp:docPr id="38" name="Zone de text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523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B6AF4" w:rsidRPr="00D633AE" w:rsidRDefault="007B6AF4" w:rsidP="007B6AF4">
                            <w:pPr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D633AE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ص 2/2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2DE6B" id="Zone de texte 38" o:spid="_x0000_s1067" type="#_x0000_t202" style="position:absolute;left:0;text-align:left;margin-left:-15.25pt;margin-top:47.1pt;width:96.75pt;height:41.2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" fillcolor="white [3201]" stroked="f" strokeweight=".5pt">
                <v:textbox>
                  <w:txbxContent>
                    <w:p w:rsidR="007B6AF4" w:rsidRPr="00D633AE" w:rsidRDefault="007B6AF4" w:rsidP="007B6AF4">
                      <w:pPr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D633AE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ص 2/2</w:t>
                      </w:r>
                    </w:p>
                  </w:txbxContent>
                </v:textbox>
              </v:shape>
            </w:pict>
          </mc:Fallback>
        </mc:AlternateContent>
      </w:r>
      <w:r w:rsidR="00D633AE"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1B6717E" wp14:editId="5F2CCB62">
                <wp:simplePos x="0" y="0"/>
                <wp:positionH relativeFrom="column">
                  <wp:posOffset>1425575</wp:posOffset>
                </wp:positionH>
                <wp:positionV relativeFrom="paragraph">
                  <wp:posOffset>596265</wp:posOffset>
                </wp:positionV>
                <wp:extent cx="5495925" cy="190500"/>
                <wp:effectExtent l="38100" t="0" r="0" b="19050"/>
                <wp:wrapNone/>
                <wp:docPr id="35" name="Losang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5925" cy="190500"/>
                        </a:xfrm>
                        <a:prstGeom prst="diamond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3D3AD" id="Losange 35" o:spid="_x0000_s1026" type="#_x0000_t4" style="position:absolute;margin-left:112.25pt;margin-top:46.95pt;width:432.75pt;height:1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" fillcolor="windowText" strokeweight="1pt"/>
            </w:pict>
          </mc:Fallback>
        </mc:AlternateContent>
      </w:r>
      <w:r w:rsidR="00287F60" w:rsidRPr="00835A2E"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 </w:t>
      </w:r>
      <w:r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 </w:t>
      </w:r>
      <w:r w:rsidR="00927940">
        <w:rPr>
          <w:rFonts w:ascii="Amiri" w:hAnsi="Amiri" w:cs="Amir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A28C432" wp14:editId="78FB7C0A">
                <wp:simplePos x="0" y="0"/>
                <wp:positionH relativeFrom="column">
                  <wp:posOffset>2962275</wp:posOffset>
                </wp:positionH>
                <wp:positionV relativeFrom="paragraph">
                  <wp:posOffset>85725</wp:posOffset>
                </wp:positionV>
                <wp:extent cx="828675" cy="180975"/>
                <wp:effectExtent l="0" t="0" r="9525" b="9525"/>
                <wp:wrapNone/>
                <wp:docPr id="63" name="Zone de text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180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27940" w:rsidRDefault="0092794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28C432" id="Zone de texte 63" o:spid="_x0000_s1068" type="#_x0000_t202" style="position:absolute;left:0;text-align:left;margin-left:233.25pt;margin-top:6.75pt;width:65.25pt;height:14.2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" fillcolor="white [3201]" stroked="f" strokeweight=".5pt">
                <v:textbox>
                  <w:txbxContent>
                    <w:p w:rsidR="00927940" w:rsidRDefault="00927940"/>
                  </w:txbxContent>
                </v:textbox>
              </v:shape>
            </w:pict>
          </mc:Fallback>
        </mc:AlternateContent>
      </w:r>
    </w:p>
    <w:p w:rsidR="00406931" w:rsidRDefault="0023654C" w:rsidP="0023654C">
      <w:pPr>
        <w:rPr>
          <w:rFonts w:ascii="Amiri" w:hAnsi="Amiri" w:cs="Amiri"/>
          <w:sz w:val="28"/>
          <w:szCs w:val="28"/>
          <w:rtl/>
          <w:lang w:val="fr-FR" w:bidi="ar-DZ"/>
        </w:rPr>
      </w:pPr>
      <w:r>
        <w:rPr>
          <w:rFonts w:ascii="Amiri" w:hAnsi="Amiri" w:cs="Amiri" w:hint="cs"/>
          <w:sz w:val="28"/>
          <w:szCs w:val="28"/>
          <w:rtl/>
          <w:lang w:val="fr-FR" w:bidi="ar-DZ"/>
        </w:rPr>
        <w:lastRenderedPageBreak/>
        <w:t xml:space="preserve"> </w:t>
      </w:r>
    </w:p>
    <w:p w:rsidR="0023654C" w:rsidRDefault="0023654C" w:rsidP="0023654C">
      <w:pPr>
        <w:rPr>
          <w:rFonts w:ascii="Amiri" w:hAnsi="Amiri" w:cs="Amiri"/>
          <w:sz w:val="28"/>
          <w:szCs w:val="28"/>
          <w:rtl/>
          <w:lang w:val="fr-FR" w:bidi="ar-DZ"/>
        </w:rPr>
      </w:pPr>
    </w:p>
    <w:p w:rsidR="0023654C" w:rsidRDefault="0023654C" w:rsidP="0023654C">
      <w:pPr>
        <w:rPr>
          <w:rFonts w:ascii="Amiri" w:hAnsi="Amiri" w:cs="Amiri"/>
          <w:sz w:val="28"/>
          <w:szCs w:val="28"/>
          <w:rtl/>
          <w:lang w:val="fr-FR" w:bidi="ar-DZ"/>
        </w:rPr>
      </w:pPr>
    </w:p>
    <w:p w:rsidR="00D270AB" w:rsidRDefault="00D270AB" w:rsidP="00CF3327">
      <w:pPr>
        <w:rPr>
          <w:rFonts w:ascii="Amiri" w:hAnsi="Amiri" w:cs="Amiri"/>
          <w:sz w:val="28"/>
          <w:szCs w:val="28"/>
          <w:rtl/>
          <w:lang w:val="fr-FR" w:bidi="ar-DZ"/>
        </w:rPr>
      </w:pPr>
    </w:p>
    <w:p w:rsidR="007B6AF4" w:rsidRPr="007B6AF4" w:rsidRDefault="007B6AF4" w:rsidP="008B7C3D">
      <w:pPr>
        <w:rPr>
          <w:rFonts w:ascii="Amiri" w:hAnsi="Amiri" w:cs="Amiri"/>
          <w:sz w:val="28"/>
          <w:szCs w:val="28"/>
          <w:rtl/>
          <w:lang w:val="fr-FR" w:bidi="ar-DZ"/>
        </w:rPr>
      </w:pPr>
      <w:r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C9FB3B4" wp14:editId="45BDFCEC">
                <wp:simplePos x="0" y="0"/>
                <wp:positionH relativeFrom="column">
                  <wp:posOffset>7590790</wp:posOffset>
                </wp:positionH>
                <wp:positionV relativeFrom="paragraph">
                  <wp:posOffset>151765</wp:posOffset>
                </wp:positionV>
                <wp:extent cx="1076325" cy="390525"/>
                <wp:effectExtent l="0" t="0" r="9525" b="9525"/>
                <wp:wrapNone/>
                <wp:docPr id="37" name="Zone de text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325" cy="3905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7B6AF4" w:rsidRPr="00CC5D99" w:rsidRDefault="007B6AF4" w:rsidP="007B6AF4">
                            <w:pPr>
                              <w:jc w:val="right"/>
                              <w:rPr>
                                <w:rFonts w:ascii="29LT Bukra Bold Italic" w:hAnsi="29LT Bukra Bold Italic" w:cs="29LT Bukra Bold Italic"/>
                                <w:lang w:bidi="ar-DZ"/>
                              </w:rPr>
                            </w:pPr>
                            <w:r>
                              <w:rPr>
                                <w:rFonts w:ascii="29LT Bukra Bold Italic" w:hAnsi="29LT Bukra Bold Italic" w:cs="29LT Bukra Bold Italic" w:hint="cs"/>
                                <w:rtl/>
                                <w:lang w:bidi="ar-DZ"/>
                              </w:rPr>
                              <w:t xml:space="preserve">ص 1 / 2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9FB3B4" id="Zone de texte 37" o:spid="_x0000_s1069" type="#_x0000_t202" style="position:absolute;left:0;text-align:left;margin-left:597.7pt;margin-top:11.95pt;width:84.75pt;height:30.7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" fillcolor="window" stroked="f" strokeweight=".5pt">
                <v:textbox>
                  <w:txbxContent>
                    <w:p w:rsidR="007B6AF4" w:rsidRPr="00CC5D99" w:rsidRDefault="007B6AF4" w:rsidP="007B6AF4">
                      <w:pPr>
                        <w:jc w:val="right"/>
                        <w:rPr>
                          <w:rFonts w:ascii="29LT Bukra Bold Italic" w:hAnsi="29LT Bukra Bold Italic" w:cs="29LT Bukra Bold Italic"/>
                          <w:lang w:bidi="ar-DZ"/>
                        </w:rPr>
                      </w:pPr>
                      <w:r>
                        <w:rPr>
                          <w:rFonts w:ascii="29LT Bukra Bold Italic" w:hAnsi="29LT Bukra Bold Italic" w:cs="29LT Bukra Bold Italic" w:hint="cs"/>
                          <w:rtl/>
                          <w:lang w:bidi="ar-DZ"/>
                        </w:rPr>
                        <w:t xml:space="preserve">ص 1 / 2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49CBF61" wp14:editId="2C66B751">
                <wp:simplePos x="0" y="0"/>
                <wp:positionH relativeFrom="column">
                  <wp:posOffset>7438390</wp:posOffset>
                </wp:positionH>
                <wp:positionV relativeFrom="paragraph">
                  <wp:posOffset>-635</wp:posOffset>
                </wp:positionV>
                <wp:extent cx="1076325" cy="390525"/>
                <wp:effectExtent l="0" t="0" r="9525" b="9525"/>
                <wp:wrapNone/>
                <wp:docPr id="36" name="Zone de text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325" cy="3905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7B6AF4" w:rsidRPr="00CC5D99" w:rsidRDefault="007B6AF4" w:rsidP="007B6AF4">
                            <w:pPr>
                              <w:jc w:val="right"/>
                              <w:rPr>
                                <w:rFonts w:ascii="29LT Bukra Bold Italic" w:hAnsi="29LT Bukra Bold Italic" w:cs="29LT Bukra Bold Italic"/>
                                <w:lang w:bidi="ar-DZ"/>
                              </w:rPr>
                            </w:pPr>
                            <w:r>
                              <w:rPr>
                                <w:rFonts w:ascii="29LT Bukra Bold Italic" w:hAnsi="29LT Bukra Bold Italic" w:cs="29LT Bukra Bold Italic" w:hint="cs"/>
                                <w:rtl/>
                                <w:lang w:bidi="ar-DZ"/>
                              </w:rPr>
                              <w:t xml:space="preserve">ص 1 / 2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9CBF61" id="Zone de texte 36" o:spid="_x0000_s1070" type="#_x0000_t202" style="position:absolute;left:0;text-align:left;margin-left:585.7pt;margin-top:-.05pt;width:84.75pt;height:30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" fillcolor="window" stroked="f" strokeweight=".5pt">
                <v:textbox>
                  <w:txbxContent>
                    <w:p w:rsidR="007B6AF4" w:rsidRPr="00CC5D99" w:rsidRDefault="007B6AF4" w:rsidP="007B6AF4">
                      <w:pPr>
                        <w:jc w:val="right"/>
                        <w:rPr>
                          <w:rFonts w:ascii="29LT Bukra Bold Italic" w:hAnsi="29LT Bukra Bold Italic" w:cs="29LT Bukra Bold Italic"/>
                          <w:lang w:bidi="ar-DZ"/>
                        </w:rPr>
                      </w:pPr>
                      <w:r>
                        <w:rPr>
                          <w:rFonts w:ascii="29LT Bukra Bold Italic" w:hAnsi="29LT Bukra Bold Italic" w:cs="29LT Bukra Bold Italic" w:hint="cs"/>
                          <w:rtl/>
                          <w:lang w:bidi="ar-DZ"/>
                        </w:rPr>
                        <w:t xml:space="preserve">ص 1 / 2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B6AF4" w:rsidRPr="007B6AF4" w:rsidSect="00A2381B">
      <w:pgSz w:w="11906" w:h="16838"/>
      <w:pgMar w:top="284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3953" w:rsidRDefault="00883953" w:rsidP="00272C87">
      <w:pPr>
        <w:spacing w:after="0"/>
      </w:pPr>
      <w:r>
        <w:separator/>
      </w:r>
    </w:p>
  </w:endnote>
  <w:endnote w:type="continuationSeparator" w:id="0">
    <w:p w:rsidR="00883953" w:rsidRDefault="00883953" w:rsidP="00272C8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miri">
    <w:panose1 w:val="00000500000000000000"/>
    <w:charset w:val="00"/>
    <w:family w:val="auto"/>
    <w:pitch w:val="variable"/>
    <w:sig w:usb0="A000206F" w:usb1="80002042" w:usb2="000000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akkalMajalla-Identity-H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Math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29LT Bukra Bold Italic">
    <w:altName w:val="Courier New"/>
    <w:charset w:val="00"/>
    <w:family w:val="swiss"/>
    <w:pitch w:val="variable"/>
    <w:sig w:usb0="00000000" w:usb1="D000A05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3953" w:rsidRDefault="00883953" w:rsidP="00272C87">
      <w:pPr>
        <w:spacing w:after="0"/>
      </w:pPr>
      <w:r>
        <w:separator/>
      </w:r>
    </w:p>
  </w:footnote>
  <w:footnote w:type="continuationSeparator" w:id="0">
    <w:p w:rsidR="00883953" w:rsidRDefault="00883953" w:rsidP="00272C8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56623D"/>
    <w:multiLevelType w:val="hybridMultilevel"/>
    <w:tmpl w:val="8E84D352"/>
    <w:lvl w:ilvl="0" w:tplc="99B4316C">
      <w:start w:val="1"/>
      <w:numFmt w:val="decimal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A24034"/>
    <w:multiLevelType w:val="hybridMultilevel"/>
    <w:tmpl w:val="462A2688"/>
    <w:lvl w:ilvl="0" w:tplc="7E341022">
      <w:start w:val="1"/>
      <w:numFmt w:val="arabicAlpha"/>
      <w:suff w:val="nothing"/>
      <w:lvlText w:val="%1)"/>
      <w:lvlJc w:val="left"/>
      <w:pPr>
        <w:ind w:left="720" w:hanging="360"/>
      </w:pPr>
      <w:rPr>
        <w:rFonts w:hint="default"/>
        <w:lang w:bidi="ar-DZ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33C58"/>
    <w:multiLevelType w:val="hybridMultilevel"/>
    <w:tmpl w:val="66649E76"/>
    <w:lvl w:ilvl="0" w:tplc="E26E3590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5A94D22"/>
    <w:multiLevelType w:val="hybridMultilevel"/>
    <w:tmpl w:val="A3A443EA"/>
    <w:lvl w:ilvl="0" w:tplc="DE1ED5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898679F"/>
    <w:multiLevelType w:val="hybridMultilevel"/>
    <w:tmpl w:val="A00A43EA"/>
    <w:lvl w:ilvl="0" w:tplc="C526F74C">
      <w:start w:val="1"/>
      <w:numFmt w:val="arabicAlpha"/>
      <w:lvlText w:val="%1-"/>
      <w:lvlJc w:val="left"/>
      <w:pPr>
        <w:ind w:left="720" w:hanging="360"/>
      </w:pPr>
      <w:rPr>
        <w:rFonts w:hint="default"/>
        <w:b w:val="0"/>
        <w:bCs/>
        <w:sz w:val="28"/>
        <w:szCs w:val="28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13E6D83"/>
    <w:multiLevelType w:val="hybridMultilevel"/>
    <w:tmpl w:val="DE5E5E5A"/>
    <w:lvl w:ilvl="0" w:tplc="5310EAEC">
      <w:start w:val="1"/>
      <w:numFmt w:val="decimal"/>
      <w:lvlText w:val="%1-"/>
      <w:lvlJc w:val="left"/>
      <w:pPr>
        <w:ind w:left="1080" w:hanging="360"/>
      </w:pPr>
      <w:rPr>
        <w:rFonts w:hint="default"/>
        <w:i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E273B59"/>
    <w:multiLevelType w:val="hybridMultilevel"/>
    <w:tmpl w:val="7EDEB170"/>
    <w:lvl w:ilvl="0" w:tplc="0EC60F7C">
      <w:start w:val="1"/>
      <w:numFmt w:val="bullet"/>
      <w:lvlText w:val="-"/>
      <w:lvlJc w:val="left"/>
      <w:pPr>
        <w:ind w:left="720" w:hanging="360"/>
      </w:pPr>
      <w:rPr>
        <w:rFonts w:ascii="Amiri" w:eastAsiaTheme="minorHAnsi" w:hAnsi="Amiri" w:cs="Amiri" w:hint="default"/>
        <w:i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E856EE0"/>
    <w:multiLevelType w:val="hybridMultilevel"/>
    <w:tmpl w:val="F6D4B6BA"/>
    <w:lvl w:ilvl="0" w:tplc="98020FA2">
      <w:start w:val="1"/>
      <w:numFmt w:val="decimal"/>
      <w:lvlText w:val="%1."/>
      <w:lvlJc w:val="right"/>
      <w:pPr>
        <w:ind w:left="720" w:hanging="360"/>
      </w:pPr>
      <w:rPr>
        <w:rFonts w:hint="default"/>
        <w:b/>
        <w:bCs/>
        <w:sz w:val="28"/>
        <w:szCs w:val="28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61B41BE"/>
    <w:multiLevelType w:val="hybridMultilevel"/>
    <w:tmpl w:val="2F6A6BC0"/>
    <w:lvl w:ilvl="0" w:tplc="12DCD2D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1"/>
  </w:num>
  <w:num w:numId="5">
    <w:abstractNumId w:val="8"/>
  </w:num>
  <w:num w:numId="6">
    <w:abstractNumId w:val="7"/>
  </w:num>
  <w:num w:numId="7">
    <w:abstractNumId w:val="0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DE1"/>
    <w:rsid w:val="000038B8"/>
    <w:rsid w:val="00030837"/>
    <w:rsid w:val="00031AA5"/>
    <w:rsid w:val="00032438"/>
    <w:rsid w:val="000360F9"/>
    <w:rsid w:val="0004795F"/>
    <w:rsid w:val="00062121"/>
    <w:rsid w:val="00062509"/>
    <w:rsid w:val="00066D8B"/>
    <w:rsid w:val="00083272"/>
    <w:rsid w:val="000965A8"/>
    <w:rsid w:val="000A64AC"/>
    <w:rsid w:val="000A7DBD"/>
    <w:rsid w:val="000C2339"/>
    <w:rsid w:val="000E5799"/>
    <w:rsid w:val="001046F2"/>
    <w:rsid w:val="0011075B"/>
    <w:rsid w:val="0011158C"/>
    <w:rsid w:val="00113E33"/>
    <w:rsid w:val="0012253A"/>
    <w:rsid w:val="00135900"/>
    <w:rsid w:val="00137B82"/>
    <w:rsid w:val="00153801"/>
    <w:rsid w:val="00153D3A"/>
    <w:rsid w:val="0019787F"/>
    <w:rsid w:val="001A6AD5"/>
    <w:rsid w:val="001B1C7C"/>
    <w:rsid w:val="001D1A9B"/>
    <w:rsid w:val="001E38D6"/>
    <w:rsid w:val="001F60C8"/>
    <w:rsid w:val="002031D8"/>
    <w:rsid w:val="002229B8"/>
    <w:rsid w:val="00235580"/>
    <w:rsid w:val="002356A6"/>
    <w:rsid w:val="0023654C"/>
    <w:rsid w:val="00245D8A"/>
    <w:rsid w:val="002713B5"/>
    <w:rsid w:val="00272C87"/>
    <w:rsid w:val="00276DC6"/>
    <w:rsid w:val="00280692"/>
    <w:rsid w:val="00287F60"/>
    <w:rsid w:val="00287FED"/>
    <w:rsid w:val="00290C86"/>
    <w:rsid w:val="002A7AEE"/>
    <w:rsid w:val="002B31E7"/>
    <w:rsid w:val="002B3F66"/>
    <w:rsid w:val="002B6A49"/>
    <w:rsid w:val="002D6883"/>
    <w:rsid w:val="002E4558"/>
    <w:rsid w:val="003049A9"/>
    <w:rsid w:val="0031098F"/>
    <w:rsid w:val="00311A73"/>
    <w:rsid w:val="00313B38"/>
    <w:rsid w:val="0032371C"/>
    <w:rsid w:val="0033182C"/>
    <w:rsid w:val="003363B0"/>
    <w:rsid w:val="003518EE"/>
    <w:rsid w:val="00352333"/>
    <w:rsid w:val="00354032"/>
    <w:rsid w:val="0035559D"/>
    <w:rsid w:val="003600B7"/>
    <w:rsid w:val="00366578"/>
    <w:rsid w:val="00375AC0"/>
    <w:rsid w:val="003769A8"/>
    <w:rsid w:val="003A1A89"/>
    <w:rsid w:val="003B3DDC"/>
    <w:rsid w:val="003B79CF"/>
    <w:rsid w:val="003C2106"/>
    <w:rsid w:val="003D6F05"/>
    <w:rsid w:val="00401AC0"/>
    <w:rsid w:val="00406931"/>
    <w:rsid w:val="00410C84"/>
    <w:rsid w:val="004166DE"/>
    <w:rsid w:val="00421B06"/>
    <w:rsid w:val="0044073F"/>
    <w:rsid w:val="0045242A"/>
    <w:rsid w:val="00467EC0"/>
    <w:rsid w:val="00483551"/>
    <w:rsid w:val="00490A05"/>
    <w:rsid w:val="004914FD"/>
    <w:rsid w:val="00497E42"/>
    <w:rsid w:val="004A348A"/>
    <w:rsid w:val="004B1541"/>
    <w:rsid w:val="004B2085"/>
    <w:rsid w:val="004E0B1D"/>
    <w:rsid w:val="004E29CB"/>
    <w:rsid w:val="004E362E"/>
    <w:rsid w:val="005059A9"/>
    <w:rsid w:val="005408B5"/>
    <w:rsid w:val="00545B7C"/>
    <w:rsid w:val="00565C18"/>
    <w:rsid w:val="00565D46"/>
    <w:rsid w:val="00571DE1"/>
    <w:rsid w:val="005830A5"/>
    <w:rsid w:val="00585B84"/>
    <w:rsid w:val="00586523"/>
    <w:rsid w:val="005955F2"/>
    <w:rsid w:val="00597E17"/>
    <w:rsid w:val="005A06D9"/>
    <w:rsid w:val="005D774E"/>
    <w:rsid w:val="005D7EB3"/>
    <w:rsid w:val="005F7176"/>
    <w:rsid w:val="005F7280"/>
    <w:rsid w:val="00636FB0"/>
    <w:rsid w:val="00647C2D"/>
    <w:rsid w:val="00650296"/>
    <w:rsid w:val="00657FE4"/>
    <w:rsid w:val="00665255"/>
    <w:rsid w:val="00671508"/>
    <w:rsid w:val="00671F41"/>
    <w:rsid w:val="00683B74"/>
    <w:rsid w:val="00683D8B"/>
    <w:rsid w:val="0068449C"/>
    <w:rsid w:val="00690155"/>
    <w:rsid w:val="00697508"/>
    <w:rsid w:val="006B582E"/>
    <w:rsid w:val="006C5AF7"/>
    <w:rsid w:val="006D0CF2"/>
    <w:rsid w:val="006E1559"/>
    <w:rsid w:val="006E55BD"/>
    <w:rsid w:val="006E6E68"/>
    <w:rsid w:val="006F5C85"/>
    <w:rsid w:val="007063B6"/>
    <w:rsid w:val="007105BF"/>
    <w:rsid w:val="007139C5"/>
    <w:rsid w:val="00720FF7"/>
    <w:rsid w:val="00730692"/>
    <w:rsid w:val="007443A8"/>
    <w:rsid w:val="007616B7"/>
    <w:rsid w:val="00764609"/>
    <w:rsid w:val="00782B17"/>
    <w:rsid w:val="00791209"/>
    <w:rsid w:val="007921E1"/>
    <w:rsid w:val="00795247"/>
    <w:rsid w:val="007A765F"/>
    <w:rsid w:val="007B2232"/>
    <w:rsid w:val="007B5788"/>
    <w:rsid w:val="007B6AF4"/>
    <w:rsid w:val="007B7B2E"/>
    <w:rsid w:val="007D720D"/>
    <w:rsid w:val="007E13A1"/>
    <w:rsid w:val="007F1434"/>
    <w:rsid w:val="007F1DDA"/>
    <w:rsid w:val="00810128"/>
    <w:rsid w:val="00812460"/>
    <w:rsid w:val="008242F0"/>
    <w:rsid w:val="0083569E"/>
    <w:rsid w:val="0083593D"/>
    <w:rsid w:val="00835A2E"/>
    <w:rsid w:val="00844E7A"/>
    <w:rsid w:val="00864667"/>
    <w:rsid w:val="0086731B"/>
    <w:rsid w:val="008678D2"/>
    <w:rsid w:val="00883953"/>
    <w:rsid w:val="008A0B4B"/>
    <w:rsid w:val="008A3F94"/>
    <w:rsid w:val="008B3ECE"/>
    <w:rsid w:val="008B76EC"/>
    <w:rsid w:val="008B7C3D"/>
    <w:rsid w:val="008C67E7"/>
    <w:rsid w:val="008D2019"/>
    <w:rsid w:val="008F11B9"/>
    <w:rsid w:val="0090163E"/>
    <w:rsid w:val="00906DA7"/>
    <w:rsid w:val="00927940"/>
    <w:rsid w:val="0093555D"/>
    <w:rsid w:val="0094262E"/>
    <w:rsid w:val="00947A28"/>
    <w:rsid w:val="00960F5F"/>
    <w:rsid w:val="00961F19"/>
    <w:rsid w:val="00990808"/>
    <w:rsid w:val="00991157"/>
    <w:rsid w:val="009911A7"/>
    <w:rsid w:val="00991F0B"/>
    <w:rsid w:val="00993A72"/>
    <w:rsid w:val="009A686A"/>
    <w:rsid w:val="009C1761"/>
    <w:rsid w:val="00A05BF9"/>
    <w:rsid w:val="00A2381B"/>
    <w:rsid w:val="00A35599"/>
    <w:rsid w:val="00A41583"/>
    <w:rsid w:val="00A65CCA"/>
    <w:rsid w:val="00A70543"/>
    <w:rsid w:val="00A70C22"/>
    <w:rsid w:val="00A7374D"/>
    <w:rsid w:val="00A84E44"/>
    <w:rsid w:val="00A922AD"/>
    <w:rsid w:val="00A94E29"/>
    <w:rsid w:val="00AB54F7"/>
    <w:rsid w:val="00AC5482"/>
    <w:rsid w:val="00AE0F0F"/>
    <w:rsid w:val="00AE7181"/>
    <w:rsid w:val="00B24401"/>
    <w:rsid w:val="00B2602D"/>
    <w:rsid w:val="00B5431E"/>
    <w:rsid w:val="00B54ABD"/>
    <w:rsid w:val="00B60AE9"/>
    <w:rsid w:val="00B60CB6"/>
    <w:rsid w:val="00B621A2"/>
    <w:rsid w:val="00B65B25"/>
    <w:rsid w:val="00B74E27"/>
    <w:rsid w:val="00B932FB"/>
    <w:rsid w:val="00BB6D98"/>
    <w:rsid w:val="00BC2E92"/>
    <w:rsid w:val="00BD1866"/>
    <w:rsid w:val="00BD322C"/>
    <w:rsid w:val="00BE0200"/>
    <w:rsid w:val="00BE6EF7"/>
    <w:rsid w:val="00BF0DDA"/>
    <w:rsid w:val="00BF6634"/>
    <w:rsid w:val="00C07BD0"/>
    <w:rsid w:val="00C16578"/>
    <w:rsid w:val="00C1698B"/>
    <w:rsid w:val="00C270E4"/>
    <w:rsid w:val="00C713B6"/>
    <w:rsid w:val="00C86893"/>
    <w:rsid w:val="00C86EB3"/>
    <w:rsid w:val="00C94258"/>
    <w:rsid w:val="00CA1A73"/>
    <w:rsid w:val="00CA516E"/>
    <w:rsid w:val="00CC5D99"/>
    <w:rsid w:val="00CE1E18"/>
    <w:rsid w:val="00CF3327"/>
    <w:rsid w:val="00CF5C61"/>
    <w:rsid w:val="00D048CD"/>
    <w:rsid w:val="00D12210"/>
    <w:rsid w:val="00D13588"/>
    <w:rsid w:val="00D15386"/>
    <w:rsid w:val="00D23CC5"/>
    <w:rsid w:val="00D2444A"/>
    <w:rsid w:val="00D2610F"/>
    <w:rsid w:val="00D270AB"/>
    <w:rsid w:val="00D27B78"/>
    <w:rsid w:val="00D27DBE"/>
    <w:rsid w:val="00D337BA"/>
    <w:rsid w:val="00D337F4"/>
    <w:rsid w:val="00D361C6"/>
    <w:rsid w:val="00D37153"/>
    <w:rsid w:val="00D44644"/>
    <w:rsid w:val="00D44AEA"/>
    <w:rsid w:val="00D44CA2"/>
    <w:rsid w:val="00D633AE"/>
    <w:rsid w:val="00D66093"/>
    <w:rsid w:val="00D82D6E"/>
    <w:rsid w:val="00D8747F"/>
    <w:rsid w:val="00DA73FC"/>
    <w:rsid w:val="00DB55FA"/>
    <w:rsid w:val="00DC02C6"/>
    <w:rsid w:val="00DD1C99"/>
    <w:rsid w:val="00DD49BC"/>
    <w:rsid w:val="00DD64B6"/>
    <w:rsid w:val="00E01B84"/>
    <w:rsid w:val="00E0533F"/>
    <w:rsid w:val="00E1622C"/>
    <w:rsid w:val="00E350EF"/>
    <w:rsid w:val="00E43B1B"/>
    <w:rsid w:val="00E62DE5"/>
    <w:rsid w:val="00E67154"/>
    <w:rsid w:val="00E7101F"/>
    <w:rsid w:val="00E73DBC"/>
    <w:rsid w:val="00E846CC"/>
    <w:rsid w:val="00EC2947"/>
    <w:rsid w:val="00ED093E"/>
    <w:rsid w:val="00ED2AF2"/>
    <w:rsid w:val="00F04AF4"/>
    <w:rsid w:val="00F04D50"/>
    <w:rsid w:val="00F145A9"/>
    <w:rsid w:val="00F22DC6"/>
    <w:rsid w:val="00F42E4B"/>
    <w:rsid w:val="00F47905"/>
    <w:rsid w:val="00F54176"/>
    <w:rsid w:val="00F547C3"/>
    <w:rsid w:val="00F801AF"/>
    <w:rsid w:val="00F854FA"/>
    <w:rsid w:val="00FB2AE5"/>
    <w:rsid w:val="00FB6490"/>
    <w:rsid w:val="00FB71BA"/>
    <w:rsid w:val="00FC5792"/>
    <w:rsid w:val="00FD4333"/>
    <w:rsid w:val="00FE380B"/>
    <w:rsid w:val="00FE61BB"/>
    <w:rsid w:val="00FE7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B22097-1CB2-4C96-947B-26AC0719B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bidi/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72C87"/>
    <w:pPr>
      <w:tabs>
        <w:tab w:val="center" w:pos="4153"/>
        <w:tab w:val="right" w:pos="8306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272C87"/>
  </w:style>
  <w:style w:type="paragraph" w:styleId="Pieddepage">
    <w:name w:val="footer"/>
    <w:basedOn w:val="Normal"/>
    <w:link w:val="PieddepageCar"/>
    <w:uiPriority w:val="99"/>
    <w:unhideWhenUsed/>
    <w:rsid w:val="00272C87"/>
    <w:pPr>
      <w:tabs>
        <w:tab w:val="center" w:pos="4153"/>
        <w:tab w:val="right" w:pos="8306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272C87"/>
  </w:style>
  <w:style w:type="paragraph" w:styleId="Textedebulles">
    <w:name w:val="Balloon Text"/>
    <w:basedOn w:val="Normal"/>
    <w:link w:val="TextedebullesCar"/>
    <w:uiPriority w:val="99"/>
    <w:semiHidden/>
    <w:unhideWhenUsed/>
    <w:rsid w:val="00A84E4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84E44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782B17"/>
    <w:pPr>
      <w:ind w:left="720"/>
      <w:contextualSpacing/>
    </w:pPr>
  </w:style>
  <w:style w:type="paragraph" w:customStyle="1" w:styleId="Gdmath">
    <w:name w:val="Gdmath"/>
    <w:basedOn w:val="Normal"/>
    <w:link w:val="GdmathCar"/>
    <w:rsid w:val="009A686A"/>
    <w:pPr>
      <w:jc w:val="center"/>
    </w:pPr>
    <w:rPr>
      <w:rFonts w:ascii="Times New Roman" w:hAnsi="Times New Roman" w:cs="Times New Roman"/>
      <w:bCs/>
      <w:noProof/>
      <w:color w:val="000000"/>
      <w:sz w:val="24"/>
      <w:szCs w:val="32"/>
      <w:lang w:eastAsia="en-GB"/>
    </w:rPr>
  </w:style>
  <w:style w:type="character" w:customStyle="1" w:styleId="GdmathCar">
    <w:name w:val="Gdmath Car"/>
    <w:basedOn w:val="Policepardfaut"/>
    <w:link w:val="Gdmath"/>
    <w:rsid w:val="009A686A"/>
    <w:rPr>
      <w:rFonts w:ascii="Times New Roman" w:hAnsi="Times New Roman" w:cs="Times New Roman"/>
      <w:bCs/>
      <w:noProof/>
      <w:color w:val="000000"/>
      <w:sz w:val="24"/>
      <w:szCs w:val="32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emf"/><Relationship Id="rId18" Type="http://schemas.openxmlformats.org/officeDocument/2006/relationships/image" Target="media/image10.jpe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microsoft.com/office/2007/relationships/hdphoto" Target="media/hdphoto1.wdp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microsoft.com/office/2007/relationships/hdphoto" Target="media/hdphoto2.wdp"/><Relationship Id="rId20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RES%20KH\AppData\Roaming\Microsoft\Templates\MS-14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MS-14.dotm</Template>
  <TotalTime>1070</TotalTime>
  <Pages>3</Pages>
  <Words>452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FARES KH</dc:creator>
  <cp:keywords/>
  <dc:description/>
  <cp:lastModifiedBy>User</cp:lastModifiedBy>
  <cp:revision>5</cp:revision>
  <cp:lastPrinted>2023-03-03T11:43:00Z</cp:lastPrinted>
  <dcterms:created xsi:type="dcterms:W3CDTF">2022-11-08T17:47:00Z</dcterms:created>
  <dcterms:modified xsi:type="dcterms:W3CDTF">2024-02-24T21:02:00Z</dcterms:modified>
</cp:coreProperties>
</file>
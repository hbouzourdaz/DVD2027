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B8E91" w14:textId="77777777" w:rsidR="00DD699A" w:rsidRDefault="00DD699A" w:rsidP="00DD699A">
      <w:pPr>
        <w:tabs>
          <w:tab w:val="left" w:pos="9949"/>
        </w:tabs>
        <w:bidi/>
        <w:rPr>
          <w:rtl/>
          <w:lang w:bidi="ar-DZ"/>
        </w:rPr>
      </w:pPr>
    </w:p>
    <w:p w14:paraId="5D494304" w14:textId="77777777" w:rsidR="00DD699A" w:rsidRDefault="00297D69" w:rsidP="00DD699A">
      <w:pPr>
        <w:tabs>
          <w:tab w:val="left" w:pos="9949"/>
        </w:tabs>
        <w:bidi/>
        <w:rPr>
          <w:rtl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255EC7" wp14:editId="70B1DC52">
                <wp:simplePos x="0" y="0"/>
                <wp:positionH relativeFrom="page">
                  <wp:posOffset>1885950</wp:posOffset>
                </wp:positionH>
                <wp:positionV relativeFrom="paragraph">
                  <wp:posOffset>-132722</wp:posOffset>
                </wp:positionV>
                <wp:extent cx="4212590" cy="720090"/>
                <wp:effectExtent l="76200" t="76200" r="16510" b="22860"/>
                <wp:wrapNone/>
                <wp:docPr id="8" name="Flowchart: Multidocumen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2590" cy="720090"/>
                        </a:xfrm>
                        <a:prstGeom prst="flowChartMultidocument">
                          <a:avLst/>
                        </a:prstGeom>
                        <a:gradFill rotWithShape="0">
                          <a:gsLst>
                            <a:gs pos="0">
                              <a:srgbClr val="D99594"/>
                            </a:gs>
                            <a:gs pos="50000">
                              <a:srgbClr val="F2DBDB"/>
                            </a:gs>
                            <a:gs pos="100000">
                              <a:srgbClr val="D99594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D99594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3" dist="53882" dir="13500000">
                            <a:srgbClr val="622423">
                              <a:alpha val="50000"/>
                            </a:srgbClr>
                          </a:prstShdw>
                        </a:effectLst>
                      </wps:spPr>
                      <wps:txbx>
                        <w:txbxContent>
                          <w:p w14:paraId="072C81C1" w14:textId="77777777" w:rsidR="00DD699A" w:rsidRPr="001B6160" w:rsidRDefault="00DD699A" w:rsidP="00DD699A">
                            <w:pPr>
                              <w:bidi/>
                              <w:jc w:val="center"/>
                              <w:rPr>
                                <w:rFonts w:ascii="Times New Roman" w:hAnsi="Times New Roman" w:cs="B tooba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</w:pPr>
                            <w:r w:rsidRPr="001B6160">
                              <w:rPr>
                                <w:rFonts w:ascii="Times New Roman" w:hAnsi="Times New Roman" w:cs="B tooba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التصحي</w:t>
                            </w:r>
                            <w:r w:rsidRPr="001B6160">
                              <w:rPr>
                                <w:rFonts w:ascii="Times New Roman" w:hAnsi="Times New Roman" w:cs="B toob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ــــــ</w:t>
                            </w:r>
                            <w:r w:rsidRPr="001B6160">
                              <w:rPr>
                                <w:rFonts w:ascii="Times New Roman" w:hAnsi="Times New Roman" w:cs="B tooba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ح النموذج</w:t>
                            </w:r>
                            <w:r w:rsidRPr="001B6160">
                              <w:rPr>
                                <w:rFonts w:ascii="Times New Roman" w:hAnsi="Times New Roman" w:cs="B toob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ـــــــــ</w:t>
                            </w:r>
                            <w:r w:rsidRPr="001B6160">
                              <w:rPr>
                                <w:rFonts w:ascii="Times New Roman" w:hAnsi="Times New Roman" w:cs="B tooba"/>
                                <w:b/>
                                <w:bCs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255EC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8" o:spid="_x0000_s1026" type="#_x0000_t115" style="position:absolute;left:0;text-align:left;margin-left:148.5pt;margin-top:-10.45pt;width:331.7pt;height:56.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" fillcolor="#d99594" strokecolor="#d99594" strokeweight="1pt">
                <v:fill color2="#f2dbdb" angle="135" focus="50%" type="gradient"/>
                <v:shadow on="t" type="double" color="#622423" opacity=".5" color2="shadow add(102)" offset="-3pt,-3pt" offset2="-6pt,-6pt"/>
                <v:textbox>
                  <w:txbxContent>
                    <w:p w14:paraId="072C81C1" w14:textId="77777777" w:rsidR="00DD699A" w:rsidRPr="001B6160" w:rsidRDefault="00DD699A" w:rsidP="00DD699A">
                      <w:pPr>
                        <w:bidi/>
                        <w:jc w:val="center"/>
                        <w:rPr>
                          <w:rFonts w:ascii="Times New Roman" w:hAnsi="Times New Roman" w:cs="B tooba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</w:pPr>
                      <w:r w:rsidRPr="001B6160">
                        <w:rPr>
                          <w:rFonts w:ascii="Times New Roman" w:hAnsi="Times New Roman" w:cs="B tooba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  <w:t>التصحي</w:t>
                      </w:r>
                      <w:r w:rsidRPr="001B6160">
                        <w:rPr>
                          <w:rFonts w:ascii="Times New Roman" w:hAnsi="Times New Roman" w:cs="B tooba" w:hint="cs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  <w:t>ــــــ</w:t>
                      </w:r>
                      <w:r w:rsidRPr="001B6160">
                        <w:rPr>
                          <w:rFonts w:ascii="Times New Roman" w:hAnsi="Times New Roman" w:cs="B tooba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  <w:t>ح النموذج</w:t>
                      </w:r>
                      <w:r w:rsidRPr="001B6160">
                        <w:rPr>
                          <w:rFonts w:ascii="Times New Roman" w:hAnsi="Times New Roman" w:cs="B tooba" w:hint="cs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  <w:t>ـــــــــ</w:t>
                      </w:r>
                      <w:r w:rsidRPr="001B6160">
                        <w:rPr>
                          <w:rFonts w:ascii="Times New Roman" w:hAnsi="Times New Roman" w:cs="B tooba"/>
                          <w:b/>
                          <w:bCs/>
                          <w:sz w:val="40"/>
                          <w:szCs w:val="40"/>
                          <w:rtl/>
                          <w:lang w:val="en-US" w:bidi="ar-DZ"/>
                        </w:rPr>
                        <w:t>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9CD17C" w14:textId="77777777" w:rsidR="00DD699A" w:rsidRDefault="00DD699A" w:rsidP="00DD699A">
      <w:pPr>
        <w:tabs>
          <w:tab w:val="left" w:pos="9949"/>
        </w:tabs>
        <w:bidi/>
        <w:rPr>
          <w:rtl/>
          <w:lang w:bidi="ar-DZ"/>
        </w:rPr>
      </w:pPr>
    </w:p>
    <w:p w14:paraId="411D6481" w14:textId="084861A6" w:rsidR="00185A49" w:rsidRDefault="00185A49" w:rsidP="00185A49">
      <w:pPr>
        <w:bidi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 w:rsidRPr="00AC22EF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>الجزء الأول</w:t>
      </w:r>
      <w:r w:rsidRPr="00AC22EF">
        <w:rPr>
          <w:rFonts w:asciiTheme="minorHAnsi" w:hAnsiTheme="min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(12نقطة)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7647"/>
        <w:gridCol w:w="1526"/>
        <w:gridCol w:w="1527"/>
      </w:tblGrid>
      <w:tr w:rsidR="00DD699A" w14:paraId="523EC866" w14:textId="77777777" w:rsidTr="00DD699A">
        <w:tc>
          <w:tcPr>
            <w:tcW w:w="7647" w:type="dxa"/>
            <w:shd w:val="clear" w:color="auto" w:fill="FFE599" w:themeFill="accent4" w:themeFillTint="66"/>
          </w:tcPr>
          <w:p w14:paraId="1FA57644" w14:textId="77777777" w:rsidR="00DD699A" w:rsidRPr="00EA7B0F" w:rsidRDefault="00EA7B0F" w:rsidP="00DD699A">
            <w:pPr>
              <w:tabs>
                <w:tab w:val="left" w:pos="9949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A7B0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  <w:p w14:paraId="29B6DA88" w14:textId="77777777" w:rsidR="00DD699A" w:rsidRDefault="00DD699A" w:rsidP="00DD699A">
            <w:pPr>
              <w:tabs>
                <w:tab w:val="left" w:pos="9949"/>
              </w:tabs>
              <w:bidi/>
              <w:jc w:val="center"/>
              <w:rPr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</w:tc>
        <w:tc>
          <w:tcPr>
            <w:tcW w:w="1526" w:type="dxa"/>
            <w:shd w:val="clear" w:color="auto" w:fill="BDD6EE" w:themeFill="accent5" w:themeFillTint="66"/>
          </w:tcPr>
          <w:p w14:paraId="66EA665A" w14:textId="77777777" w:rsidR="00DD699A" w:rsidRPr="00EA7B0F" w:rsidRDefault="00EA7B0F" w:rsidP="00EA7B0F">
            <w:pPr>
              <w:tabs>
                <w:tab w:val="left" w:pos="9949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A7B0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العلامة مجزأة</w:t>
            </w:r>
          </w:p>
        </w:tc>
        <w:tc>
          <w:tcPr>
            <w:tcW w:w="1527" w:type="dxa"/>
            <w:shd w:val="clear" w:color="auto" w:fill="C5E0B3" w:themeFill="accent6" w:themeFillTint="66"/>
          </w:tcPr>
          <w:p w14:paraId="49656775" w14:textId="77777777" w:rsidR="00DD699A" w:rsidRPr="00EA7B0F" w:rsidRDefault="00EA7B0F" w:rsidP="00DD699A">
            <w:pPr>
              <w:tabs>
                <w:tab w:val="left" w:pos="9949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A7B0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العلامة كاملة</w:t>
            </w:r>
          </w:p>
        </w:tc>
      </w:tr>
      <w:tr w:rsidR="00DD699A" w:rsidRPr="00354319" w14:paraId="0A4A082D" w14:textId="77777777" w:rsidTr="00A43A5D">
        <w:trPr>
          <w:trHeight w:val="4320"/>
        </w:trPr>
        <w:tc>
          <w:tcPr>
            <w:tcW w:w="7647" w:type="dxa"/>
          </w:tcPr>
          <w:p w14:paraId="5E44AB75" w14:textId="24DE6C75" w:rsidR="00D16180" w:rsidRPr="00354319" w:rsidRDefault="004D6CE2" w:rsidP="004D6CE2">
            <w:pPr>
              <w:tabs>
                <w:tab w:val="left" w:pos="9949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54319">
              <w:rPr>
                <w:rFonts w:cstheme="minorHAnsi" w:hint="cs"/>
                <w:sz w:val="24"/>
                <w:szCs w:val="24"/>
                <w:u w:val="double"/>
                <w:rtl/>
                <w:lang w:bidi="ar-DZ"/>
              </w:rPr>
              <w:t>1</w:t>
            </w:r>
            <w:r w:rsidRPr="0035431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-أ- نواتج التفاعل الحادث </w:t>
            </w:r>
            <w:r w:rsidR="00750768"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هي:</w:t>
            </w:r>
            <w:r w:rsidRPr="0035431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كلور الحديد الثنائي </w:t>
            </w:r>
            <w:r w:rsidR="004924A0"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وغاز</w:t>
            </w:r>
            <w:r w:rsidRPr="0035431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الهيدروجين</w:t>
            </w:r>
          </w:p>
          <w:p w14:paraId="641A5989" w14:textId="77777777" w:rsidR="004D6CE2" w:rsidRPr="00354319" w:rsidRDefault="004D6CE2" w:rsidP="004D6CE2">
            <w:pPr>
              <w:tabs>
                <w:tab w:val="left" w:pos="9949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5431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1-ب- التعبير عن التحول الحادث بمعادلة كيميائية:</w:t>
            </w:r>
          </w:p>
          <w:p w14:paraId="600379D7" w14:textId="1BABBCEB" w:rsidR="004D6CE2" w:rsidRPr="00354319" w:rsidRDefault="00D667D1" w:rsidP="004D6CE2">
            <w:pPr>
              <w:tabs>
                <w:tab w:val="left" w:pos="9949"/>
              </w:tabs>
              <w:bidi/>
              <w:rPr>
                <w:rFonts w:cstheme="minorHAnsi"/>
                <w:sz w:val="24"/>
                <w:szCs w:val="24"/>
                <w:u w:val="double"/>
                <w:rtl/>
                <w:lang w:bidi="ar-DZ"/>
              </w:rPr>
            </w:pPr>
            <w:r w:rsidRPr="00354319">
              <w:rPr>
                <w:rFonts w:cstheme="minorHAnsi" w:hint="cs"/>
                <w:sz w:val="24"/>
                <w:szCs w:val="24"/>
                <w:u w:val="double"/>
                <w:rtl/>
                <w:lang w:bidi="ar-DZ"/>
              </w:rPr>
              <w:t xml:space="preserve"> </w:t>
            </w:r>
          </w:p>
          <w:p w14:paraId="7968007A" w14:textId="02F62E19" w:rsidR="004D6CE2" w:rsidRPr="00354319" w:rsidRDefault="004D6CE2" w:rsidP="004D6CE2">
            <w:pPr>
              <w:pStyle w:val="a6"/>
              <w:tabs>
                <w:tab w:val="left" w:pos="9949"/>
              </w:tabs>
              <w:jc w:val="center"/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</w:pPr>
            <w:r w:rsidRPr="00354319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5E7453A" wp14:editId="2A75AB15">
                      <wp:simplePos x="0" y="0"/>
                      <wp:positionH relativeFrom="column">
                        <wp:posOffset>2275597</wp:posOffset>
                      </wp:positionH>
                      <wp:positionV relativeFrom="paragraph">
                        <wp:posOffset>57684</wp:posOffset>
                      </wp:positionV>
                      <wp:extent cx="438379" cy="113614"/>
                      <wp:effectExtent l="0" t="19050" r="38100" b="39370"/>
                      <wp:wrapNone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379" cy="113614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336A6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left:0;text-align:left;margin-left:179.2pt;margin-top:4.55pt;width:34.5pt;height:8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" adj="18801" fillcolor="black [3200]" strokecolor="black [1600]" strokeweight="1pt"/>
                  </w:pict>
                </mc:Fallback>
              </mc:AlternateConten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>Fe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(s)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+</w:t>
            </w:r>
            <w:r w:rsidRPr="00066F7F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  <w:lang w:bidi="ar-DZ"/>
              </w:rPr>
              <w:t>2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(H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bidi="ar-DZ"/>
              </w:rPr>
              <w:t>+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>+Cl</w:t>
            </w:r>
            <w:proofErr w:type="gramStart"/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bidi="ar-DZ"/>
              </w:rPr>
              <w:t>-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>)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)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       </w:t>
            </w:r>
            <w:r w:rsidR="00D667D1"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  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  H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2(g)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+ (Fe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bidi="ar-DZ"/>
              </w:rPr>
              <w:t>2+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 xml:space="preserve"> + 2Cl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bidi="ar-DZ"/>
              </w:rPr>
              <w:t>-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  <w:t>)</w:t>
            </w:r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35431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bidi="ar-DZ"/>
              </w:rPr>
              <w:t>)</w:t>
            </w:r>
          </w:p>
          <w:p w14:paraId="5430CA21" w14:textId="5E1DECDC" w:rsidR="004D6CE2" w:rsidRPr="00354319" w:rsidRDefault="004D6CE2" w:rsidP="004D6CE2">
            <w:pPr>
              <w:tabs>
                <w:tab w:val="left" w:pos="9949"/>
              </w:tabs>
              <w:bidi/>
              <w:rPr>
                <w:rFonts w:cstheme="minorHAnsi"/>
                <w:sz w:val="24"/>
                <w:szCs w:val="24"/>
                <w:u w:val="double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u w:val="double"/>
                <w:rtl/>
                <w:lang w:val="en-US" w:bidi="ar-DZ"/>
              </w:rPr>
              <w:t>2.اعادة رسم المخطط مبينا حركة الالكترونات والشوارد:</w:t>
            </w:r>
            <w:r w:rsidR="00CA71BF"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w:t xml:space="preserve"> </w:t>
            </w:r>
          </w:p>
          <w:p w14:paraId="359A7F27" w14:textId="6B57CCBA" w:rsidR="00CA71BF" w:rsidRPr="00354319" w:rsidRDefault="00066F7F" w:rsidP="00CA71BF">
            <w:pPr>
              <w:tabs>
                <w:tab w:val="left" w:pos="9949"/>
              </w:tabs>
              <w:bidi/>
              <w:rPr>
                <w:rFonts w:cstheme="minorHAnsi"/>
                <w:sz w:val="24"/>
                <w:szCs w:val="24"/>
                <w:u w:val="double"/>
                <w:lang w:val="en-US" w:bidi="ar-DZ"/>
              </w:rPr>
            </w:pPr>
            <w:r w:rsidRPr="00354319">
              <w:rPr>
                <w:rFonts w:ascii="Simplified Arabic" w:hAnsi="Simplified Arabic" w:cs="Simplified Arabic"/>
                <w:noProof/>
                <w:sz w:val="24"/>
                <w:szCs w:val="24"/>
              </w:rPr>
              <w:drawing>
                <wp:anchor distT="0" distB="0" distL="114300" distR="114300" simplePos="0" relativeHeight="251726848" behindDoc="0" locked="0" layoutInCell="1" allowOverlap="1" wp14:anchorId="64FCA284" wp14:editId="7AC6A743">
                  <wp:simplePos x="0" y="0"/>
                  <wp:positionH relativeFrom="margin">
                    <wp:posOffset>1010920</wp:posOffset>
                  </wp:positionH>
                  <wp:positionV relativeFrom="paragraph">
                    <wp:posOffset>40005</wp:posOffset>
                  </wp:positionV>
                  <wp:extent cx="2101215" cy="1445260"/>
                  <wp:effectExtent l="0" t="0" r="0" b="2540"/>
                  <wp:wrapSquare wrapText="bothSides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144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71BF" w:rsidRPr="00354319"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005867D" wp14:editId="1F25D958">
                      <wp:simplePos x="0" y="0"/>
                      <wp:positionH relativeFrom="column">
                        <wp:posOffset>2130004</wp:posOffset>
                      </wp:positionH>
                      <wp:positionV relativeFrom="paragraph">
                        <wp:posOffset>250915</wp:posOffset>
                      </wp:positionV>
                      <wp:extent cx="417932" cy="0"/>
                      <wp:effectExtent l="38100" t="76200" r="0" b="95250"/>
                      <wp:wrapNone/>
                      <wp:docPr id="44" name="رابط كسهم مستقيم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793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423C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44" o:spid="_x0000_s1026" type="#_x0000_t32" style="position:absolute;left:0;text-align:left;margin-left:167.7pt;margin-top:19.75pt;width:32.9pt;height:0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CA71BF"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1E2E21E" wp14:editId="101EC928">
                      <wp:simplePos x="0" y="0"/>
                      <wp:positionH relativeFrom="margin">
                        <wp:posOffset>2181071</wp:posOffset>
                      </wp:positionH>
                      <wp:positionV relativeFrom="paragraph">
                        <wp:posOffset>196160</wp:posOffset>
                      </wp:positionV>
                      <wp:extent cx="621962" cy="490910"/>
                      <wp:effectExtent l="0" t="0" r="0" b="4445"/>
                      <wp:wrapNone/>
                      <wp:docPr id="30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CAF6E6" w14:textId="44E5D446" w:rsidR="00CA71BF" w:rsidRPr="00CA71BF" w:rsidRDefault="00CA71BF" w:rsidP="00CA71BF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e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E2E2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72" o:spid="_x0000_s1027" type="#_x0000_t202" style="position:absolute;left:0;text-align:left;margin-left:171.75pt;margin-top:15.45pt;width:48.95pt;height:38.6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" filled="f" stroked="f" strokeweight=".5pt">
                      <v:textbox>
                        <w:txbxContent>
                          <w:p w14:paraId="32CAF6E6" w14:textId="44E5D446" w:rsidR="00CA71BF" w:rsidRPr="00CA71BF" w:rsidRDefault="00CA71BF" w:rsidP="00CA71BF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71BF"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77C5DCB" wp14:editId="3BFF7DBE">
                      <wp:simplePos x="0" y="0"/>
                      <wp:positionH relativeFrom="margin">
                        <wp:posOffset>1620222</wp:posOffset>
                      </wp:positionH>
                      <wp:positionV relativeFrom="paragraph">
                        <wp:posOffset>1092116</wp:posOffset>
                      </wp:positionV>
                      <wp:extent cx="621962" cy="490910"/>
                      <wp:effectExtent l="0" t="0" r="0" b="4445"/>
                      <wp:wrapNone/>
                      <wp:docPr id="7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B839AC" w14:textId="77777777" w:rsidR="00CA71BF" w:rsidRPr="00CA71BF" w:rsidRDefault="00CA71BF" w:rsidP="00CA71BF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Cl</w:t>
                                  </w: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C5DCB" id="_x0000_s1028" type="#_x0000_t202" style="position:absolute;left:0;text-align:left;margin-left:127.6pt;margin-top:86pt;width:48.95pt;height:38.6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" filled="f" stroked="f" strokeweight=".5pt">
                      <v:textbox>
                        <w:txbxContent>
                          <w:p w14:paraId="27B839AC" w14:textId="77777777" w:rsidR="00CA71BF" w:rsidRPr="00CA71BF" w:rsidRDefault="00CA71BF" w:rsidP="00CA71BF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Cl</w:t>
                            </w: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71BF"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B8A358E" wp14:editId="3372DD12">
                      <wp:simplePos x="0" y="0"/>
                      <wp:positionH relativeFrom="margin">
                        <wp:posOffset>1621951</wp:posOffset>
                      </wp:positionH>
                      <wp:positionV relativeFrom="paragraph">
                        <wp:posOffset>928334</wp:posOffset>
                      </wp:positionV>
                      <wp:extent cx="621962" cy="490910"/>
                      <wp:effectExtent l="0" t="0" r="0" b="4445"/>
                      <wp:wrapNone/>
                      <wp:docPr id="3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A65465" w14:textId="0C39E621" w:rsidR="00CA71BF" w:rsidRPr="00CA71BF" w:rsidRDefault="00CA71BF" w:rsidP="00CA71BF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Cl</w:t>
                                  </w: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A358E" id="_x0000_s1029" type="#_x0000_t202" style="position:absolute;left:0;text-align:left;margin-left:127.7pt;margin-top:73.1pt;width:48.95pt;height:38.6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" filled="f" stroked="f" strokeweight=".5pt">
                      <v:textbox>
                        <w:txbxContent>
                          <w:p w14:paraId="23A65465" w14:textId="0C39E621" w:rsidR="00CA71BF" w:rsidRPr="00CA71BF" w:rsidRDefault="00CA71BF" w:rsidP="00CA71BF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Cl</w:t>
                            </w: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D6CE2"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F04E956" wp14:editId="06F3AE6F">
                      <wp:simplePos x="0" y="0"/>
                      <wp:positionH relativeFrom="margin">
                        <wp:posOffset>2139135</wp:posOffset>
                      </wp:positionH>
                      <wp:positionV relativeFrom="paragraph">
                        <wp:posOffset>948227</wp:posOffset>
                      </wp:positionV>
                      <wp:extent cx="621962" cy="490910"/>
                      <wp:effectExtent l="0" t="0" r="0" b="4445"/>
                      <wp:wrapNone/>
                      <wp:docPr id="47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3DB2A0" w14:textId="0254EDB5" w:rsidR="004D6CE2" w:rsidRPr="00CA71BF" w:rsidRDefault="00CA71BF" w:rsidP="004D6CE2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Fe</w:t>
                                  </w: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2+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4E956" id="_x0000_s1030" type="#_x0000_t202" style="position:absolute;left:0;text-align:left;margin-left:168.45pt;margin-top:74.65pt;width:48.95pt;height:38.6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" filled="f" stroked="f" strokeweight=".5pt">
                      <v:textbox>
                        <w:txbxContent>
                          <w:p w14:paraId="313DB2A0" w14:textId="0254EDB5" w:rsidR="004D6CE2" w:rsidRPr="00CA71BF" w:rsidRDefault="00CA71BF" w:rsidP="004D6CE2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Fe</w:t>
                            </w: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2+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FAF1A2E" w14:textId="77777777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78B16B1D" w14:textId="77777777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145CC73E" w14:textId="77777777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10612C27" w14:textId="465452D1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69E7B329" w14:textId="7248F680" w:rsidR="00CA71BF" w:rsidRPr="00354319" w:rsidRDefault="000B5E41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2921009" wp14:editId="528A4FB1">
                      <wp:simplePos x="0" y="0"/>
                      <wp:positionH relativeFrom="margin">
                        <wp:posOffset>2538986</wp:posOffset>
                      </wp:positionH>
                      <wp:positionV relativeFrom="paragraph">
                        <wp:posOffset>26102</wp:posOffset>
                      </wp:positionV>
                      <wp:extent cx="621962" cy="490910"/>
                      <wp:effectExtent l="0" t="0" r="0" b="4445"/>
                      <wp:wrapNone/>
                      <wp:docPr id="28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C268C6" w14:textId="77777777" w:rsidR="00CA71BF" w:rsidRPr="00CA71BF" w:rsidRDefault="00CA71BF" w:rsidP="00CA71BF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Fe</w:t>
                                  </w: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2+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21009" id="_x0000_s1031" type="#_x0000_t202" style="position:absolute;left:0;text-align:left;margin-left:199.9pt;margin-top:2.05pt;width:48.95pt;height:38.6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" filled="f" stroked="f" strokeweight=".5pt">
                      <v:textbox>
                        <w:txbxContent>
                          <w:p w14:paraId="57C268C6" w14:textId="77777777" w:rsidR="00CA71BF" w:rsidRPr="00CA71BF" w:rsidRDefault="00CA71BF" w:rsidP="00CA71BF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Fe</w:t>
                            </w: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2+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BF9E5BB" w14:textId="78D11D08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0953C6C1" w14:textId="6DFC7D8D" w:rsidR="00CA71BF" w:rsidRPr="00354319" w:rsidRDefault="00CA71BF" w:rsidP="00CA71BF">
            <w:pPr>
              <w:bidi/>
              <w:rPr>
                <w:rFonts w:cstheme="minorHAnsi" w:hint="cs"/>
                <w:sz w:val="24"/>
                <w:szCs w:val="24"/>
                <w:lang w:val="en-US" w:bidi="ar-DZ"/>
              </w:rPr>
            </w:pPr>
          </w:p>
          <w:p w14:paraId="6E40B129" w14:textId="77777777" w:rsidR="004D6CE2" w:rsidRPr="00354319" w:rsidRDefault="00CA71BF" w:rsidP="00CA71BF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3.تفسير الملاحظات مع التدعيم بمعادلة نصفية:</w:t>
            </w:r>
          </w:p>
          <w:p w14:paraId="74C9ED3F" w14:textId="019F7AC5" w:rsidR="00FF7AEE" w:rsidRPr="00354319" w:rsidRDefault="00CA71BF" w:rsidP="00FF7AEE">
            <w:pPr>
              <w:pStyle w:val="a6"/>
              <w:numPr>
                <w:ilvl w:val="1"/>
                <w:numId w:val="17"/>
              </w:numPr>
              <w:bidi/>
              <w:spacing w:after="200"/>
              <w:ind w:left="631"/>
              <w:jc w:val="both"/>
              <w:rPr>
                <w:rFonts w:eastAsia="Calibri" w:cstheme="minorHAnsi"/>
                <w:b/>
                <w:bCs/>
                <w:noProof/>
                <w:sz w:val="24"/>
                <w:szCs w:val="24"/>
              </w:rPr>
            </w:pPr>
            <w:r w:rsidRPr="00354319">
              <w:rPr>
                <w:rFonts w:cstheme="minorHAnsi"/>
                <w:sz w:val="24"/>
                <w:szCs w:val="24"/>
                <w:u w:val="single"/>
                <w:rtl/>
                <w:lang w:bidi="ar-DZ"/>
              </w:rPr>
              <w:t>عند المصعد:</w:t>
            </w:r>
            <w:r w:rsidR="00FF7AEE" w:rsidRPr="00354319">
              <w:rPr>
                <w:rFonts w:eastAsia="Calibri" w:cstheme="minorHAnsi"/>
                <w:b/>
                <w:bCs/>
                <w:noProof/>
                <w:sz w:val="24"/>
                <w:szCs w:val="24"/>
                <w:rtl/>
              </w:rPr>
              <w:t xml:space="preserve"> </w:t>
            </w:r>
            <w:r w:rsidR="00FF7AEE" w:rsidRPr="00354319">
              <w:rPr>
                <w:rFonts w:eastAsia="Calibri" w:cstheme="minorHAnsi"/>
                <w:noProof/>
                <w:sz w:val="24"/>
                <w:szCs w:val="24"/>
                <w:rtl/>
              </w:rPr>
              <w:t xml:space="preserve">تنتقل الشوارد السالبة </w:t>
            </w:r>
            <w:r w:rsidR="00FF7AEE" w:rsidRPr="00354319">
              <w:rPr>
                <w:rFonts w:eastAsia="Calibri" w:cstheme="minorHAnsi"/>
                <w:noProof/>
                <w:sz w:val="24"/>
                <w:szCs w:val="24"/>
              </w:rPr>
              <w:t xml:space="preserve"> </w:t>
            </w:r>
            <w:r w:rsidR="00FF7AEE" w:rsidRPr="00354319">
              <w:rPr>
                <w:rFonts w:eastAsia="Calibri" w:cstheme="minorHAnsi"/>
                <w:noProof/>
                <w:color w:val="385623" w:themeColor="accent6" w:themeShade="80"/>
                <w:sz w:val="24"/>
                <w:szCs w:val="24"/>
              </w:rPr>
              <w:t>Cl</w:t>
            </w:r>
            <w:r w:rsidR="00FF7AEE" w:rsidRPr="00354319">
              <w:rPr>
                <w:rFonts w:eastAsia="Calibri" w:cstheme="minorHAnsi"/>
                <w:noProof/>
                <w:color w:val="385623" w:themeColor="accent6" w:themeShade="80"/>
                <w:sz w:val="24"/>
                <w:szCs w:val="24"/>
                <w:vertAlign w:val="superscript"/>
              </w:rPr>
              <w:t>-</w:t>
            </w:r>
            <w:r w:rsidR="00FF7AEE" w:rsidRPr="00354319">
              <w:rPr>
                <w:rFonts w:eastAsia="Calibri" w:cstheme="minorHAnsi"/>
                <w:noProof/>
                <w:sz w:val="24"/>
                <w:szCs w:val="24"/>
                <w:vertAlign w:val="superscript"/>
              </w:rPr>
              <w:t xml:space="preserve"> </w:t>
            </w:r>
            <w:r w:rsidR="00FF7AEE" w:rsidRPr="00354319">
              <w:rPr>
                <w:rFonts w:eastAsia="Calibri" w:cstheme="minorHAnsi"/>
                <w:noProof/>
                <w:sz w:val="24"/>
                <w:szCs w:val="24"/>
                <w:rtl/>
              </w:rPr>
              <w:t xml:space="preserve">نحو المصعد لتفقد الكترونا وتتحول إلى ذرات ترتبط مع بعضها البعض مثنى مثنى وتنطلق على شكل غاز </w:t>
            </w:r>
            <w:r w:rsidR="00FF7AEE" w:rsidRPr="00354319">
              <w:rPr>
                <w:rFonts w:eastAsia="Calibri" w:cstheme="minorHAnsi"/>
                <w:noProof/>
                <w:color w:val="385623" w:themeColor="accent6" w:themeShade="80"/>
                <w:sz w:val="24"/>
                <w:szCs w:val="24"/>
              </w:rPr>
              <w:t>Cl</w:t>
            </w:r>
            <w:r w:rsidR="00FF7AEE" w:rsidRPr="00354319">
              <w:rPr>
                <w:rFonts w:eastAsia="Calibri" w:cstheme="minorHAnsi"/>
                <w:noProof/>
                <w:color w:val="385623" w:themeColor="accent6" w:themeShade="80"/>
                <w:sz w:val="24"/>
                <w:szCs w:val="24"/>
                <w:vertAlign w:val="subscript"/>
              </w:rPr>
              <w:t>2</w:t>
            </w:r>
            <w:r w:rsidR="00FF7AEE" w:rsidRPr="00354319">
              <w:rPr>
                <w:rFonts w:eastAsia="Calibri" w:cstheme="minorHAnsi"/>
                <w:noProof/>
                <w:sz w:val="24"/>
                <w:szCs w:val="24"/>
                <w:rtl/>
              </w:rPr>
              <w:t>.</w:t>
            </w:r>
          </w:p>
          <w:p w14:paraId="3D2BAE57" w14:textId="22231799" w:rsidR="00FF7AEE" w:rsidRPr="00354319" w:rsidRDefault="00FF7AEE" w:rsidP="00FF7AEE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المعادلة النصفية عند المصعد:</w:t>
            </w:r>
          </w:p>
          <w:p w14:paraId="4C5D1439" w14:textId="7C11409B" w:rsidR="00FF7AEE" w:rsidRPr="00354319" w:rsidRDefault="00FF7AEE" w:rsidP="00FF7AEE">
            <w:pPr>
              <w:pStyle w:val="a6"/>
              <w:tabs>
                <w:tab w:val="left" w:pos="9949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354319"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9DDAFAA" wp14:editId="47820A90">
                      <wp:simplePos x="0" y="0"/>
                      <wp:positionH relativeFrom="column">
                        <wp:posOffset>2241248</wp:posOffset>
                      </wp:positionH>
                      <wp:positionV relativeFrom="paragraph">
                        <wp:posOffset>52541</wp:posOffset>
                      </wp:positionV>
                      <wp:extent cx="504749" cy="124359"/>
                      <wp:effectExtent l="0" t="19050" r="29210" b="47625"/>
                      <wp:wrapNone/>
                      <wp:docPr id="9" name="Arrow: Righ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749" cy="12435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2F24215" id="Arrow: Right 9" o:spid="_x0000_s1026" type="#_x0000_t13" style="position:absolute;left:0;text-align:left;margin-left:176.5pt;margin-top:4.15pt;width:39.75pt;height:9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" adj="18939" fillcolor="black [3200]" strokecolor="black [1600]" strokeweight="1pt"/>
                  </w:pict>
                </mc:Fallback>
              </mc:AlternateConten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>2Cl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perscript"/>
              </w:rPr>
              <w:t>-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bscript"/>
              </w:rPr>
              <w:t>(</w:t>
            </w:r>
            <w:proofErr w:type="spellStart"/>
            <w:proofErr w:type="gramStart"/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bscript"/>
              </w:rPr>
              <w:t>aq</w:t>
            </w:r>
            <w:proofErr w:type="spellEnd"/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bscript"/>
              </w:rPr>
              <w:t>)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 xml:space="preserve">   </w:t>
            </w:r>
            <w:proofErr w:type="gramEnd"/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 xml:space="preserve">        </w:t>
            </w:r>
            <w:r w:rsidR="00F611C7"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 xml:space="preserve">     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>Cl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bscript"/>
              </w:rPr>
              <w:t>2(g)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</w:rPr>
              <w:t xml:space="preserve"> + 2e</w:t>
            </w:r>
            <w:r w:rsidRPr="00354319">
              <w:rPr>
                <w:rFonts w:asciiTheme="majorBidi" w:eastAsia="Times New Roman" w:hAnsiTheme="majorBidi" w:cstheme="majorBidi"/>
                <w:b/>
                <w:i/>
                <w:iCs/>
                <w:sz w:val="24"/>
                <w:szCs w:val="24"/>
                <w:vertAlign w:val="superscript"/>
              </w:rPr>
              <w:t>-</w:t>
            </w:r>
          </w:p>
          <w:p w14:paraId="07E4A99A" w14:textId="77777777" w:rsidR="00FF7AEE" w:rsidRPr="00354319" w:rsidRDefault="00FF7AEE" w:rsidP="00FF7AEE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392B323D" w14:textId="49331052" w:rsidR="00FF7AEE" w:rsidRPr="00354319" w:rsidRDefault="00FF7AEE" w:rsidP="00FF7AEE">
            <w:pPr>
              <w:pStyle w:val="a6"/>
              <w:numPr>
                <w:ilvl w:val="0"/>
                <w:numId w:val="17"/>
              </w:numPr>
              <w:bidi/>
              <w:spacing w:after="200"/>
              <w:jc w:val="both"/>
              <w:rPr>
                <w:rFonts w:eastAsia="Calibri" w:cstheme="minorHAnsi"/>
                <w:b/>
                <w:bCs/>
                <w:noProof/>
                <w:sz w:val="24"/>
                <w:szCs w:val="24"/>
              </w:rPr>
            </w:pPr>
            <w:r w:rsidRPr="00354319">
              <w:rPr>
                <w:rFonts w:cstheme="minorHAnsi"/>
                <w:sz w:val="24"/>
                <w:szCs w:val="24"/>
                <w:u w:val="single"/>
                <w:rtl/>
                <w:lang w:bidi="ar-DZ"/>
              </w:rPr>
              <w:t>عند المهبط:</w:t>
            </w:r>
            <w:r w:rsidRPr="00354319">
              <w:rPr>
                <w:rFonts w:eastAsia="Calibri" w:cstheme="minorHAnsi"/>
                <w:b/>
                <w:bCs/>
                <w:noProof/>
                <w:sz w:val="24"/>
                <w:szCs w:val="24"/>
                <w:rtl/>
              </w:rPr>
              <w:t xml:space="preserve"> </w:t>
            </w:r>
            <w:r w:rsidRPr="00354319">
              <w:rPr>
                <w:rFonts w:eastAsia="Calibri" w:cstheme="minorHAnsi"/>
                <w:noProof/>
                <w:sz w:val="24"/>
                <w:szCs w:val="24"/>
                <w:rtl/>
              </w:rPr>
              <w:t>تنتقل الشوارد الموجبة</w:t>
            </w:r>
            <w:r w:rsidRPr="00354319">
              <w:rPr>
                <w:rFonts w:eastAsia="Calibri" w:cstheme="minorHAnsi"/>
                <w:noProof/>
                <w:sz w:val="24"/>
                <w:szCs w:val="24"/>
              </w:rPr>
              <w:t xml:space="preserve"> </w:t>
            </w:r>
            <w:r w:rsidRPr="00354319">
              <w:rPr>
                <w:rFonts w:eastAsia="Calibri" w:cstheme="minorHAnsi"/>
                <w:noProof/>
                <w:color w:val="C00000"/>
                <w:sz w:val="24"/>
                <w:szCs w:val="24"/>
              </w:rPr>
              <w:t>Zn</w:t>
            </w:r>
            <w:r w:rsidRPr="00354319">
              <w:rPr>
                <w:rFonts w:eastAsia="Calibri" w:cstheme="minorHAnsi"/>
                <w:noProof/>
                <w:color w:val="C00000"/>
                <w:sz w:val="24"/>
                <w:szCs w:val="24"/>
                <w:vertAlign w:val="superscript"/>
              </w:rPr>
              <w:t>2</w:t>
            </w:r>
            <w:r w:rsidRPr="00354319">
              <w:rPr>
                <w:rFonts w:eastAsia="Calibri" w:cstheme="minorHAnsi"/>
                <w:noProof/>
                <w:sz w:val="24"/>
                <w:szCs w:val="24"/>
                <w:vertAlign w:val="superscript"/>
              </w:rPr>
              <w:t>+</w:t>
            </w:r>
            <w:r w:rsidRPr="00354319">
              <w:rPr>
                <w:rFonts w:eastAsia="Calibri" w:cstheme="minorHAnsi"/>
                <w:noProof/>
                <w:sz w:val="24"/>
                <w:szCs w:val="24"/>
                <w:rtl/>
              </w:rPr>
              <w:t xml:space="preserve"> نحو المهبط لتكتسب منه إلكترونين وتتحول إلى ذرات. فتترسب على شكل معدن الزنك</w:t>
            </w:r>
            <w:r w:rsidRPr="00354319">
              <w:rPr>
                <w:rFonts w:eastAsia="Calibri" w:cstheme="minorHAnsi"/>
                <w:b/>
                <w:bCs/>
                <w:noProof/>
                <w:color w:val="C00000"/>
                <w:sz w:val="24"/>
                <w:szCs w:val="24"/>
              </w:rPr>
              <w:t xml:space="preserve"> Zn</w:t>
            </w:r>
            <w:r w:rsidRPr="00354319">
              <w:rPr>
                <w:rFonts w:eastAsia="Calibri" w:cstheme="minorHAnsi"/>
                <w:b/>
                <w:bCs/>
                <w:noProof/>
                <w:sz w:val="24"/>
                <w:szCs w:val="24"/>
                <w:rtl/>
              </w:rPr>
              <w:t>.</w:t>
            </w:r>
          </w:p>
          <w:p w14:paraId="4C9C3F6D" w14:textId="04DD6693" w:rsidR="00FF7AEE" w:rsidRPr="00354319" w:rsidRDefault="00FF7AEE" w:rsidP="00FF7AEE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المعادلة النصفية عند </w:t>
            </w:r>
            <w:r w:rsidRPr="00354319">
              <w:rPr>
                <w:rFonts w:asciiTheme="minorHAnsi" w:hAnsiTheme="minorHAnsi" w:cstheme="minorHAnsi"/>
                <w:sz w:val="24"/>
                <w:szCs w:val="24"/>
                <w:rtl/>
                <w:lang w:val="en-US" w:bidi="ar-DZ"/>
              </w:rPr>
              <w:t>المهبط</w:t>
            </w: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:</w:t>
            </w:r>
          </w:p>
          <w:p w14:paraId="4E37B4D7" w14:textId="2F148FD6" w:rsidR="00FF7AEE" w:rsidRPr="00354319" w:rsidRDefault="00FF7AEE" w:rsidP="00FF7AEE">
            <w:pPr>
              <w:pStyle w:val="a6"/>
              <w:tabs>
                <w:tab w:val="left" w:pos="994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bscript"/>
                <w:rtl/>
              </w:rPr>
            </w:pP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A2184DB" wp14:editId="440E6042">
                      <wp:simplePos x="0" y="0"/>
                      <wp:positionH relativeFrom="column">
                        <wp:posOffset>2533207</wp:posOffset>
                      </wp:positionH>
                      <wp:positionV relativeFrom="paragraph">
                        <wp:posOffset>36209</wp:posOffset>
                      </wp:positionV>
                      <wp:extent cx="526694" cy="134569"/>
                      <wp:effectExtent l="0" t="19050" r="45085" b="37465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694" cy="13456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58CFA" id="Arrow: Right 5" o:spid="_x0000_s1026" type="#_x0000_t13" style="position:absolute;left:0;text-align:left;margin-left:199.45pt;margin-top:2.85pt;width:41.45pt;height:10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" adj="18841" fillcolor="black [3200]" strokecolor="black [1600]" strokeweight="1pt"/>
                  </w:pict>
                </mc:Fallback>
              </mc:AlternateConten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Fe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perscript"/>
              </w:rPr>
              <w:t>2+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bscript"/>
              </w:rPr>
              <w:t>(</w:t>
            </w:r>
            <w:proofErr w:type="spellStart"/>
            <w:proofErr w:type="gramStart"/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bscript"/>
              </w:rPr>
              <w:t>aq</w:t>
            </w:r>
            <w:proofErr w:type="spellEnd"/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bscript"/>
              </w:rPr>
              <w:t>)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+</w:t>
            </w:r>
            <w:proofErr w:type="gramEnd"/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2e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perscript"/>
              </w:rPr>
              <w:t>-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         </w:t>
            </w:r>
            <w:r w:rsidR="00F611C7"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  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  Fe</w:t>
            </w:r>
            <w:r w:rsidRPr="0035431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vertAlign w:val="subscript"/>
              </w:rPr>
              <w:t>(s)</w:t>
            </w:r>
          </w:p>
          <w:p w14:paraId="4E185DD0" w14:textId="77777777" w:rsidR="00CA71BF" w:rsidRPr="00354319" w:rsidRDefault="00CA71BF" w:rsidP="00CA71BF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52C737C5" w14:textId="2F49BB98" w:rsidR="00FF7AEE" w:rsidRPr="00354319" w:rsidRDefault="00FF7AEE" w:rsidP="00FF7AEE">
            <w:pPr>
              <w:bidi/>
              <w:rPr>
                <w:rFonts w:cstheme="minorHAnsi"/>
                <w:sz w:val="24"/>
                <w:szCs w:val="24"/>
                <w:u w:val="single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u w:val="single"/>
                <w:rtl/>
                <w:lang w:val="en-US" w:bidi="ar-DZ"/>
              </w:rPr>
              <w:t>التمرين الثاني:</w:t>
            </w:r>
          </w:p>
          <w:p w14:paraId="77569E3C" w14:textId="03DDD479" w:rsidR="00FF7AEE" w:rsidRPr="00354319" w:rsidRDefault="00FF7AEE" w:rsidP="00FF7AEE">
            <w:pPr>
              <w:bidi/>
              <w:spacing w:after="200"/>
              <w:ind w:left="271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1-أ- طريقة تكهرب القضيب الزجاجي </w:t>
            </w:r>
            <w:proofErr w:type="gramStart"/>
            <w:r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هي :</w:t>
            </w:r>
            <w:proofErr w:type="gramEnd"/>
            <w:r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بالدلك ونوع الشحنة التي تظهر عليه هي الشحنة الموجبة.</w:t>
            </w:r>
          </w:p>
          <w:p w14:paraId="702CD9A8" w14:textId="6A87D38E" w:rsidR="00FF7AEE" w:rsidRPr="00354319" w:rsidRDefault="00176850" w:rsidP="00FF7AEE">
            <w:pPr>
              <w:bidi/>
              <w:spacing w:after="200"/>
              <w:ind w:left="271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8EC6ED3" wp14:editId="5D2001EC">
                      <wp:simplePos x="0" y="0"/>
                      <wp:positionH relativeFrom="column">
                        <wp:posOffset>1856740</wp:posOffset>
                      </wp:positionH>
                      <wp:positionV relativeFrom="paragraph">
                        <wp:posOffset>451485</wp:posOffset>
                      </wp:positionV>
                      <wp:extent cx="0" cy="625475"/>
                      <wp:effectExtent l="0" t="0" r="0" b="0"/>
                      <wp:wrapNone/>
                      <wp:docPr id="2058218579" name="Straight Connector 2058218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62547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4D007B" id="Straight Connector 2058218579" o:spid="_x0000_s1026" style="position:absolute;left:0;text-align:left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2pt,35.55pt" to="146.2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4622CE3" wp14:editId="09585DC8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113665</wp:posOffset>
                      </wp:positionV>
                      <wp:extent cx="0" cy="640080"/>
                      <wp:effectExtent l="0" t="0" r="0" b="0"/>
                      <wp:wrapNone/>
                      <wp:docPr id="1458949229" name="Straight Connector 1458949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 flipV="1">
                                <a:off x="0" y="0"/>
                                <a:ext cx="0" cy="64008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39700" h="139700" prst="divot"/>
                              </a:sp3d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BA6E27" id="Straight Connector 1458949229" o:spid="_x0000_s1026" style="position:absolute;left:0;text-align:left;rotation:-90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8.95pt" to="124.4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" strokecolor="#4472c4 [3204]" strokeweight="6pt">
                      <v:stroke joinstyle="miter"/>
                    </v:line>
                  </w:pict>
                </mc:Fallback>
              </mc:AlternateContent>
            </w:r>
            <w:r w:rsidR="00FF7AEE"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1-ب-عند تقريب القضيب الزجاجي </w:t>
            </w:r>
            <w:r w:rsidRPr="0035431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المشحون بشحنة موجبة من الكرية المتعادلة كهربائيا تتموضع الالكترونات السالبة الموجودة في الكرية في الوجه المقابل للقضيب ثم يحدث تجاذب لاختلاف الشحن.</w:t>
            </w:r>
          </w:p>
          <w:p w14:paraId="0A698735" w14:textId="6AF852F1" w:rsidR="00176850" w:rsidRPr="00354319" w:rsidRDefault="00176850" w:rsidP="00176850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56182A7" wp14:editId="085CB356">
                      <wp:simplePos x="0" y="0"/>
                      <wp:positionH relativeFrom="column">
                        <wp:posOffset>2416598</wp:posOffset>
                      </wp:positionH>
                      <wp:positionV relativeFrom="paragraph">
                        <wp:posOffset>706755</wp:posOffset>
                      </wp:positionV>
                      <wp:extent cx="311150" cy="4233"/>
                      <wp:effectExtent l="38100" t="76200" r="0" b="91440"/>
                      <wp:wrapNone/>
                      <wp:docPr id="50" name="رابط كسهم مستقيم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1150" cy="42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339B7B" id="رابط كسهم مستقيم 50" o:spid="_x0000_s1026" type="#_x0000_t32" style="position:absolute;left:0;text-align:left;margin-left:190.3pt;margin-top:55.65pt;width:24.5pt;height:.35pt;flip:x 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C4DC3DC" wp14:editId="311D3D30">
                      <wp:simplePos x="0" y="0"/>
                      <wp:positionH relativeFrom="column">
                        <wp:posOffset>1811232</wp:posOffset>
                      </wp:positionH>
                      <wp:positionV relativeFrom="paragraph">
                        <wp:posOffset>710777</wp:posOffset>
                      </wp:positionV>
                      <wp:extent cx="311150" cy="4233"/>
                      <wp:effectExtent l="0" t="76200" r="12700" b="91440"/>
                      <wp:wrapNone/>
                      <wp:docPr id="49" name="رابط كسهم مستقيم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150" cy="42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90A791" id="رابط كسهم مستقيم 49" o:spid="_x0000_s1026" type="#_x0000_t32" style="position:absolute;left:0;text-align:left;margin-left:142.6pt;margin-top:55.95pt;width:24.5pt;height:.35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A967D62" wp14:editId="0D396512">
                      <wp:simplePos x="0" y="0"/>
                      <wp:positionH relativeFrom="margin">
                        <wp:posOffset>1828377</wp:posOffset>
                      </wp:positionH>
                      <wp:positionV relativeFrom="paragraph">
                        <wp:posOffset>308398</wp:posOffset>
                      </wp:positionV>
                      <wp:extent cx="319405" cy="249343"/>
                      <wp:effectExtent l="0" t="0" r="0" b="0"/>
                      <wp:wrapNone/>
                      <wp:docPr id="48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319405" cy="2493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AB3E7A" w14:textId="77777777" w:rsidR="00176850" w:rsidRPr="00176850" w:rsidRDefault="00176850" w:rsidP="00176850">
                                  <w:pPr>
                                    <w:spacing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r w:rsidRPr="0017685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67D62" id="_x0000_s1032" type="#_x0000_t202" style="position:absolute;left:0;text-align:left;margin-left:143.95pt;margin-top:24.3pt;width:25.15pt;height:19.6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" filled="f" stroked="f" strokeweight=".5pt">
                      <v:textbox>
                        <w:txbxContent>
                          <w:p w14:paraId="7AAB3E7A" w14:textId="77777777" w:rsidR="00176850" w:rsidRPr="00176850" w:rsidRDefault="00176850" w:rsidP="00176850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17685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-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AE68FEB" wp14:editId="6DC46301">
                      <wp:simplePos x="0" y="0"/>
                      <wp:positionH relativeFrom="margin">
                        <wp:posOffset>1832186</wp:posOffset>
                      </wp:positionH>
                      <wp:positionV relativeFrom="paragraph">
                        <wp:posOffset>187748</wp:posOffset>
                      </wp:positionV>
                      <wp:extent cx="319405" cy="249343"/>
                      <wp:effectExtent l="0" t="0" r="0" b="0"/>
                      <wp:wrapNone/>
                      <wp:docPr id="46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319405" cy="2493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1D258" w14:textId="145A354E" w:rsidR="00176850" w:rsidRPr="00176850" w:rsidRDefault="00176850" w:rsidP="00176850">
                                  <w:pPr>
                                    <w:spacing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r w:rsidRPr="0017685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68FEB" id="_x0000_s1033" type="#_x0000_t202" style="position:absolute;left:0;text-align:left;margin-left:144.25pt;margin-top:14.8pt;width:25.15pt;height:19.6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" filled="f" stroked="f" strokeweight=".5pt">
                      <v:textbox>
                        <w:txbxContent>
                          <w:p w14:paraId="0851D258" w14:textId="145A354E" w:rsidR="00176850" w:rsidRPr="00176850" w:rsidRDefault="00176850" w:rsidP="00176850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17685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-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5FDDD4B" wp14:editId="25B504E7">
                      <wp:simplePos x="0" y="0"/>
                      <wp:positionH relativeFrom="column">
                        <wp:posOffset>1643380</wp:posOffset>
                      </wp:positionH>
                      <wp:positionV relativeFrom="paragraph">
                        <wp:posOffset>229870</wp:posOffset>
                      </wp:positionV>
                      <wp:extent cx="445135" cy="389255"/>
                      <wp:effectExtent l="0" t="0" r="0" b="0"/>
                      <wp:wrapNone/>
                      <wp:docPr id="808564241" name="Oval 808564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8925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C1322D" id="Oval 808564241" o:spid="_x0000_s1026" style="position:absolute;left:0;text-align:left;margin-left:129.4pt;margin-top:18.1pt;width:35.05pt;height:30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" fillcolor="#c3c3c3 [2166]" stroked="f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stroke joinstyle="miter"/>
                      <v:shadow on="t" color="black" opacity="20971f" offset="0,2.2pt"/>
                    </v:oval>
                  </w:pict>
                </mc:Fallback>
              </mc:AlternateContent>
            </w: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55F2810" wp14:editId="63761CF3">
                      <wp:simplePos x="0" y="0"/>
                      <wp:positionH relativeFrom="margin">
                        <wp:posOffset>2450465</wp:posOffset>
                      </wp:positionH>
                      <wp:positionV relativeFrom="paragraph">
                        <wp:posOffset>252730</wp:posOffset>
                      </wp:positionV>
                      <wp:extent cx="621962" cy="490910"/>
                      <wp:effectExtent l="0" t="0" r="0" b="4445"/>
                      <wp:wrapNone/>
                      <wp:docPr id="45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3B9D48" w14:textId="2215C9D8" w:rsidR="00176850" w:rsidRPr="00176850" w:rsidRDefault="00176850" w:rsidP="00176850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++++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5F2810" id="_x0000_s1034" type="#_x0000_t202" style="position:absolute;left:0;text-align:left;margin-left:192.95pt;margin-top:19.9pt;width:48.95pt;height:38.6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" filled="f" stroked="f" strokeweight=".5pt">
                      <v:textbox>
                        <w:txbxContent>
                          <w:p w14:paraId="5C3B9D48" w14:textId="2215C9D8" w:rsidR="00176850" w:rsidRPr="00176850" w:rsidRDefault="00176850" w:rsidP="00176850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++++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3554720" wp14:editId="7FBD900F">
                      <wp:simplePos x="0" y="0"/>
                      <wp:positionH relativeFrom="column">
                        <wp:posOffset>2395855</wp:posOffset>
                      </wp:positionH>
                      <wp:positionV relativeFrom="paragraph">
                        <wp:posOffset>307975</wp:posOffset>
                      </wp:positionV>
                      <wp:extent cx="1168400" cy="224155"/>
                      <wp:effectExtent l="0" t="0" r="0" b="0"/>
                      <wp:wrapNone/>
                      <wp:docPr id="1046711040" name="Flowchart: Direct Access Storage 1046711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224155"/>
                              </a:xfrm>
                              <a:prstGeom prst="flowChartMagneticDrum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  <a:sp3d>
                                <a:bevelT w="139700" h="1397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326F9F" id="_x0000_t133" coordsize="21600,21600" o:spt="133" path="m21600,10800qy18019,21600l3581,21600qx,10800,3581,l18019,qx21600,10800xem18019,21600nfqx14438,10800,18019,e">
                      <v:path o:extrusionok="f" gradientshapeok="t" o:connecttype="custom" o:connectlocs="10800,0;0,10800;10800,21600;14438,10800;21600,10800" o:connectangles="270,180,90,0,0" textboxrect="3581,0,14438,21600"/>
                    </v:shapetype>
                    <v:shape id="Flowchart: Direct Access Storage 1046711040" o:spid="_x0000_s1026" type="#_x0000_t133" style="position:absolute;left:0;text-align:left;margin-left:188.65pt;margin-top:24.25pt;width:92pt;height:17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" fillcolor="#82a0d7 [2164]" stroked="f" strokeweight=".5pt">
                      <v:fill color2="#678ccf [2612]" rotate="t" colors="0 #a8b7df;.5 #9aabd9;1 #879ed7" focus="100%" type="gradient">
                        <o:fill v:ext="view" type="gradientUnscaled"/>
                      </v:fill>
                      <v:stroke joinstyle="miter"/>
                    </v:shape>
                  </w:pict>
                </mc:Fallback>
              </mc:AlternateContent>
            </w:r>
          </w:p>
          <w:p w14:paraId="5392D745" w14:textId="737B96A1" w:rsidR="00176850" w:rsidRPr="00354319" w:rsidRDefault="00176850" w:rsidP="00176850">
            <w:pPr>
              <w:bidi/>
              <w:rPr>
                <w:rFonts w:cstheme="minorHAnsi"/>
                <w:sz w:val="24"/>
                <w:szCs w:val="24"/>
                <w:lang w:val="en-US" w:bidi="ar-DZ"/>
              </w:rPr>
            </w:pPr>
          </w:p>
          <w:p w14:paraId="3D524DF2" w14:textId="77777777" w:rsidR="00FF7AEE" w:rsidRPr="00354319" w:rsidRDefault="00FF7AEE" w:rsidP="00176850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21CC7B87" w14:textId="7206122A" w:rsidR="00176850" w:rsidRPr="00354319" w:rsidRDefault="00F611C7" w:rsidP="00176850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2FCFDD6" wp14:editId="1070390A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513715</wp:posOffset>
                      </wp:positionV>
                      <wp:extent cx="445135" cy="389255"/>
                      <wp:effectExtent l="0" t="0" r="0" b="0"/>
                      <wp:wrapNone/>
                      <wp:docPr id="54" name="Oval 808564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8925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F0654C" id="Oval 808564241" o:spid="_x0000_s1026" style="position:absolute;left:0;text-align:left;margin-left:48.95pt;margin-top:40.45pt;width:35.05pt;height:30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" fillcolor="#c3c3c3 [2166]" stroked="f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stroke joinstyle="miter"/>
                      <v:shadow on="t" color="black" opacity="20971f" offset="0,2.2pt"/>
                    </v:oval>
                  </w:pict>
                </mc:Fallback>
              </mc:AlternateContent>
            </w: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C59B4C0" wp14:editId="3366F92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46990</wp:posOffset>
                      </wp:positionV>
                      <wp:extent cx="0" cy="625475"/>
                      <wp:effectExtent l="0" t="0" r="0" b="0"/>
                      <wp:wrapNone/>
                      <wp:docPr id="53" name="Straight Connector 2058218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62547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50FE7C" id="Straight Connector 2058218579" o:spid="_x0000_s1026" style="position:absolute;left:0;text-align:lef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65pt,3.7pt" to="65.65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E178ED5" wp14:editId="36692054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706755</wp:posOffset>
                      </wp:positionV>
                      <wp:extent cx="311150" cy="3810"/>
                      <wp:effectExtent l="0" t="76200" r="12700" b="91440"/>
                      <wp:wrapNone/>
                      <wp:docPr id="56" name="رابط كسهم مستقيم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15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0B84BF" id="رابط كسهم مستقيم 56" o:spid="_x0000_s1026" type="#_x0000_t32" style="position:absolute;left:0;text-align:left;margin-left:64.95pt;margin-top:55.65pt;width:24.5pt;height:.3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D15E9AD" w14:textId="07057B86" w:rsidR="00176850" w:rsidRPr="00354319" w:rsidRDefault="00176850" w:rsidP="00176850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2.نوع الفعل الميكانيكي هو بعدي تمثيله:</w:t>
            </w:r>
          </w:p>
          <w:p w14:paraId="777ACC53" w14:textId="6DF3D0E3" w:rsidR="00176850" w:rsidRPr="00354319" w:rsidRDefault="00F611C7" w:rsidP="00176850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7634E12" wp14:editId="75E32D90">
                      <wp:simplePos x="0" y="0"/>
                      <wp:positionH relativeFrom="column">
                        <wp:posOffset>1282732</wp:posOffset>
                      </wp:positionH>
                      <wp:positionV relativeFrom="paragraph">
                        <wp:posOffset>171793</wp:posOffset>
                      </wp:positionV>
                      <wp:extent cx="1168400" cy="224155"/>
                      <wp:effectExtent l="0" t="0" r="0" b="0"/>
                      <wp:wrapNone/>
                      <wp:docPr id="55" name="Flowchart: Direct Access Storage 1046711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224155"/>
                              </a:xfrm>
                              <a:prstGeom prst="flowChartMagneticDrum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  <a:sp3d>
                                <a:bevelT w="139700" h="1397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3639A7" id="Flowchart: Direct Access Storage 1046711040" o:spid="_x0000_s1026" type="#_x0000_t133" style="position:absolute;left:0;text-align:left;margin-left:101pt;margin-top:13.55pt;width:92pt;height:17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" fillcolor="#82a0d7 [2164]" stroked="f" strokeweight=".5pt">
                      <v:fill color2="#678ccf [2612]" rotate="t" colors="0 #a8b7df;.5 #9aabd9;1 #879ed7" focus="100%" type="gradient">
                        <o:fill v:ext="view" type="gradientUnscaled"/>
                      </v:fill>
                      <v:stroke joinstyle="miter"/>
                    </v:shape>
                  </w:pict>
                </mc:Fallback>
              </mc:AlternateContent>
            </w:r>
            <w:proofErr w:type="gramStart"/>
            <w:r w:rsidR="009E7272" w:rsidRPr="00354319">
              <w:rPr>
                <w:rFonts w:cstheme="minorHAnsi"/>
                <w:sz w:val="24"/>
                <w:szCs w:val="24"/>
                <w:lang w:val="en-US" w:bidi="ar-DZ"/>
              </w:rPr>
              <w:t>A</w:t>
            </w:r>
            <w:r w:rsidR="009E7272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:القضيب</w:t>
            </w:r>
            <w:proofErr w:type="gramEnd"/>
            <w:r w:rsidR="009E7272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 الزجاجي</w:t>
            </w:r>
          </w:p>
          <w:p w14:paraId="674E9B04" w14:textId="61A2F416" w:rsidR="009E7272" w:rsidRPr="00354319" w:rsidRDefault="00F611C7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ascii="Janna LT" w:hAnsi="Janna LT" w:cs="Janna LT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6993FAF" wp14:editId="407BF77C">
                      <wp:simplePos x="0" y="0"/>
                      <wp:positionH relativeFrom="margin">
                        <wp:posOffset>842225</wp:posOffset>
                      </wp:positionH>
                      <wp:positionV relativeFrom="paragraph">
                        <wp:posOffset>101801</wp:posOffset>
                      </wp:positionV>
                      <wp:extent cx="621962" cy="490910"/>
                      <wp:effectExtent l="0" t="0" r="0" b="4445"/>
                      <wp:wrapNone/>
                      <wp:docPr id="57" name="Text Box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21962" cy="490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169DA" w14:textId="3EE8793E" w:rsidR="009E7272" w:rsidRPr="009E7272" w:rsidRDefault="009E7272" w:rsidP="009E7272">
                                  <w:pPr>
                                    <w:rPr>
                                      <w:rFonts w:ascii="Janna LT" w:hAnsi="Janna LT" w:cs="Janna LT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rtl/>
                                      <w:lang w:bidi="ar-DZ"/>
                                    </w:rPr>
                                  </w:pPr>
                                  <w:r w:rsidRPr="00CA71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  <w:t>F</w:t>
                                  </w:r>
                                  <w:r w:rsidRPr="009E727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A/S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93FAF" id="_x0000_s1035" type="#_x0000_t202" style="position:absolute;left:0;text-align:left;margin-left:66.3pt;margin-top:8pt;width:48.95pt;height:38.6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" filled="f" stroked="f" strokeweight=".5pt">
                      <v:textbox>
                        <w:txbxContent>
                          <w:p w14:paraId="4B8169DA" w14:textId="3EE8793E" w:rsidR="009E7272" w:rsidRPr="009E7272" w:rsidRDefault="009E7272" w:rsidP="009E7272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CA71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F</w:t>
                            </w:r>
                            <w:r w:rsidRPr="009E72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A/S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proofErr w:type="gramStart"/>
            <w:r w:rsidR="009E7272" w:rsidRPr="00354319">
              <w:rPr>
                <w:rFonts w:cstheme="minorHAnsi"/>
                <w:sz w:val="24"/>
                <w:szCs w:val="24"/>
                <w:lang w:val="en-US" w:bidi="ar-DZ"/>
              </w:rPr>
              <w:t>S</w:t>
            </w:r>
            <w:r w:rsidR="009E7272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:الكرية</w:t>
            </w:r>
            <w:proofErr w:type="gramEnd"/>
          </w:p>
          <w:p w14:paraId="7A540FBD" w14:textId="674E84D1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68E25046" w14:textId="4D2E6C4A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08FD2B14" w14:textId="736A49B9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4582F733" w14:textId="77777777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3.</w:t>
            </w:r>
            <w:r w:rsidRPr="00354319">
              <w:rPr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</w:rPr>
              <w:t xml:space="preserve"> </w:t>
            </w:r>
            <w:r w:rsidRPr="00354319">
              <w:rPr>
                <w:rFonts w:ascii="Simplified Arabic" w:eastAsia="Times New Roman" w:hAnsi="Simplified Arabic" w:cs="Simplified Arabic" w:hint="cs"/>
                <w:color w:val="000000"/>
                <w:sz w:val="24"/>
                <w:szCs w:val="24"/>
                <w:rtl/>
              </w:rPr>
              <w:t>ت</w:t>
            </w:r>
            <w:r w:rsidRPr="00354319">
              <w:rPr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</w:rPr>
              <w:t>حد</w:t>
            </w:r>
            <w:r w:rsidRPr="00354319">
              <w:rPr>
                <w:rFonts w:ascii="Simplified Arabic" w:eastAsia="Times New Roman" w:hAnsi="Simplified Arabic" w:cs="Simplified Arabic" w:hint="cs"/>
                <w:color w:val="000000"/>
                <w:sz w:val="24"/>
                <w:szCs w:val="24"/>
                <w:rtl/>
              </w:rPr>
              <w:t>ي</w:t>
            </w:r>
            <w:r w:rsidRPr="00354319">
              <w:rPr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</w:rPr>
              <w:t>د النقائص والاخطاء المتواجدة في المخطط</w:t>
            </w: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:</w:t>
            </w:r>
          </w:p>
          <w:p w14:paraId="2E902105" w14:textId="77777777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-القاطعة مركبة على الحيادي.</w:t>
            </w:r>
          </w:p>
          <w:p w14:paraId="7CCC586E" w14:textId="77777777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-السلك الأرضي غير موصول بالأرض في مأخذ الغسالة.</w:t>
            </w:r>
          </w:p>
          <w:p w14:paraId="2E0749BD" w14:textId="605C3776" w:rsidR="009E7272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-المنصهرة غير موجودة في سلك الطور.</w:t>
            </w:r>
          </w:p>
          <w:p w14:paraId="4CC88D12" w14:textId="7E838A18" w:rsidR="00066F7F" w:rsidRPr="00354319" w:rsidRDefault="00066F7F" w:rsidP="00066F7F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>
              <w:rPr>
                <w:rFonts w:cstheme="minorHAnsi" w:hint="cs"/>
                <w:sz w:val="24"/>
                <w:szCs w:val="24"/>
                <w:rtl/>
                <w:lang w:val="en-US"/>
              </w:rPr>
              <w:t>-القاطع التفاضلي قيمته غير مناسبة.</w:t>
            </w:r>
          </w:p>
          <w:p w14:paraId="682B8CF1" w14:textId="27F3E863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u w:val="single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u w:val="single"/>
                <w:rtl/>
                <w:lang w:val="en-US" w:bidi="ar-DZ"/>
              </w:rPr>
              <w:t xml:space="preserve">الوضعية </w:t>
            </w:r>
            <w:r w:rsidR="00A152C3" w:rsidRPr="00354319">
              <w:rPr>
                <w:rFonts w:cstheme="minorHAnsi" w:hint="cs"/>
                <w:sz w:val="24"/>
                <w:szCs w:val="24"/>
                <w:u w:val="single"/>
                <w:rtl/>
                <w:lang w:val="en-US" w:bidi="ar-DZ"/>
              </w:rPr>
              <w:t>الإدماجية</w:t>
            </w:r>
            <w:r w:rsidRPr="00354319">
              <w:rPr>
                <w:rFonts w:cstheme="minorHAnsi" w:hint="cs"/>
                <w:sz w:val="24"/>
                <w:szCs w:val="24"/>
                <w:u w:val="single"/>
                <w:rtl/>
                <w:lang w:val="en-US" w:bidi="ar-DZ"/>
              </w:rPr>
              <w:t>:</w:t>
            </w:r>
          </w:p>
          <w:p w14:paraId="13522198" w14:textId="70A0DA1E" w:rsidR="009E7272" w:rsidRPr="00354319" w:rsidRDefault="00A94964" w:rsidP="009E7272">
            <w:pPr>
              <w:numPr>
                <w:ilvl w:val="0"/>
                <w:numId w:val="18"/>
              </w:numPr>
              <w:tabs>
                <w:tab w:val="right" w:pos="283"/>
                <w:tab w:val="left" w:pos="425"/>
              </w:tabs>
              <w:bidi/>
              <w:spacing w:line="276" w:lineRule="auto"/>
              <w:rPr>
                <w:rStyle w:val="a4"/>
                <w:rFonts w:ascii="Simplified Arabic" w:hAnsi="Simplified Arabic" w:cs="Simplified Arabic"/>
                <w:b w:val="0"/>
                <w:bCs w:val="0"/>
                <w:sz w:val="24"/>
                <w:szCs w:val="24"/>
                <w:lang w:bidi="ar-DZ"/>
              </w:rPr>
            </w:pPr>
            <w:r w:rsidRPr="00354319">
              <w:rPr>
                <w:rFonts w:ascii="Simplified Arabic" w:hAnsi="Simplified Arabic" w:cs="Simplified Arabic"/>
                <w:noProof/>
                <w:sz w:val="24"/>
                <w:szCs w:val="24"/>
                <w:lang w:val="en-US" w:bidi="ar-DZ"/>
              </w:rPr>
              <w:drawing>
                <wp:anchor distT="0" distB="0" distL="114300" distR="114300" simplePos="0" relativeHeight="251767808" behindDoc="0" locked="0" layoutInCell="1" allowOverlap="1" wp14:anchorId="2CA0C6AD" wp14:editId="7AC25DCB">
                  <wp:simplePos x="0" y="0"/>
                  <wp:positionH relativeFrom="column">
                    <wp:posOffset>930220</wp:posOffset>
                  </wp:positionH>
                  <wp:positionV relativeFrom="paragraph">
                    <wp:posOffset>242819</wp:posOffset>
                  </wp:positionV>
                  <wp:extent cx="2027583" cy="1467963"/>
                  <wp:effectExtent l="0" t="0" r="0" b="0"/>
                  <wp:wrapNone/>
                  <wp:docPr id="60" name="صورة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نسخة من فعل الارض  على  جملة ميكيانيكية 2024.pdf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83" cy="146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E7272" w:rsidRPr="00354319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ت</w:t>
            </w:r>
            <w:r w:rsidR="009E7272" w:rsidRPr="00354319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مث</w:t>
            </w:r>
            <w:r w:rsidR="009E7272" w:rsidRPr="00354319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ي</w:t>
            </w:r>
            <w:r w:rsidR="009E7272" w:rsidRPr="00354319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ل كيفيا الأفعال المتبادلة بين الجملة </w:t>
            </w:r>
            <w:r w:rsidR="009E7272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lang w:val="en-US"/>
              </w:rPr>
              <w:t>(s)</w:t>
            </w:r>
            <w:r w:rsidR="009E7272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9E7272" w:rsidRPr="00354319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والطاولة</w:t>
            </w:r>
            <w:r w:rsidR="009E7272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9E7272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lang w:val="en-US" w:bidi="ar-DZ"/>
              </w:rPr>
              <w:t>(c)</w:t>
            </w:r>
            <w:r w:rsidR="009E7272" w:rsidRPr="00354319">
              <w:rPr>
                <w:rStyle w:val="a4"/>
                <w:rFonts w:ascii="Simplified Arabic" w:eastAsia="Times New Roman" w:hAnsi="Simplified Arabic" w:cs="Simplified Arabic" w:hint="cs"/>
                <w:color w:val="000000"/>
                <w:sz w:val="24"/>
                <w:szCs w:val="24"/>
                <w:rtl/>
                <w:lang w:val="en-US" w:bidi="ar-DZ"/>
              </w:rPr>
              <w:t>:</w:t>
            </w:r>
          </w:p>
          <w:p w14:paraId="42E7C573" w14:textId="70B4A2EE" w:rsidR="009E7272" w:rsidRPr="00354319" w:rsidRDefault="009E7272" w:rsidP="009E7272">
            <w:pPr>
              <w:tabs>
                <w:tab w:val="right" w:pos="283"/>
                <w:tab w:val="left" w:pos="425"/>
              </w:tabs>
              <w:bidi/>
              <w:spacing w:line="276" w:lineRule="auto"/>
              <w:ind w:left="360"/>
              <w:rPr>
                <w:rFonts w:ascii="Simplified Arabic" w:hAnsi="Simplified Arabic" w:cs="Simplified Arabic"/>
                <w:sz w:val="24"/>
                <w:szCs w:val="24"/>
                <w:lang w:val="en-US" w:bidi="ar-DZ"/>
              </w:rPr>
            </w:pPr>
          </w:p>
          <w:p w14:paraId="0E51CEAC" w14:textId="38675E7E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025B8E96" w14:textId="764FBB0D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15BB779D" w14:textId="0402A08D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181C1253" w14:textId="79D12561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21E4DEE1" w14:textId="54C171A2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1AB06000" w14:textId="6E31674C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202778C6" w14:textId="793FB735" w:rsidR="009E7272" w:rsidRPr="00354319" w:rsidRDefault="00A94964" w:rsidP="009E7272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2</w:t>
            </w:r>
            <w:r w:rsidRPr="00354319">
              <w:rPr>
                <w:rFonts w:cstheme="minorHAnsi" w:hint="cs"/>
                <w:sz w:val="24"/>
                <w:szCs w:val="24"/>
                <w:rtl/>
              </w:rPr>
              <w:t>.</w:t>
            </w:r>
            <w:r w:rsidR="006355AD" w:rsidRPr="00354319">
              <w:rPr>
                <w:rFonts w:cstheme="minorHAnsi" w:hint="cs"/>
                <w:sz w:val="24"/>
                <w:szCs w:val="24"/>
                <w:rtl/>
              </w:rPr>
              <w:t>أ. حسا</w:t>
            </w:r>
            <w:r w:rsidR="006355AD" w:rsidRPr="00354319">
              <w:rPr>
                <w:rFonts w:cstheme="minorHAnsi" w:hint="eastAsia"/>
                <w:sz w:val="24"/>
                <w:szCs w:val="24"/>
                <w:rtl/>
              </w:rPr>
              <w:t>ب</w:t>
            </w:r>
            <w:r w:rsidR="006355AD" w:rsidRPr="00354319">
              <w:rPr>
                <w:rFonts w:cstheme="minorHAnsi" w:hint="cs"/>
                <w:sz w:val="24"/>
                <w:szCs w:val="24"/>
                <w:rtl/>
              </w:rPr>
              <w:t xml:space="preserve"> ثقل الجملة </w:t>
            </w:r>
            <w:r w:rsidR="006355AD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>(s</w:t>
            </w:r>
            <w:proofErr w:type="gramStart"/>
            <w:r w:rsidR="006355AD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>)</w:t>
            </w:r>
            <w:r w:rsidR="006355AD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</w:p>
          <w:p w14:paraId="5076FAB8" w14:textId="77777777" w:rsidR="00281AC4" w:rsidRPr="00354319" w:rsidRDefault="00281AC4" w:rsidP="00281AC4">
            <w:pPr>
              <w:pStyle w:val="a6"/>
              <w:tabs>
                <w:tab w:val="left" w:pos="9949"/>
              </w:tabs>
              <w:jc w:val="center"/>
              <w:rPr>
                <w:rFonts w:cstheme="minorHAnsi"/>
                <w:sz w:val="24"/>
                <w:szCs w:val="24"/>
                <w:lang w:val="fr-FR" w:bidi="ar-DZ"/>
              </w:rPr>
            </w:pP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>P= m x g</w:t>
            </w:r>
          </w:p>
          <w:p w14:paraId="7F7D5070" w14:textId="0439F7B7" w:rsidR="00281AC4" w:rsidRPr="00354319" w:rsidRDefault="00354319" w:rsidP="00281AC4">
            <w:pPr>
              <w:pStyle w:val="a6"/>
              <w:tabs>
                <w:tab w:val="left" w:pos="9949"/>
              </w:tabs>
              <w:jc w:val="center"/>
              <w:rPr>
                <w:rFonts w:cstheme="minorHAnsi"/>
                <w:sz w:val="24"/>
                <w:szCs w:val="24"/>
                <w:lang w:val="fr-FR"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 xml:space="preserve">     </w:t>
            </w:r>
            <w:r w:rsidR="00281AC4" w:rsidRPr="00354319">
              <w:rPr>
                <w:rFonts w:cstheme="minorHAnsi"/>
                <w:sz w:val="24"/>
                <w:szCs w:val="24"/>
                <w:lang w:val="fr-FR" w:bidi="ar-DZ"/>
              </w:rPr>
              <w:t>P= 300 x 10</w:t>
            </w:r>
            <w:r>
              <w:rPr>
                <w:rFonts w:cstheme="minorHAnsi"/>
                <w:sz w:val="24"/>
                <w:szCs w:val="24"/>
                <w:lang w:val="fr-FR" w:bidi="ar-DZ"/>
              </w:rPr>
              <w:t xml:space="preserve">    </w:t>
            </w:r>
          </w:p>
          <w:p w14:paraId="1C645754" w14:textId="3E1D4702" w:rsidR="00281AC4" w:rsidRPr="00354319" w:rsidRDefault="00281AC4" w:rsidP="00281AC4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354319">
              <w:rPr>
                <w:rFonts w:cstheme="minorHAnsi"/>
                <w:sz w:val="24"/>
                <w:szCs w:val="24"/>
                <w:lang w:bidi="ar-DZ"/>
              </w:rPr>
              <w:t>P= 3000N</w:t>
            </w:r>
            <w:r w:rsidR="00354319">
              <w:rPr>
                <w:rFonts w:cstheme="minorHAnsi"/>
                <w:sz w:val="24"/>
                <w:szCs w:val="24"/>
                <w:lang w:val="en-US" w:bidi="ar-DZ"/>
              </w:rPr>
              <w:t xml:space="preserve">  </w:t>
            </w:r>
            <w:r w:rsid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  </w:t>
            </w:r>
            <w:r w:rsidR="00354319">
              <w:rPr>
                <w:rFonts w:cstheme="minorHAnsi"/>
                <w:sz w:val="24"/>
                <w:szCs w:val="24"/>
                <w:lang w:bidi="ar-DZ"/>
              </w:rPr>
              <w:t xml:space="preserve">              </w:t>
            </w:r>
          </w:p>
          <w:p w14:paraId="07674CC2" w14:textId="77777777" w:rsidR="00281AC4" w:rsidRPr="00354319" w:rsidRDefault="00281AC4" w:rsidP="00281AC4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14:paraId="1BC72450" w14:textId="3298170E" w:rsidR="006355AD" w:rsidRPr="00354319" w:rsidRDefault="00281AC4" w:rsidP="006355AD">
            <w:pPr>
              <w:bidi/>
              <w:rPr>
                <w:rStyle w:val="a4"/>
                <w:rFonts w:cstheme="majorHAnsi"/>
                <w:color w:val="000000"/>
                <w:sz w:val="24"/>
                <w:szCs w:val="24"/>
                <w:rtl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>2.ب.</w:t>
            </w:r>
            <w:r w:rsidRPr="00354319">
              <w:rPr>
                <w:rFonts w:ascii="Simplified Arabic" w:eastAsia="Times New Roman" w:hAnsi="Simplified Arabic" w:cs="Simplified Arabic"/>
                <w:color w:val="000000"/>
                <w:sz w:val="24"/>
                <w:szCs w:val="24"/>
                <w:rtl/>
              </w:rPr>
              <w:t xml:space="preserve"> </w:t>
            </w:r>
            <w:r w:rsidRPr="00354319">
              <w:rPr>
                <w:rStyle w:val="a4"/>
                <w:rFonts w:asciiTheme="majorHAnsi" w:eastAsia="Times New Roman" w:hAnsiTheme="majorHAnsi" w:cstheme="majorHAnsi"/>
                <w:color w:val="000000"/>
                <w:sz w:val="24"/>
                <w:szCs w:val="24"/>
                <w:rtl/>
              </w:rPr>
              <w:t xml:space="preserve">القوى المؤثرة على </w:t>
            </w:r>
            <w:r w:rsidRPr="00354319">
              <w:rPr>
                <w:rFonts w:asciiTheme="majorHAnsi" w:hAnsiTheme="majorHAnsi" w:cstheme="majorHAnsi"/>
                <w:sz w:val="24"/>
                <w:szCs w:val="24"/>
                <w:rtl/>
                <w:lang w:bidi="ar-DZ"/>
              </w:rPr>
              <w:t xml:space="preserve">الجملة </w:t>
            </w:r>
            <w:r w:rsidRPr="00354319">
              <w:rPr>
                <w:rStyle w:val="a4"/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(s)</w:t>
            </w:r>
            <w:r w:rsidRPr="00354319">
              <w:rPr>
                <w:rStyle w:val="a4"/>
                <w:rFonts w:cstheme="majorHAnsi" w:hint="cs"/>
                <w:color w:val="000000"/>
                <w:sz w:val="24"/>
                <w:szCs w:val="24"/>
                <w:rtl/>
                <w:lang w:bidi="ar-DZ"/>
              </w:rPr>
              <w:t>:</w:t>
            </w:r>
            <w:r w:rsidRPr="00354319">
              <w:rPr>
                <w:rStyle w:val="a4"/>
                <w:rFonts w:cstheme="majorHAnsi" w:hint="cs"/>
                <w:color w:val="000000"/>
                <w:sz w:val="24"/>
                <w:szCs w:val="24"/>
                <w:rtl/>
              </w:rPr>
              <w:t xml:space="preserve"> </w:t>
            </w:r>
          </w:p>
          <w:p w14:paraId="78130793" w14:textId="7A26E8BA" w:rsidR="00281AC4" w:rsidRPr="00354319" w:rsidRDefault="00A43A5D" w:rsidP="00281AC4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3952" behindDoc="0" locked="0" layoutInCell="1" allowOverlap="1" wp14:anchorId="3A1E9AC3" wp14:editId="4ED63F54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302260</wp:posOffset>
                      </wp:positionV>
                      <wp:extent cx="343535" cy="939165"/>
                      <wp:effectExtent l="0" t="19050" r="37465" b="13335"/>
                      <wp:wrapTight wrapText="bothSides">
                        <wp:wrapPolygon edited="0">
                          <wp:start x="0" y="-438"/>
                          <wp:lineTo x="0" y="0"/>
                          <wp:lineTo x="5989" y="6572"/>
                          <wp:lineTo x="5989" y="13582"/>
                          <wp:lineTo x="0" y="15773"/>
                          <wp:lineTo x="0" y="21469"/>
                          <wp:lineTo x="20362" y="21469"/>
                          <wp:lineTo x="19165" y="15773"/>
                          <wp:lineTo x="11978" y="13582"/>
                          <wp:lineTo x="13176" y="6572"/>
                          <wp:lineTo x="22758" y="-438"/>
                          <wp:lineTo x="0" y="-438"/>
                        </wp:wrapPolygon>
                      </wp:wrapTight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535" cy="939165"/>
                                <a:chOff x="263068" y="0"/>
                                <a:chExt cx="263898" cy="1341735"/>
                              </a:xfrm>
                            </wpg:grpSpPr>
                            <wps:wsp>
                              <wps:cNvPr id="25" name="Straight Connector 25"/>
                              <wps:cNvCnPr/>
                              <wps:spPr>
                                <a:xfrm>
                                  <a:off x="263068" y="1797"/>
                                  <a:ext cx="263898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Straight Connector 26"/>
                              <wps:cNvCnPr/>
                              <wps:spPr>
                                <a:xfrm>
                                  <a:off x="381433" y="0"/>
                                  <a:ext cx="0" cy="972988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Rectangle: Rounded Corners 27"/>
                              <wps:cNvSpPr/>
                              <wps:spPr>
                                <a:xfrm>
                                  <a:off x="279725" y="974051"/>
                                  <a:ext cx="205353" cy="367684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3C398E" id="Group 23" o:spid="_x0000_s1026" style="position:absolute;left:0;text-align:left;margin-left:20.35pt;margin-top:23.8pt;width:27.05pt;height:73.95pt;z-index:251773952;mso-width-relative:margin;mso-height-relative:margin" coordorigin="2630" coordsize="2638,13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">
                      <v:line id="Straight Connector 25" o:spid="_x0000_s1027" style="position:absolute;visibility:visible;mso-wrap-style:square" from="2630,17" to="5269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" strokecolor="black [3200]" strokeweight="2.25pt">
                        <v:stroke joinstyle="miter"/>
                      </v:line>
                      <v:line id="Straight Connector 26" o:spid="_x0000_s1028" style="position:absolute;visibility:visible;mso-wrap-style:square" from="3814,0" to="3814,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" strokecolor="black [3200]" strokeweight="2.25pt">
                        <v:stroke joinstyle="miter"/>
                      </v:line>
                      <v:roundrect id="Rectangle: Rounded Corners 27" o:spid="_x0000_s1029" style="position:absolute;left:2797;top:9740;width:2053;height:36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" fillcolor="#5a5a5a [2109]" strokecolor="#aeaaaa [2414]" strokeweight="1pt">
                        <v:stroke joinstyle="miter"/>
                      </v:roundrect>
                      <w10:wrap type="tight"/>
                    </v:group>
                  </w:pict>
                </mc:Fallback>
              </mc:AlternateContent>
            </w:r>
            <w:r w:rsidR="00281AC4" w:rsidRPr="00354319">
              <w:rPr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449A022" wp14:editId="31386CB8">
                      <wp:simplePos x="0" y="0"/>
                      <wp:positionH relativeFrom="column">
                        <wp:posOffset>3427324</wp:posOffset>
                      </wp:positionH>
                      <wp:positionV relativeFrom="paragraph">
                        <wp:posOffset>27533</wp:posOffset>
                      </wp:positionV>
                      <wp:extent cx="182880" cy="0"/>
                      <wp:effectExtent l="0" t="76200" r="26670" b="95250"/>
                      <wp:wrapNone/>
                      <wp:docPr id="6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5D1617" id="Straight Arrow Connector 11" o:spid="_x0000_s1026" type="#_x0000_t32" style="position:absolute;left:0;text-align:left;margin-left:269.85pt;margin-top:2.15pt;width:14.4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81AC4" w:rsidRPr="00354319">
              <w:rPr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C2816D3" wp14:editId="25A73364">
                      <wp:simplePos x="0" y="0"/>
                      <wp:positionH relativeFrom="column">
                        <wp:posOffset>4294174</wp:posOffset>
                      </wp:positionH>
                      <wp:positionV relativeFrom="paragraph">
                        <wp:posOffset>34849</wp:posOffset>
                      </wp:positionV>
                      <wp:extent cx="182880" cy="0"/>
                      <wp:effectExtent l="0" t="76200" r="26670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86F49" id="Straight Arrow Connector 11" o:spid="_x0000_s1026" type="#_x0000_t32" style="position:absolute;left:0;text-align:left;margin-left:338.1pt;margin-top:2.75pt;width:14.4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81AC4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الثقل </w:t>
            </w:r>
            <w:r w:rsidR="00281AC4" w:rsidRPr="00354319">
              <w:rPr>
                <w:rFonts w:cstheme="minorHAnsi"/>
                <w:sz w:val="24"/>
                <w:szCs w:val="24"/>
                <w:lang w:bidi="ar-DZ"/>
              </w:rPr>
              <w:t>P</w:t>
            </w:r>
            <w:r w:rsidR="00281AC4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وشد الخيط </w:t>
            </w:r>
            <w:r w:rsidR="00281AC4" w:rsidRPr="00354319">
              <w:rPr>
                <w:rFonts w:cstheme="minorHAnsi"/>
                <w:sz w:val="24"/>
                <w:szCs w:val="24"/>
                <w:lang w:bidi="ar-DZ"/>
              </w:rPr>
              <w:t>T</w:t>
            </w:r>
            <w:r w:rsidR="00281AC4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>.</w:t>
            </w:r>
            <w:r w:rsidR="00281AC4" w:rsidRPr="00354319">
              <w:rPr>
                <w:noProof/>
                <w:sz w:val="24"/>
                <w:szCs w:val="24"/>
                <w:rtl/>
                <w:lang w:val="ar-DZ" w:bidi="ar-DZ"/>
              </w:rPr>
              <w:t xml:space="preserve"> </w:t>
            </w:r>
          </w:p>
          <w:p w14:paraId="656371BF" w14:textId="5CCF2C4D" w:rsidR="00281AC4" w:rsidRPr="00354319" w:rsidRDefault="00281AC4" w:rsidP="00281AC4">
            <w:pPr>
              <w:tabs>
                <w:tab w:val="left" w:pos="3738"/>
              </w:tabs>
              <w:bidi/>
              <w:rPr>
                <w:rStyle w:val="a4"/>
                <w:rFonts w:ascii="Simplified Arabic" w:eastAsia="Times New Roman" w:hAnsi="Simplified Arabic" w:cs="Simplified Arabic"/>
                <w:b w:val="0"/>
                <w:bCs w:val="0"/>
                <w:color w:val="000000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 xml:space="preserve"> تمثيل </w:t>
            </w:r>
            <w:proofErr w:type="gramStart"/>
            <w:r w:rsidR="00A43A5D"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>القوى:</w:t>
            </w:r>
            <w:r w:rsidRPr="00354319">
              <w:rPr>
                <w:rFonts w:cstheme="minorHAnsi" w:hint="cs"/>
                <w:sz w:val="24"/>
                <w:szCs w:val="24"/>
                <w:rtl/>
                <w:lang w:val="en-US"/>
              </w:rPr>
              <w:t xml:space="preserve">  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>1</w:t>
            </w:r>
            <w:proofErr w:type="gramEnd"/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cm </w:t>
            </w:r>
            <w:r w:rsidRPr="00354319">
              <w:rPr>
                <w:rStyle w:val="a4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1000 N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lang w:val="en-US"/>
              </w:rPr>
              <w:t xml:space="preserve"> 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                 </w:t>
            </w:r>
            <w:r w:rsidRPr="00354319">
              <w:rPr>
                <w:rStyle w:val="a4"/>
                <w:rFonts w:ascii="Simplified Arabic" w:eastAsia="Times New Roman" w:hAnsi="Simplified Arabic" w:cs="Simplified Arabic" w:hint="cs"/>
                <w:b w:val="0"/>
                <w:bCs w:val="0"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</w:p>
          <w:p w14:paraId="3188BBEA" w14:textId="2A7B8D60" w:rsidR="009E7272" w:rsidRPr="00354319" w:rsidRDefault="00EA58CC" w:rsidP="00281AC4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354319">
              <w:rPr>
                <w:rFonts w:cs="Calibri"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B9D36DB" wp14:editId="72FBFC86">
                      <wp:simplePos x="0" y="0"/>
                      <wp:positionH relativeFrom="column">
                        <wp:posOffset>411908</wp:posOffset>
                      </wp:positionH>
                      <wp:positionV relativeFrom="paragraph">
                        <wp:posOffset>15968</wp:posOffset>
                      </wp:positionV>
                      <wp:extent cx="0" cy="517525"/>
                      <wp:effectExtent l="57150" t="38100" r="57150" b="1587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17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1FB150" id="Straight Arrow Connector 31" o:spid="_x0000_s1026" type="#_x0000_t32" style="position:absolute;left:0;text-align:left;margin-left:32.45pt;margin-top:1.25pt;width:0;height:40.75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" strokecolor="#4472c4 [3204]" strokeweight="2.25pt">
                      <v:stroke endarrow="block" joinstyle="miter"/>
                    </v:shape>
                  </w:pict>
                </mc:Fallback>
              </mc:AlternateContent>
            </w:r>
            <w:r w:rsidR="00A43A5D"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4FF0950" wp14:editId="44CEB443">
                      <wp:simplePos x="0" y="0"/>
                      <wp:positionH relativeFrom="column">
                        <wp:posOffset>428853</wp:posOffset>
                      </wp:positionH>
                      <wp:positionV relativeFrom="paragraph">
                        <wp:posOffset>150193</wp:posOffset>
                      </wp:positionV>
                      <wp:extent cx="233680" cy="459740"/>
                      <wp:effectExtent l="0" t="0" r="0" b="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459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B6A16F" w14:textId="77777777" w:rsidR="00A43A5D" w:rsidRPr="00191F76" w:rsidRDefault="00A43A5D" w:rsidP="00A43A5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191F7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F0950" id="Rectangle 32" o:spid="_x0000_s1036" style="position:absolute;left:0;text-align:left;margin-left:33.75pt;margin-top:11.85pt;width:18.4pt;height:36.2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" filled="f" stroked="f" strokeweight="1pt">
                      <v:textbox>
                        <w:txbxContent>
                          <w:p w14:paraId="75B6A16F" w14:textId="77777777" w:rsidR="00A43A5D" w:rsidRPr="00191F76" w:rsidRDefault="00A43A5D" w:rsidP="00A43A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91F7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43A5D"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6C61AAB" wp14:editId="0B9186DB">
                      <wp:simplePos x="0" y="0"/>
                      <wp:positionH relativeFrom="column">
                        <wp:posOffset>477202</wp:posOffset>
                      </wp:positionH>
                      <wp:positionV relativeFrom="paragraph">
                        <wp:posOffset>206375</wp:posOffset>
                      </wp:positionV>
                      <wp:extent cx="182880" cy="0"/>
                      <wp:effectExtent l="0" t="76200" r="26670" b="952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5E1BDA" id="Straight Arrow Connector 34" o:spid="_x0000_s1026" type="#_x0000_t32" style="position:absolute;left:0;text-align:left;margin-left:37.55pt;margin-top:16.25pt;width:14.4pt;height:0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81AC4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X </w:t>
            </w:r>
            <w:r w:rsidR="00281AC4" w:rsidRPr="00354319">
              <w:rPr>
                <w:rStyle w:val="a4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</w:t>
            </w:r>
            <w:r w:rsidR="00281AC4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3000 N</w:t>
            </w:r>
          </w:p>
          <w:p w14:paraId="7398AD0E" w14:textId="33AC1C94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36BB427B" w14:textId="1457FF48" w:rsidR="009E7272" w:rsidRPr="00354319" w:rsidRDefault="00A43A5D" w:rsidP="00A43A5D">
            <w:pPr>
              <w:bidi/>
              <w:jc w:val="center"/>
              <w:rPr>
                <w:rFonts w:cstheme="minorHAnsi"/>
                <w:sz w:val="24"/>
                <w:szCs w:val="24"/>
                <w:lang w:val="en-US" w:bidi="ar-DZ"/>
              </w:rPr>
            </w:pPr>
            <w:r w:rsidRPr="00354319">
              <w:rPr>
                <w:rFonts w:cstheme="minorHAnsi"/>
                <w:sz w:val="24"/>
                <w:szCs w:val="24"/>
                <w:lang w:val="en-US" w:bidi="ar-DZ"/>
              </w:rPr>
              <w:t>X=3CM</w:t>
            </w:r>
          </w:p>
          <w:p w14:paraId="107345EA" w14:textId="0EE927AE" w:rsidR="009E7272" w:rsidRPr="00354319" w:rsidRDefault="00EA58CC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80AF66D" wp14:editId="22295680">
                      <wp:simplePos x="0" y="0"/>
                      <wp:positionH relativeFrom="column">
                        <wp:posOffset>412785</wp:posOffset>
                      </wp:positionH>
                      <wp:positionV relativeFrom="paragraph">
                        <wp:posOffset>65047</wp:posOffset>
                      </wp:positionV>
                      <wp:extent cx="0" cy="541020"/>
                      <wp:effectExtent l="76200" t="0" r="57150" b="4953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10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73D0CF" id="Straight Arrow Connector 29" o:spid="_x0000_s1026" type="#_x0000_t32" style="position:absolute;left:0;text-align:left;margin-left:32.5pt;margin-top:5.1pt;width:0;height:42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43A5D"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92B5388" wp14:editId="741D35D5">
                      <wp:simplePos x="0" y="0"/>
                      <wp:positionH relativeFrom="column">
                        <wp:posOffset>618967</wp:posOffset>
                      </wp:positionH>
                      <wp:positionV relativeFrom="paragraph">
                        <wp:posOffset>98901</wp:posOffset>
                      </wp:positionV>
                      <wp:extent cx="182880" cy="0"/>
                      <wp:effectExtent l="0" t="76200" r="26670" b="952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547B89" id="Straight Arrow Connector 35" o:spid="_x0000_s1026" type="#_x0000_t32" style="position:absolute;left:0;text-align:left;margin-left:48.75pt;margin-top:7.8pt;width:14.4pt;height:0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A43A5D"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0801738" wp14:editId="51682FC1">
                      <wp:simplePos x="0" y="0"/>
                      <wp:positionH relativeFrom="column">
                        <wp:posOffset>512604</wp:posOffset>
                      </wp:positionH>
                      <wp:positionV relativeFrom="paragraph">
                        <wp:posOffset>11589</wp:posOffset>
                      </wp:positionV>
                      <wp:extent cx="233680" cy="459740"/>
                      <wp:effectExtent l="0" t="0" r="0" b="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459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C09B8" w14:textId="77777777" w:rsidR="00A43A5D" w:rsidRPr="00A43A5D" w:rsidRDefault="00A43A5D" w:rsidP="00A43A5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01738" id="Rectangle 33" o:spid="_x0000_s1037" style="position:absolute;left:0;text-align:left;margin-left:40.35pt;margin-top:.9pt;width:18.4pt;height:36.2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" filled="f" stroked="f" strokeweight="1pt">
                      <v:textbox>
                        <w:txbxContent>
                          <w:p w14:paraId="7A5C09B8" w14:textId="77777777" w:rsidR="00A43A5D" w:rsidRPr="00A43A5D" w:rsidRDefault="00A43A5D" w:rsidP="00A43A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81BF80" w14:textId="23033F60" w:rsidR="009E7272" w:rsidRPr="00354319" w:rsidRDefault="009E7272" w:rsidP="009E7272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</w:p>
          <w:p w14:paraId="6264B615" w14:textId="38A58072" w:rsidR="009E7272" w:rsidRPr="00354319" w:rsidRDefault="00A43A5D" w:rsidP="00A43A5D">
            <w:pPr>
              <w:pStyle w:val="a6"/>
              <w:bidi/>
              <w:ind w:left="360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</w:rPr>
              <w:t>3.</w:t>
            </w:r>
            <w:r w:rsidR="00CD5998" w:rsidRPr="00354319">
              <w:rPr>
                <w:rFonts w:cstheme="minorHAnsi" w:hint="cs"/>
                <w:sz w:val="24"/>
                <w:szCs w:val="24"/>
                <w:rtl/>
              </w:rPr>
              <w:t>أ. حسا</w:t>
            </w:r>
            <w:r w:rsidR="00CD5998" w:rsidRPr="00354319">
              <w:rPr>
                <w:rFonts w:cstheme="minorHAnsi" w:hint="eastAsia"/>
                <w:sz w:val="24"/>
                <w:szCs w:val="24"/>
                <w:rtl/>
              </w:rPr>
              <w:t>ب</w:t>
            </w:r>
            <w:r w:rsidRPr="00354319">
              <w:rPr>
                <w:rFonts w:cstheme="minorHAnsi" w:hint="cs"/>
                <w:sz w:val="24"/>
                <w:szCs w:val="24"/>
                <w:rtl/>
              </w:rPr>
              <w:t xml:space="preserve"> دافعة ارخميدس </w:t>
            </w:r>
            <w:r w:rsidRPr="00354319">
              <w:rPr>
                <w:rFonts w:cstheme="minorHAnsi"/>
                <w:sz w:val="24"/>
                <w:szCs w:val="24"/>
              </w:rPr>
              <w:t>F</w:t>
            </w:r>
            <w:r w:rsidRPr="00354319">
              <w:rPr>
                <w:rFonts w:cstheme="minorHAnsi"/>
                <w:sz w:val="24"/>
                <w:szCs w:val="24"/>
                <w:vertAlign w:val="subscript"/>
              </w:rPr>
              <w:t>A</w:t>
            </w:r>
            <w:r w:rsidR="000408C0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>:</w:t>
            </w:r>
          </w:p>
          <w:p w14:paraId="74D46E91" w14:textId="438A7BBB" w:rsidR="000408C0" w:rsidRPr="00354319" w:rsidRDefault="000408C0" w:rsidP="000408C0">
            <w:pPr>
              <w:pStyle w:val="a6"/>
              <w:tabs>
                <w:tab w:val="left" w:pos="9949"/>
              </w:tabs>
              <w:rPr>
                <w:rFonts w:cstheme="minorHAnsi"/>
                <w:sz w:val="24"/>
                <w:szCs w:val="24"/>
                <w:lang w:val="fr-FR" w:bidi="ar-DZ"/>
              </w:rPr>
            </w:pPr>
            <w:r w:rsidRPr="00354319">
              <w:rPr>
                <w:rFonts w:cstheme="minorHAnsi"/>
                <w:sz w:val="24"/>
                <w:szCs w:val="24"/>
              </w:rPr>
              <w:t xml:space="preserve">                             F</w:t>
            </w:r>
            <w:r w:rsidRPr="00354319">
              <w:rPr>
                <w:rFonts w:cstheme="minorHAnsi"/>
                <w:sz w:val="24"/>
                <w:szCs w:val="24"/>
                <w:vertAlign w:val="subscript"/>
              </w:rPr>
              <w:t>A</w:t>
            </w: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 xml:space="preserve"> =P</w:t>
            </w:r>
            <w:r w:rsidRPr="00354319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L</w:t>
            </w: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 xml:space="preserve">= m x g  </w:t>
            </w:r>
          </w:p>
          <w:p w14:paraId="14A2A39E" w14:textId="6E2B9B6D" w:rsidR="000408C0" w:rsidRPr="00354319" w:rsidRDefault="000408C0" w:rsidP="000408C0">
            <w:pPr>
              <w:pStyle w:val="a6"/>
              <w:tabs>
                <w:tab w:val="left" w:pos="9949"/>
              </w:tabs>
              <w:rPr>
                <w:rFonts w:cstheme="minorHAnsi"/>
                <w:sz w:val="24"/>
                <w:szCs w:val="24"/>
                <w:lang w:bidi="ar-DZ"/>
              </w:rPr>
            </w:pPr>
            <w:r w:rsidRPr="00354319">
              <w:rPr>
                <w:rFonts w:cstheme="minorHAnsi"/>
                <w:sz w:val="24"/>
                <w:szCs w:val="24"/>
              </w:rPr>
              <w:t xml:space="preserve">                             F</w:t>
            </w:r>
            <w:r w:rsidRPr="00354319">
              <w:rPr>
                <w:rFonts w:cstheme="minorHAnsi"/>
                <w:sz w:val="24"/>
                <w:szCs w:val="24"/>
                <w:vertAlign w:val="subscript"/>
              </w:rPr>
              <w:t>A</w:t>
            </w: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 xml:space="preserve"> =P</w:t>
            </w:r>
            <w:r w:rsidRPr="00354319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L</w:t>
            </w: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 xml:space="preserve"> = 300 x 10= </w:t>
            </w:r>
            <w:r w:rsidRPr="00354319">
              <w:rPr>
                <w:rFonts w:cstheme="minorHAnsi"/>
                <w:sz w:val="24"/>
                <w:szCs w:val="24"/>
                <w:lang w:bidi="ar-DZ"/>
              </w:rPr>
              <w:t>3000</w:t>
            </w:r>
            <w:r w:rsidRPr="00354319">
              <w:rPr>
                <w:rFonts w:cstheme="minorHAnsi"/>
                <w:sz w:val="24"/>
                <w:szCs w:val="24"/>
                <w:lang w:val="fr-FR" w:bidi="ar-DZ"/>
              </w:rPr>
              <w:t>N</w:t>
            </w:r>
          </w:p>
          <w:p w14:paraId="35B4F0B5" w14:textId="5326E645" w:rsidR="009E7272" w:rsidRPr="00354319" w:rsidRDefault="00EA58CC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1D05E23" wp14:editId="6F76C81E">
                      <wp:simplePos x="0" y="0"/>
                      <wp:positionH relativeFrom="column">
                        <wp:posOffset>3237230</wp:posOffset>
                      </wp:positionH>
                      <wp:positionV relativeFrom="paragraph">
                        <wp:posOffset>184150</wp:posOffset>
                      </wp:positionV>
                      <wp:extent cx="182880" cy="0"/>
                      <wp:effectExtent l="0" t="76200" r="26670" b="95250"/>
                      <wp:wrapNone/>
                      <wp:docPr id="1458949184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9AA5A0" id="Straight Arrow Connector 11" o:spid="_x0000_s1026" type="#_x0000_t32" style="position:absolute;left:0;text-align:left;margin-left:254.9pt;margin-top:14.5pt;width:14.4pt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A45B1C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ب.</w:t>
            </w:r>
            <w:r w:rsidR="00A152C3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A45B1C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القو</w:t>
            </w:r>
            <w:bookmarkStart w:id="0" w:name="_GoBack"/>
            <w:bookmarkEnd w:id="0"/>
            <w:r w:rsidR="00A45B1C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ى المؤثرة </w:t>
            </w:r>
            <w:proofErr w:type="gramStart"/>
            <w:r w:rsidR="00A45B1C"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هي :</w:t>
            </w:r>
            <w:proofErr w:type="gramEnd"/>
          </w:p>
          <w:p w14:paraId="343F07AA" w14:textId="75DA7AEB" w:rsidR="009E7272" w:rsidRPr="00354319" w:rsidRDefault="00A45B1C" w:rsidP="009E7272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8EA3E01" wp14:editId="53E67DCA">
                      <wp:simplePos x="0" y="0"/>
                      <wp:positionH relativeFrom="column">
                        <wp:posOffset>4283693</wp:posOffset>
                      </wp:positionH>
                      <wp:positionV relativeFrom="paragraph">
                        <wp:posOffset>22238</wp:posOffset>
                      </wp:positionV>
                      <wp:extent cx="182880" cy="0"/>
                      <wp:effectExtent l="0" t="76200" r="26670" b="95250"/>
                      <wp:wrapNone/>
                      <wp:docPr id="62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0D8976" id="Straight Arrow Connector 11" o:spid="_x0000_s1026" type="#_x0000_t32" style="position:absolute;left:0;text-align:left;margin-left:337.3pt;margin-top:1.75pt;width:14.4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الثقل </w:t>
            </w:r>
            <w:r w:rsidRPr="00354319">
              <w:rPr>
                <w:rFonts w:cstheme="minorHAnsi"/>
                <w:sz w:val="24"/>
                <w:szCs w:val="24"/>
                <w:lang w:bidi="ar-DZ"/>
              </w:rPr>
              <w:t>P</w:t>
            </w:r>
            <w:r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>و</w:t>
            </w:r>
            <w:r w:rsidRPr="00354319">
              <w:rPr>
                <w:sz w:val="24"/>
                <w:szCs w:val="24"/>
                <w:rtl/>
              </w:rPr>
              <w:t xml:space="preserve"> </w:t>
            </w:r>
            <w:r w:rsidRPr="00354319">
              <w:rPr>
                <w:rFonts w:cs="Calibri"/>
                <w:sz w:val="24"/>
                <w:szCs w:val="24"/>
                <w:rtl/>
                <w:lang w:bidi="ar-DZ"/>
              </w:rPr>
              <w:t>دافعة</w:t>
            </w:r>
            <w:proofErr w:type="gramEnd"/>
            <w:r w:rsidRPr="00354319">
              <w:rPr>
                <w:rFonts w:cs="Calibri"/>
                <w:sz w:val="24"/>
                <w:szCs w:val="24"/>
                <w:rtl/>
                <w:lang w:bidi="ar-DZ"/>
              </w:rPr>
              <w:t xml:space="preserve"> أرخميدس</w:t>
            </w:r>
            <w:r w:rsidRPr="00354319">
              <w:rPr>
                <w:rFonts w:cs="Calibri" w:hint="cs"/>
                <w:sz w:val="24"/>
                <w:szCs w:val="24"/>
                <w:rtl/>
                <w:lang w:bidi="ar-DZ"/>
              </w:rPr>
              <w:t xml:space="preserve"> </w:t>
            </w:r>
            <w:r w:rsidRPr="00354319">
              <w:rPr>
                <w:rFonts w:cstheme="minorHAnsi"/>
                <w:sz w:val="24"/>
                <w:szCs w:val="24"/>
              </w:rPr>
              <w:t>F</w:t>
            </w:r>
            <w:r w:rsidRPr="00354319">
              <w:rPr>
                <w:rFonts w:cstheme="minorHAnsi"/>
                <w:sz w:val="24"/>
                <w:szCs w:val="24"/>
                <w:vertAlign w:val="subscript"/>
              </w:rPr>
              <w:t>A</w:t>
            </w:r>
          </w:p>
          <w:p w14:paraId="54DA7236" w14:textId="0E7984D0" w:rsidR="00A45B1C" w:rsidRPr="00354319" w:rsidRDefault="00A45B1C" w:rsidP="00A45B1C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</w:p>
          <w:p w14:paraId="66E8E817" w14:textId="7CDD2762" w:rsidR="00A45B1C" w:rsidRPr="00354319" w:rsidRDefault="00A45B1C" w:rsidP="00A45B1C">
            <w:pPr>
              <w:bidi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التمثيل: </w:t>
            </w:r>
          </w:p>
          <w:p w14:paraId="71A5939E" w14:textId="6F4BB2E3" w:rsidR="00A45B1C" w:rsidRPr="00354319" w:rsidRDefault="00A45B1C" w:rsidP="00A45B1C">
            <w:pPr>
              <w:tabs>
                <w:tab w:val="left" w:pos="3738"/>
              </w:tabs>
              <w:bidi/>
              <w:rPr>
                <w:rStyle w:val="a4"/>
                <w:rFonts w:ascii="Simplified Arabic" w:eastAsia="Times New Roman" w:hAnsi="Simplified Arabic" w:cs="Simplified Arabic"/>
                <w:b w:val="0"/>
                <w:bCs w:val="0"/>
                <w:color w:val="000000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BFC0FEF" wp14:editId="2AE996BF">
                      <wp:simplePos x="0" y="0"/>
                      <wp:positionH relativeFrom="column">
                        <wp:posOffset>464149</wp:posOffset>
                      </wp:positionH>
                      <wp:positionV relativeFrom="paragraph">
                        <wp:posOffset>235715</wp:posOffset>
                      </wp:positionV>
                      <wp:extent cx="393317" cy="459740"/>
                      <wp:effectExtent l="0" t="0" r="0" b="0"/>
                      <wp:wrapNone/>
                      <wp:docPr id="1458949198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317" cy="459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6CB974" w14:textId="17F19F66" w:rsidR="00A45B1C" w:rsidRPr="00A45B1C" w:rsidRDefault="00A45B1C" w:rsidP="00A45B1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A45B1C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A45B1C">
                                    <w:rPr>
                                      <w:rFonts w:cstheme="minorHAnsi"/>
                                      <w:sz w:val="24"/>
                                      <w:szCs w:val="24"/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C0FEF" id="_x0000_s1038" style="position:absolute;left:0;text-align:left;margin-left:36.55pt;margin-top:18.55pt;width:30.95pt;height:36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" filled="f" stroked="f" strokeweight="1pt">
                      <v:textbox>
                        <w:txbxContent>
                          <w:p w14:paraId="196CB974" w14:textId="17F19F66" w:rsidR="00A45B1C" w:rsidRPr="00A45B1C" w:rsidRDefault="00A45B1C" w:rsidP="00A45B1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45B1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</w:t>
                            </w:r>
                            <w:r w:rsidRPr="00A45B1C">
                              <w:rPr>
                                <w:rFonts w:cstheme="minorHAnsi"/>
                                <w:sz w:val="24"/>
                                <w:szCs w:val="24"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54319">
              <w:rPr>
                <w:rFonts w:cs="Calibri"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0CBAA07" wp14:editId="406E8176">
                      <wp:simplePos x="0" y="0"/>
                      <wp:positionH relativeFrom="column">
                        <wp:posOffset>433066</wp:posOffset>
                      </wp:positionH>
                      <wp:positionV relativeFrom="paragraph">
                        <wp:posOffset>128462</wp:posOffset>
                      </wp:positionV>
                      <wp:extent cx="0" cy="517525"/>
                      <wp:effectExtent l="57150" t="38100" r="57150" b="15875"/>
                      <wp:wrapNone/>
                      <wp:docPr id="1458949193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17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2EC04F" id="Straight Arrow Connector 31" o:spid="_x0000_s1026" type="#_x0000_t32" style="position:absolute;left:0;text-align:left;margin-left:34.1pt;margin-top:10.1pt;width:0;height:40.75pt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" strokecolor="#4472c4 [3204]" strokeweight="2.2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1 cm </w:t>
            </w:r>
            <w:r w:rsidRPr="00354319">
              <w:rPr>
                <w:rStyle w:val="a4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1000 N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lang w:val="en-US"/>
              </w:rPr>
              <w:t xml:space="preserve"> 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 </w:t>
            </w:r>
            <w:r w:rsidR="008205B8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                    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               </w:t>
            </w:r>
            <w:r w:rsidRPr="00354319">
              <w:rPr>
                <w:rStyle w:val="a4"/>
                <w:rFonts w:ascii="Simplified Arabic" w:eastAsia="Times New Roman" w:hAnsi="Simplified Arabic" w:cs="Simplified Arabic" w:hint="cs"/>
                <w:b w:val="0"/>
                <w:bCs w:val="0"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</w:p>
          <w:p w14:paraId="781D1A5E" w14:textId="13034A38" w:rsidR="00A45B1C" w:rsidRPr="00354319" w:rsidRDefault="00A45B1C" w:rsidP="00A45B1C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5B1B871" wp14:editId="54B55D74">
                      <wp:simplePos x="0" y="0"/>
                      <wp:positionH relativeFrom="column">
                        <wp:posOffset>603363</wp:posOffset>
                      </wp:positionH>
                      <wp:positionV relativeFrom="paragraph">
                        <wp:posOffset>20103</wp:posOffset>
                      </wp:positionV>
                      <wp:extent cx="182880" cy="0"/>
                      <wp:effectExtent l="0" t="76200" r="26670" b="95250"/>
                      <wp:wrapNone/>
                      <wp:docPr id="1458949199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20C9F" id="Straight Arrow Connector 35" o:spid="_x0000_s1026" type="#_x0000_t32" style="position:absolute;left:0;text-align:left;margin-left:47.5pt;margin-top:1.6pt;width:14.4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88288" behindDoc="0" locked="0" layoutInCell="1" allowOverlap="1" wp14:anchorId="6D2A840D" wp14:editId="3F9FCB39">
                  <wp:simplePos x="0" y="0"/>
                  <wp:positionH relativeFrom="column">
                    <wp:posOffset>102861</wp:posOffset>
                  </wp:positionH>
                  <wp:positionV relativeFrom="paragraph">
                    <wp:posOffset>169754</wp:posOffset>
                  </wp:positionV>
                  <wp:extent cx="1018419" cy="609118"/>
                  <wp:effectExtent l="0" t="0" r="0" b="635"/>
                  <wp:wrapNone/>
                  <wp:docPr id="1458949195" name="صورة 1458949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419" cy="60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X </w:t>
            </w:r>
            <w:r w:rsidRPr="00354319">
              <w:rPr>
                <w:rStyle w:val="a4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</w:rPr>
              <w:t xml:space="preserve"> 3000 N</w:t>
            </w:r>
            <w:r w:rsidR="008205B8" w:rsidRPr="00354319">
              <w:rPr>
                <w:rStyle w:val="a4"/>
                <w:rFonts w:ascii="Simplified Arabic" w:eastAsia="Times New Roman" w:hAnsi="Simplified Arabic" w:cs="Simplified Arabic"/>
                <w:color w:val="000000"/>
                <w:sz w:val="24"/>
                <w:szCs w:val="24"/>
                <w:lang w:val="en-US"/>
              </w:rPr>
              <w:t xml:space="preserve"> </w:t>
            </w:r>
            <w:r w:rsidR="008205B8" w:rsidRPr="00354319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      </w:t>
            </w:r>
          </w:p>
          <w:p w14:paraId="0F897FAA" w14:textId="36FFF48A" w:rsidR="00A45B1C" w:rsidRPr="00354319" w:rsidRDefault="00A45B1C" w:rsidP="00A45B1C">
            <w:pPr>
              <w:bidi/>
              <w:rPr>
                <w:rFonts w:cstheme="minorHAnsi"/>
                <w:sz w:val="24"/>
                <w:szCs w:val="24"/>
                <w:rtl/>
                <w:lang w:val="en-US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CDCC125" wp14:editId="70442E55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92075</wp:posOffset>
                      </wp:positionV>
                      <wp:extent cx="0" cy="541020"/>
                      <wp:effectExtent l="76200" t="0" r="57150" b="49530"/>
                      <wp:wrapNone/>
                      <wp:docPr id="1458949194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10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3C13EA" id="Straight Arrow Connector 29" o:spid="_x0000_s1026" type="#_x0000_t32" style="position:absolute;left:0;text-align:left;margin-left:34.1pt;margin-top:7.25pt;width:0;height:42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" strokecolor="red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8F34572" w14:textId="671364C0" w:rsidR="00A45B1C" w:rsidRPr="00354319" w:rsidRDefault="00A45B1C" w:rsidP="00A45B1C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93E8CDF" wp14:editId="3D1B368F">
                      <wp:simplePos x="0" y="0"/>
                      <wp:positionH relativeFrom="column">
                        <wp:posOffset>583904</wp:posOffset>
                      </wp:positionH>
                      <wp:positionV relativeFrom="paragraph">
                        <wp:posOffset>107298</wp:posOffset>
                      </wp:positionV>
                      <wp:extent cx="182880" cy="0"/>
                      <wp:effectExtent l="0" t="76200" r="26670" b="95250"/>
                      <wp:wrapNone/>
                      <wp:docPr id="1458949197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96723" id="Straight Arrow Connector 35" o:spid="_x0000_s1026" type="#_x0000_t32" style="position:absolute;left:0;text-align:left;margin-left:46pt;margin-top:8.45pt;width:14.4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354319">
              <w:rPr>
                <w:rFonts w:cs="Calibri"/>
                <w:noProof/>
                <w:sz w:val="24"/>
                <w:szCs w:val="24"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8D2EBEB" wp14:editId="5808ED21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34290</wp:posOffset>
                      </wp:positionV>
                      <wp:extent cx="233680" cy="459740"/>
                      <wp:effectExtent l="0" t="0" r="0" b="0"/>
                      <wp:wrapNone/>
                      <wp:docPr id="1458949196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459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92C321" w14:textId="77777777" w:rsidR="00A45B1C" w:rsidRPr="00A45B1C" w:rsidRDefault="00A45B1C" w:rsidP="00A45B1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2EBEB" id="_x0000_s1039" style="position:absolute;left:0;text-align:left;margin-left:39.15pt;margin-top:2.7pt;width:18.4pt;height:36.2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" filled="f" stroked="f" strokeweight="1pt">
                      <v:textbox>
                        <w:txbxContent>
                          <w:p w14:paraId="1792C321" w14:textId="77777777" w:rsidR="00A45B1C" w:rsidRPr="00A45B1C" w:rsidRDefault="00A45B1C" w:rsidP="00A45B1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54319">
              <w:rPr>
                <w:rFonts w:cstheme="minorHAnsi"/>
                <w:sz w:val="24"/>
                <w:szCs w:val="24"/>
                <w:lang w:val="en-US" w:bidi="ar-DZ"/>
              </w:rPr>
              <w:t>X=3CM</w:t>
            </w:r>
          </w:p>
          <w:p w14:paraId="0AEE839E" w14:textId="5CCA10F0" w:rsidR="008205B8" w:rsidRPr="00CA1132" w:rsidRDefault="008205B8" w:rsidP="00CA1132">
            <w:pPr>
              <w:bidi/>
              <w:rPr>
                <w:rFonts w:cs="Calibri"/>
                <w:sz w:val="24"/>
                <w:szCs w:val="24"/>
                <w:rtl/>
                <w:lang w:val="en-US" w:bidi="ar-DZ"/>
              </w:rPr>
            </w:pPr>
            <w:r w:rsidRPr="00354319"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>ج-</w:t>
            </w:r>
            <w:r w:rsidRPr="00354319">
              <w:rPr>
                <w:sz w:val="24"/>
                <w:szCs w:val="24"/>
                <w:rtl/>
              </w:rPr>
              <w:t xml:space="preserve"> </w:t>
            </w:r>
            <w:r w:rsidRPr="00354319">
              <w:rPr>
                <w:rFonts w:cs="Calibri"/>
                <w:sz w:val="24"/>
                <w:szCs w:val="24"/>
                <w:rtl/>
                <w:lang w:val="en-US" w:bidi="ar-DZ"/>
              </w:rPr>
              <w:t>بعض فوائد استخدام الآلات الميكانيكية في حياتنا اليومية</w:t>
            </w:r>
            <w:r w:rsidRPr="00354319">
              <w:rPr>
                <w:rFonts w:cs="Calibri" w:hint="cs"/>
                <w:sz w:val="24"/>
                <w:szCs w:val="24"/>
                <w:rtl/>
                <w:lang w:val="en-US" w:bidi="ar-DZ"/>
              </w:rPr>
              <w:t>:</w:t>
            </w:r>
          </w:p>
          <w:p w14:paraId="05CAC643" w14:textId="3F68C2C8" w:rsidR="00CA1132" w:rsidRPr="00CA1132" w:rsidRDefault="00CA1132" w:rsidP="00CA113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زيادة الإنتاجية وتحقيق الكفاءة في العمل</w:t>
            </w:r>
          </w:p>
          <w:p w14:paraId="4F24A9B8" w14:textId="3490A795" w:rsidR="00CA1132" w:rsidRPr="00CA1132" w:rsidRDefault="00CA1132" w:rsidP="00CA113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توفير الوقت والجهد في أداء المهام</w:t>
            </w:r>
          </w:p>
          <w:p w14:paraId="4C8FC638" w14:textId="5A826862" w:rsidR="00CA1132" w:rsidRPr="00CA1132" w:rsidRDefault="00CA1132" w:rsidP="00CA113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تحسين جودة الإنتاج وتقديم منتجات ذات جودة عالية</w:t>
            </w:r>
          </w:p>
          <w:p w14:paraId="42B42C08" w14:textId="7CB3CA49" w:rsidR="00CA1132" w:rsidRPr="00CA1132" w:rsidRDefault="00CA1132" w:rsidP="00CA113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تقليل فترة التصنيع وتسريع عمليات الإنتاج</w:t>
            </w:r>
          </w:p>
          <w:p w14:paraId="150A1902" w14:textId="5936F270" w:rsidR="00CA1132" w:rsidRPr="00CA1132" w:rsidRDefault="00CA1132" w:rsidP="00CA113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تحسين شروط العمل وزيادة سلامة العاملين</w:t>
            </w:r>
          </w:p>
          <w:p w14:paraId="4F9B2588" w14:textId="13362117" w:rsidR="009E7272" w:rsidRPr="006A3AA2" w:rsidRDefault="00CA1132" w:rsidP="006A3AA2">
            <w:pPr>
              <w:pStyle w:val="a6"/>
              <w:numPr>
                <w:ilvl w:val="0"/>
                <w:numId w:val="21"/>
              </w:num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CA1132">
              <w:rPr>
                <w:rFonts w:cs="Calibri"/>
                <w:sz w:val="24"/>
                <w:szCs w:val="24"/>
                <w:rtl/>
                <w:lang w:bidi="ar-DZ"/>
              </w:rPr>
              <w:t>توفير التكاليف وتقليل الهدر والفاقد</w:t>
            </w:r>
          </w:p>
        </w:tc>
        <w:tc>
          <w:tcPr>
            <w:tcW w:w="1526" w:type="dxa"/>
          </w:tcPr>
          <w:p w14:paraId="030CD9CE" w14:textId="77777777" w:rsidR="00DD699A" w:rsidRPr="00066F7F" w:rsidRDefault="00DD699A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51E103D" w14:textId="77777777" w:rsidR="002671B4" w:rsidRPr="00066F7F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D61E933" w14:textId="77777777" w:rsidR="002671B4" w:rsidRPr="00066F7F" w:rsidRDefault="002671B4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7001ECB" w14:textId="77777777" w:rsidR="00DD699A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Pr="00066F7F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14:paraId="503C18E0" w14:textId="3EDBAB3D" w:rsidR="00066F7F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14:paraId="291CE222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DE520D5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C4527CB" w14:textId="6A297088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2CEF37D" w14:textId="685FD355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F3B4450" w14:textId="5FB88222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B70C209" w14:textId="6BB1290C" w:rsidR="00066F7F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066F7F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14:paraId="446540B9" w14:textId="1F200CEC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B9C887C" w14:textId="696C6C19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F7BD9F0" w14:textId="4D64CABE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3946790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67E947D6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E26A115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432A8B6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BA7A039" w14:textId="77777777" w:rsidR="00066F7F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066F7F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14:paraId="494D4038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122A902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D0EE992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0B2469C1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EF9CC3C" w14:textId="77777777" w:rsidR="00066F7F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066F7F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14:paraId="2EC2ACEC" w14:textId="201CD95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DCA9349" w14:textId="2F80FF3C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2CC5E9E" w14:textId="75568140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70736AE" w14:textId="74CA67E3" w:rsidR="00066F7F" w:rsidRPr="00066F7F" w:rsidRDefault="00066F7F" w:rsidP="00066F7F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066F7F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7</w:t>
            </w: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  <w:p w14:paraId="47125509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66B8598" w14:textId="45F0F68E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14:paraId="721F5845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DAE773B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EC1AEDA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2A97AC0" w14:textId="32D90D2A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4BDAC7C5" w14:textId="232E9D4C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E552016" w14:textId="32BCBDAA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CD858F4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56C6AFD3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5413E57" w14:textId="77777777" w:rsidR="00066F7F" w:rsidRP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84F9DCF" w14:textId="77777777" w:rsid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66F7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3E02139D" w14:textId="77777777" w:rsid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3CE682E" w14:textId="77777777" w:rsid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992C74A" w14:textId="77777777" w:rsid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9060C80" w14:textId="77777777" w:rsidR="00066F7F" w:rsidRDefault="00066F7F" w:rsidP="00066F7F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A28D105" w14:textId="77777777" w:rsidR="00066F7F" w:rsidRPr="006A3AA2" w:rsidRDefault="00066F7F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AE75A99" w14:textId="52DC169C" w:rsidR="00066F7F" w:rsidRPr="006A3AA2" w:rsidRDefault="00066F7F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0DC4FC27" w14:textId="0EE5A00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7E92FBE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7D29BBA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A38E6EA" w14:textId="75AD1106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B7306F3" w14:textId="56DE3DD1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6F654D7" w14:textId="532194BF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C0E53A2" w14:textId="7F46A15C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530AB01B" w14:textId="77777777" w:rsidR="00066F7F" w:rsidRPr="006A3AA2" w:rsidRDefault="00066F7F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B9D9BD3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7A32C24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C066FEF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C5FD743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57D2FD4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70D4223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343FED6" w14:textId="11919EB1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1A81B12A" w14:textId="7C7648F5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0D9E1C1" w14:textId="21B6819B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196DEA3" w14:textId="77777777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5438A8" w14:textId="43E8106C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6391F21" w14:textId="45031A6C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  <w:p w14:paraId="2319856A" w14:textId="252007BB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8D54AB4" w14:textId="099FB6F5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35EEAB0" w14:textId="22F55A5B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4F3A8721" w14:textId="77777777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8CAC6CB" w14:textId="30E6C4CB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DC4ACBC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0186F3F" w14:textId="0D238F8D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846D33D" w14:textId="40229BC9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ABF3295" w14:textId="4B536ADB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14:paraId="5A373198" w14:textId="12766C7D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42CA9D6" w14:textId="207C59F3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F7A8731" w14:textId="77777777" w:rsidR="006A3AA2" w:rsidRPr="006A3AA2" w:rsidRDefault="006A3AA2" w:rsidP="006A3AA2">
            <w:pPr>
              <w:tabs>
                <w:tab w:val="left" w:pos="994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3AA2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14:paraId="5D9385A2" w14:textId="1973AD98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327FA5E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EBCDC8D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5D76921" w14:textId="5E65FF0A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9F5F92E" w14:textId="3C650552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A89E9B1" w14:textId="7A4984C1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14:paraId="2192D0DF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176D1B4" w14:textId="1863AD9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30744A2" w14:textId="08E0DF56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5E4899C" w14:textId="1B7FF553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AC239AD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14:paraId="251B58CC" w14:textId="7777777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6F327DA" w14:textId="5AA4DC97" w:rsidR="006A3AA2" w:rsidRPr="006A3AA2" w:rsidRDefault="006A3AA2" w:rsidP="006A3AA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6A3AA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DZ"/>
              </w:rPr>
              <w:t>+</w:t>
            </w:r>
            <w:r w:rsidRPr="006A3AA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527" w:type="dxa"/>
          </w:tcPr>
          <w:p w14:paraId="2C9330ED" w14:textId="77777777" w:rsidR="00DD699A" w:rsidRPr="00354319" w:rsidRDefault="00DD699A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25C8CEFD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23B9800D" w14:textId="080F3378" w:rsidR="00411448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362A01" w14:textId="1AF65709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775B29B" w14:textId="7951E94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6703F0F" w14:textId="2B3007A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CA360E5" w14:textId="52C9245B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98497F2" w14:textId="3EC5CD12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559012F" w14:textId="028F3328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AA3928" w14:textId="7F5F9323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09CB43B" w14:textId="66BB017D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F35123F" w14:textId="2209BBB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A72A06F" w14:textId="4A81BD6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E4D0F82" w14:textId="1D58D34F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3AF3285" w14:textId="23321AB2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436D43D" w14:textId="5678FD2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A93B413" w14:textId="0F703BFC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FB9E86B" w14:textId="7A1641B6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2E3D216" w14:textId="38FF7048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A834F47" w14:textId="5A85177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EE1B3FA" w14:textId="73C25AC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2227AA4" w14:textId="7FC784F8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445226C" w14:textId="0B464B40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2C18AB4" w14:textId="75F2D48F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FD1627D" w14:textId="1EBC4F05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930452A" w14:textId="0BDA27A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B2F67B7" w14:textId="74AAA69A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1C65AF4" w14:textId="419C29F8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F02D514" w14:textId="4AB52CC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3834681" w14:textId="7E347A88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E4DB209" w14:textId="45B3DC36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013CE66" w14:textId="32E1DD2C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DEEAAB7" w14:textId="6817FE2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B7D150C" w14:textId="089D5E2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830D9B4" w14:textId="251C8D55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366BF88" w14:textId="27CEB37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FC723F6" w14:textId="55BB5E65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0213437" w14:textId="64DCEE8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AB8AFDB" w14:textId="6A3F181B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18CC2D1" w14:textId="601A7AD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2E70BFA" w14:textId="24C3646B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6F0143D" w14:textId="73457147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179A37" w14:textId="06841FB4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5C0E933" w14:textId="24BF14D5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18EF7E9" w14:textId="74C978E3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02F9519" w14:textId="6C77CB0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B3C6FF" w14:textId="6DE5F22F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988F534" w14:textId="063396BF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42AE279" w14:textId="7C3F0190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82BE7B4" w14:textId="6764979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91771D7" w14:textId="3377089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892621F" w14:textId="22CB3F77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A4E89FA" w14:textId="62101C2D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F15DAD1" w14:textId="2478500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6A3F18B" w14:textId="4A762DC6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2C6DB53" w14:textId="11D8C331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3C4DF94" w14:textId="72C2141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A8ABD8F" w14:textId="5796D7C3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0E03240" w14:textId="43F495FE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92B1BD3" w14:textId="25D72C5F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CDED43" w14:textId="5913F862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E2CA7A8" w14:textId="4228D2FD" w:rsidR="006A3AA2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3331099" w14:textId="1AB4F7B4" w:rsidR="006A3AA2" w:rsidRPr="00354319" w:rsidRDefault="006A3AA2" w:rsidP="006A3AA2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1E7238C8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1EF92421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56EBC6CD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2E3684E2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7C94A6D8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4F592403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9C763C7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14B9737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BF51596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449F7F3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4BA2B06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51167DD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7CA453B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5CEA7E5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40BF6A1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2A012A79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09C72F57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396FC5BE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1001D927" w14:textId="77777777" w:rsidR="00411448" w:rsidRPr="00354319" w:rsidRDefault="00411448" w:rsidP="00411448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DZ"/>
              </w:rPr>
            </w:pPr>
          </w:p>
          <w:p w14:paraId="766E2D53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BCDAE9A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CB0480D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1C8E92C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3A61DA5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6CC028F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B8AE398" w14:textId="77777777" w:rsidR="002671B4" w:rsidRPr="00354319" w:rsidRDefault="002671B4" w:rsidP="002671B4">
            <w:pPr>
              <w:tabs>
                <w:tab w:val="left" w:pos="9949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72240D76" w14:textId="77777777" w:rsidR="00EA7B0F" w:rsidRPr="00DD699A" w:rsidRDefault="00EA7B0F" w:rsidP="006A3AA2">
      <w:pPr>
        <w:tabs>
          <w:tab w:val="left" w:pos="9949"/>
        </w:tabs>
        <w:bidi/>
        <w:rPr>
          <w:b/>
          <w:bCs/>
          <w:sz w:val="28"/>
          <w:szCs w:val="28"/>
          <w:u w:val="double"/>
          <w:lang w:bidi="ar-DZ"/>
        </w:rPr>
      </w:pPr>
    </w:p>
    <w:sectPr w:rsidR="00EA7B0F" w:rsidRPr="00DD699A" w:rsidSect="00DD699A">
      <w:pgSz w:w="12240" w:h="15840"/>
      <w:pgMar w:top="630" w:right="81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ooba">
    <w:altName w:val="Arial"/>
    <w:charset w:val="B2"/>
    <w:family w:val="auto"/>
    <w:pitch w:val="variable"/>
    <w:sig w:usb0="00002001" w:usb1="80000000" w:usb2="00000008" w:usb3="00000000" w:csb0="00000040" w:csb1="00000000"/>
  </w:font>
  <w:font w:name="Janna LT">
    <w:altName w:val="Arial"/>
    <w:charset w:val="00"/>
    <w:family w:val="auto"/>
    <w:pitch w:val="variable"/>
    <w:sig w:usb0="800020AF" w:usb1="C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AD3"/>
    <w:multiLevelType w:val="multilevel"/>
    <w:tmpl w:val="AF54C7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40CB7"/>
    <w:multiLevelType w:val="hybridMultilevel"/>
    <w:tmpl w:val="B03A1E18"/>
    <w:lvl w:ilvl="0" w:tplc="41B64A1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A7DD5"/>
    <w:multiLevelType w:val="hybridMultilevel"/>
    <w:tmpl w:val="4ECC3DA4"/>
    <w:lvl w:ilvl="0" w:tplc="58063C0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176FEF"/>
    <w:multiLevelType w:val="hybridMultilevel"/>
    <w:tmpl w:val="634029D2"/>
    <w:lvl w:ilvl="0" w:tplc="F50444D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2D36F2"/>
    <w:multiLevelType w:val="hybridMultilevel"/>
    <w:tmpl w:val="D7FA18B0"/>
    <w:lvl w:ilvl="0" w:tplc="0108E37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F79FF"/>
    <w:multiLevelType w:val="hybridMultilevel"/>
    <w:tmpl w:val="15AA9136"/>
    <w:lvl w:ilvl="0" w:tplc="48D0B9C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F2B57"/>
    <w:multiLevelType w:val="multilevel"/>
    <w:tmpl w:val="AF54C7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4C3AA2"/>
    <w:multiLevelType w:val="multilevel"/>
    <w:tmpl w:val="140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C50386"/>
    <w:multiLevelType w:val="hybridMultilevel"/>
    <w:tmpl w:val="3670E596"/>
    <w:lvl w:ilvl="0" w:tplc="04090009">
      <w:start w:val="1"/>
      <w:numFmt w:val="bullet"/>
      <w:lvlText w:val=""/>
      <w:lvlJc w:val="left"/>
      <w:pPr>
        <w:ind w:left="6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3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380716EA"/>
    <w:multiLevelType w:val="hybridMultilevel"/>
    <w:tmpl w:val="B2143DC0"/>
    <w:lvl w:ilvl="0" w:tplc="21783FE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73B2F"/>
    <w:multiLevelType w:val="hybridMultilevel"/>
    <w:tmpl w:val="7F1236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E420D"/>
    <w:multiLevelType w:val="hybridMultilevel"/>
    <w:tmpl w:val="4E4C46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47F7D"/>
    <w:multiLevelType w:val="hybridMultilevel"/>
    <w:tmpl w:val="827092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5404B"/>
    <w:multiLevelType w:val="hybridMultilevel"/>
    <w:tmpl w:val="A3E404B2"/>
    <w:lvl w:ilvl="0" w:tplc="7974E78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i/>
        <w:color w:val="000000" w:themeColor="text1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F026B7"/>
    <w:multiLevelType w:val="hybridMultilevel"/>
    <w:tmpl w:val="D47AC8E2"/>
    <w:lvl w:ilvl="0" w:tplc="A13E76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FD0C7A"/>
    <w:multiLevelType w:val="hybridMultilevel"/>
    <w:tmpl w:val="862471D4"/>
    <w:lvl w:ilvl="0" w:tplc="65EEC2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2483"/>
    <w:multiLevelType w:val="hybridMultilevel"/>
    <w:tmpl w:val="318E83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BE1D8C"/>
    <w:multiLevelType w:val="hybridMultilevel"/>
    <w:tmpl w:val="1E60BA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D416BA"/>
    <w:multiLevelType w:val="hybridMultilevel"/>
    <w:tmpl w:val="F1D4FA9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4A1958"/>
    <w:multiLevelType w:val="hybridMultilevel"/>
    <w:tmpl w:val="318E83F4"/>
    <w:lvl w:ilvl="0" w:tplc="B7B4FA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73F43"/>
    <w:multiLevelType w:val="hybridMultilevel"/>
    <w:tmpl w:val="5CB2706A"/>
    <w:lvl w:ilvl="0" w:tplc="18A61CFC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14"/>
  </w:num>
  <w:num w:numId="5">
    <w:abstractNumId w:val="10"/>
  </w:num>
  <w:num w:numId="6">
    <w:abstractNumId w:val="9"/>
  </w:num>
  <w:num w:numId="7">
    <w:abstractNumId w:val="20"/>
  </w:num>
  <w:num w:numId="8">
    <w:abstractNumId w:val="13"/>
  </w:num>
  <w:num w:numId="9">
    <w:abstractNumId w:val="18"/>
  </w:num>
  <w:num w:numId="10">
    <w:abstractNumId w:val="1"/>
  </w:num>
  <w:num w:numId="11">
    <w:abstractNumId w:val="3"/>
  </w:num>
  <w:num w:numId="12">
    <w:abstractNumId w:val="15"/>
  </w:num>
  <w:num w:numId="13">
    <w:abstractNumId w:val="19"/>
  </w:num>
  <w:num w:numId="14">
    <w:abstractNumId w:val="16"/>
  </w:num>
  <w:num w:numId="15">
    <w:abstractNumId w:val="5"/>
  </w:num>
  <w:num w:numId="16">
    <w:abstractNumId w:val="2"/>
  </w:num>
  <w:num w:numId="17">
    <w:abstractNumId w:val="8"/>
  </w:num>
  <w:num w:numId="18">
    <w:abstractNumId w:val="17"/>
  </w:num>
  <w:num w:numId="19">
    <w:abstractNumId w:val="7"/>
  </w:num>
  <w:num w:numId="20">
    <w:abstractNumId w:val="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E7"/>
    <w:rsid w:val="00025F97"/>
    <w:rsid w:val="000408C0"/>
    <w:rsid w:val="00066F7F"/>
    <w:rsid w:val="000B5E41"/>
    <w:rsid w:val="00176850"/>
    <w:rsid w:val="00185A49"/>
    <w:rsid w:val="00191F76"/>
    <w:rsid w:val="001B6160"/>
    <w:rsid w:val="002671B4"/>
    <w:rsid w:val="00281AC4"/>
    <w:rsid w:val="00297D69"/>
    <w:rsid w:val="002A1987"/>
    <w:rsid w:val="002C68E2"/>
    <w:rsid w:val="00354319"/>
    <w:rsid w:val="003657AA"/>
    <w:rsid w:val="003705B6"/>
    <w:rsid w:val="00411448"/>
    <w:rsid w:val="00436C06"/>
    <w:rsid w:val="004924A0"/>
    <w:rsid w:val="004B0CC8"/>
    <w:rsid w:val="004D6CE2"/>
    <w:rsid w:val="00584388"/>
    <w:rsid w:val="006355AD"/>
    <w:rsid w:val="006447AD"/>
    <w:rsid w:val="00653AEA"/>
    <w:rsid w:val="006A3AA2"/>
    <w:rsid w:val="006B41B8"/>
    <w:rsid w:val="00721F55"/>
    <w:rsid w:val="0072704F"/>
    <w:rsid w:val="00750768"/>
    <w:rsid w:val="008205B8"/>
    <w:rsid w:val="009E7272"/>
    <w:rsid w:val="00A0140A"/>
    <w:rsid w:val="00A152C3"/>
    <w:rsid w:val="00A434A9"/>
    <w:rsid w:val="00A43A5D"/>
    <w:rsid w:val="00A45B1C"/>
    <w:rsid w:val="00A94964"/>
    <w:rsid w:val="00AD41D6"/>
    <w:rsid w:val="00B1763A"/>
    <w:rsid w:val="00BF1DD3"/>
    <w:rsid w:val="00C43F8A"/>
    <w:rsid w:val="00CA1132"/>
    <w:rsid w:val="00CA71BF"/>
    <w:rsid w:val="00CD5998"/>
    <w:rsid w:val="00D16180"/>
    <w:rsid w:val="00D62214"/>
    <w:rsid w:val="00D667D1"/>
    <w:rsid w:val="00DD699A"/>
    <w:rsid w:val="00E81D41"/>
    <w:rsid w:val="00EA58CC"/>
    <w:rsid w:val="00EA7B0F"/>
    <w:rsid w:val="00EB37B5"/>
    <w:rsid w:val="00F267AE"/>
    <w:rsid w:val="00F571E7"/>
    <w:rsid w:val="00F611C7"/>
    <w:rsid w:val="00F87B28"/>
    <w:rsid w:val="00FE6AFC"/>
    <w:rsid w:val="00FF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FB6F"/>
  <w15:chartTrackingRefBased/>
  <w15:docId w15:val="{44B200B9-B20F-4DFC-B00A-794E3F42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704F"/>
    <w:pPr>
      <w:bidi w:val="0"/>
    </w:pPr>
    <w:rPr>
      <w:rFonts w:ascii="Calibri" w:eastAsia="Calibri" w:hAnsi="Calibri" w:cs="Arial"/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D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4">
    <w:name w:val="Strong"/>
    <w:uiPriority w:val="22"/>
    <w:qFormat/>
    <w:rsid w:val="00DD699A"/>
    <w:rPr>
      <w:b/>
      <w:bCs/>
    </w:rPr>
  </w:style>
  <w:style w:type="table" w:styleId="a5">
    <w:name w:val="Table Grid"/>
    <w:basedOn w:val="a1"/>
    <w:uiPriority w:val="39"/>
    <w:rsid w:val="00DD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7B0F"/>
    <w:pPr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ed%20Yazid\Desktop\Templates\&#1605;&#1584;&#1603;&#1585;&#1577;%20&#1578;&#1589;&#1581;&#1610;&#1581;%20&#1575;&#1604;&#1601;&#1585;&#1608;&#1590;%20&#1608;&#1575;&#1604;&#1575;&#1582;&#1578;&#1576;&#1575;&#1585;&#1575;&#157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مذكرة تصحيح الفروض والاختبارات.dotx</Template>
  <TotalTime>209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Yazid</dc:creator>
  <cp:keywords/>
  <dc:description/>
  <cp:lastModifiedBy>MUSTAPHA EL MELIANI</cp:lastModifiedBy>
  <cp:revision>40</cp:revision>
  <cp:lastPrinted>2023-05-14T22:03:00Z</cp:lastPrinted>
  <dcterms:created xsi:type="dcterms:W3CDTF">2023-05-13T16:00:00Z</dcterms:created>
  <dcterms:modified xsi:type="dcterms:W3CDTF">2024-05-12T20:26:00Z</dcterms:modified>
</cp:coreProperties>
</file>